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6"/>
        <w:gridCol w:w="1134"/>
        <w:gridCol w:w="1276"/>
        <w:gridCol w:w="1559"/>
        <w:gridCol w:w="709"/>
        <w:gridCol w:w="992"/>
        <w:gridCol w:w="992"/>
        <w:gridCol w:w="1985"/>
      </w:tblGrid>
      <w:tr w:rsidR="001241AD" w:rsidRPr="00A7263B" w14:paraId="5727071D" w14:textId="77777777" w:rsidTr="00C10022">
        <w:tc>
          <w:tcPr>
            <w:tcW w:w="1276" w:type="dxa"/>
          </w:tcPr>
          <w:p w14:paraId="410FFC58" w14:textId="77777777" w:rsidR="001241AD" w:rsidRPr="00A7263B" w:rsidRDefault="001241AD" w:rsidP="00C1002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</w:rPr>
              <w:t>Report No.</w:t>
            </w:r>
          </w:p>
        </w:tc>
        <w:tc>
          <w:tcPr>
            <w:tcW w:w="1134" w:type="dxa"/>
            <w:shd w:val="clear" w:color="auto" w:fill="F7F7F7"/>
          </w:tcPr>
          <w:p w14:paraId="1D508B05" w14:textId="77777777" w:rsidR="001241AD" w:rsidRPr="00A7263B" w:rsidRDefault="001241AD" w:rsidP="00C1002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</w:p>
        </w:tc>
        <w:tc>
          <w:tcPr>
            <w:tcW w:w="1276" w:type="dxa"/>
          </w:tcPr>
          <w:p w14:paraId="35F20A7F" w14:textId="77777777" w:rsidR="001241AD" w:rsidRPr="00A7263B" w:rsidRDefault="001241AD" w:rsidP="00C1002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</w:rPr>
              <w:t>Report Date</w:t>
            </w:r>
          </w:p>
        </w:tc>
        <w:tc>
          <w:tcPr>
            <w:tcW w:w="1559" w:type="dxa"/>
            <w:shd w:val="clear" w:color="auto" w:fill="F7F7F7"/>
          </w:tcPr>
          <w:p w14:paraId="21896F26" w14:textId="77777777" w:rsidR="001241AD" w:rsidRPr="00A7263B" w:rsidRDefault="001241AD" w:rsidP="00C1002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</w:p>
        </w:tc>
        <w:tc>
          <w:tcPr>
            <w:tcW w:w="1701" w:type="dxa"/>
            <w:gridSpan w:val="2"/>
          </w:tcPr>
          <w:p w14:paraId="3079C372" w14:textId="77777777" w:rsidR="001241AD" w:rsidRPr="00A7263B" w:rsidRDefault="00917A2E" w:rsidP="00C1002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</w:rPr>
              <w:t>Observer</w:t>
            </w:r>
            <w:r w:rsidR="001241AD" w:rsidRPr="00A7263B">
              <w:rPr>
                <w:rFonts w:ascii="Calibri" w:hAnsi="Calibri" w:cs="Calibri"/>
                <w:b/>
              </w:rPr>
              <w:t>’s Name</w:t>
            </w:r>
          </w:p>
        </w:tc>
        <w:tc>
          <w:tcPr>
            <w:tcW w:w="2977" w:type="dxa"/>
            <w:gridSpan w:val="2"/>
            <w:shd w:val="clear" w:color="auto" w:fill="F7F7F7"/>
          </w:tcPr>
          <w:p w14:paraId="4A4BC08F" w14:textId="77777777" w:rsidR="001241AD" w:rsidRPr="00A7263B" w:rsidRDefault="001241AD" w:rsidP="00C1002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</w:p>
        </w:tc>
      </w:tr>
      <w:tr w:rsidR="001241AD" w:rsidRPr="00A7263B" w14:paraId="3FED08BA" w14:textId="77777777" w:rsidTr="00C10022">
        <w:trPr>
          <w:trHeight w:val="92"/>
        </w:trPr>
        <w:tc>
          <w:tcPr>
            <w:tcW w:w="2410" w:type="dxa"/>
            <w:gridSpan w:val="2"/>
          </w:tcPr>
          <w:p w14:paraId="0F48C339" w14:textId="77777777" w:rsidR="001241AD" w:rsidRPr="00A7263B" w:rsidRDefault="001241AD" w:rsidP="00C1002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</w:rPr>
              <w:t>Dept. / Area / Function</w:t>
            </w:r>
          </w:p>
        </w:tc>
        <w:tc>
          <w:tcPr>
            <w:tcW w:w="3544" w:type="dxa"/>
            <w:gridSpan w:val="3"/>
            <w:shd w:val="clear" w:color="auto" w:fill="F7F7F7"/>
          </w:tcPr>
          <w:p w14:paraId="75761375" w14:textId="77777777" w:rsidR="001241AD" w:rsidRPr="00A7263B" w:rsidRDefault="001241AD" w:rsidP="00C1002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</w:p>
        </w:tc>
        <w:tc>
          <w:tcPr>
            <w:tcW w:w="1984" w:type="dxa"/>
            <w:gridSpan w:val="2"/>
            <w:shd w:val="clear" w:color="auto" w:fill="F7F7F7"/>
            <w:vAlign w:val="center"/>
          </w:tcPr>
          <w:p w14:paraId="4DD560B8" w14:textId="77777777" w:rsidR="001241AD" w:rsidRPr="00A7263B" w:rsidRDefault="001241AD" w:rsidP="00C10022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  <w:u w:val="single"/>
              </w:rPr>
            </w:pPr>
            <w:r w:rsidRPr="00A7263B">
              <w:rPr>
                <w:rFonts w:ascii="Calibri" w:hAnsi="Calibri" w:cs="Calibri"/>
                <w:b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A7263B">
              <w:rPr>
                <w:rFonts w:ascii="Calibri" w:hAnsi="Calibri" w:cs="Calibri"/>
                <w:b/>
                <w:sz w:val="18"/>
                <w:szCs w:val="18"/>
              </w:rPr>
              <w:instrText xml:space="preserve"> FORMCHECKBOX </w:instrText>
            </w:r>
            <w:r w:rsidRPr="00A7263B">
              <w:rPr>
                <w:rFonts w:ascii="Calibri" w:hAnsi="Calibri" w:cs="Calibri"/>
                <w:b/>
                <w:sz w:val="18"/>
                <w:szCs w:val="18"/>
              </w:rPr>
            </w:r>
            <w:r w:rsidRPr="00A7263B">
              <w:rPr>
                <w:rFonts w:ascii="Calibri" w:hAnsi="Calibri" w:cs="Calibri"/>
                <w:b/>
                <w:sz w:val="18"/>
                <w:szCs w:val="18"/>
              </w:rPr>
              <w:fldChar w:fldCharType="end"/>
            </w:r>
            <w:bookmarkEnd w:id="0"/>
            <w:r w:rsidRPr="00A7263B">
              <w:rPr>
                <w:rFonts w:ascii="Calibri" w:hAnsi="Calibri" w:cs="Calibri"/>
                <w:b/>
                <w:sz w:val="18"/>
                <w:szCs w:val="18"/>
              </w:rPr>
              <w:t xml:space="preserve"> Non-Conformance</w:t>
            </w:r>
          </w:p>
        </w:tc>
        <w:tc>
          <w:tcPr>
            <w:tcW w:w="1985" w:type="dxa"/>
            <w:shd w:val="clear" w:color="auto" w:fill="F7F7F7"/>
            <w:vAlign w:val="center"/>
          </w:tcPr>
          <w:p w14:paraId="0DEC5E5F" w14:textId="77777777" w:rsidR="001241AD" w:rsidRPr="00A7263B" w:rsidRDefault="001241AD" w:rsidP="00C10022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  <w:u w:val="single"/>
              </w:rPr>
            </w:pPr>
            <w:r w:rsidRPr="00A7263B">
              <w:rPr>
                <w:rFonts w:ascii="Calibri" w:hAnsi="Calibri" w:cs="Calibri"/>
                <w:b/>
                <w:sz w:val="18"/>
                <w:szCs w:val="18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Pr="00A7263B">
              <w:rPr>
                <w:rFonts w:ascii="Calibri" w:hAnsi="Calibri" w:cs="Calibri"/>
                <w:b/>
                <w:sz w:val="18"/>
                <w:szCs w:val="18"/>
              </w:rPr>
              <w:instrText xml:space="preserve"> FORMCHECKBOX </w:instrText>
            </w:r>
            <w:r w:rsidRPr="00A7263B">
              <w:rPr>
                <w:rFonts w:ascii="Calibri" w:hAnsi="Calibri" w:cs="Calibri"/>
                <w:b/>
                <w:sz w:val="18"/>
                <w:szCs w:val="18"/>
              </w:rPr>
            </w:r>
            <w:r w:rsidRPr="00A7263B">
              <w:rPr>
                <w:rFonts w:ascii="Calibri" w:hAnsi="Calibri" w:cs="Calibri"/>
                <w:b/>
                <w:sz w:val="18"/>
                <w:szCs w:val="18"/>
              </w:rPr>
              <w:fldChar w:fldCharType="end"/>
            </w:r>
            <w:bookmarkEnd w:id="1"/>
            <w:r w:rsidRPr="00A7263B">
              <w:rPr>
                <w:rFonts w:ascii="Calibri" w:hAnsi="Calibri" w:cs="Calibri"/>
                <w:b/>
                <w:sz w:val="18"/>
                <w:szCs w:val="18"/>
              </w:rPr>
              <w:t xml:space="preserve"> Observation</w:t>
            </w:r>
          </w:p>
        </w:tc>
      </w:tr>
    </w:tbl>
    <w:p w14:paraId="0374937A" w14:textId="77777777" w:rsidR="001E0906" w:rsidRPr="00A7263B" w:rsidRDefault="001E0906" w:rsidP="00486C65">
      <w:pPr>
        <w:pStyle w:val="Header"/>
        <w:tabs>
          <w:tab w:val="clear" w:pos="4320"/>
          <w:tab w:val="clear" w:pos="8640"/>
        </w:tabs>
        <w:spacing w:line="48" w:lineRule="auto"/>
        <w:rPr>
          <w:rFonts w:ascii="Calibri" w:hAnsi="Calibri" w:cs="Calibri"/>
        </w:rPr>
      </w:pPr>
      <w:r w:rsidRPr="00A7263B">
        <w:rPr>
          <w:rFonts w:ascii="Calibri" w:hAnsi="Calibri" w:cs="Calibri"/>
        </w:rPr>
        <w:t xml:space="preserve"> </w:t>
      </w:r>
      <w:r w:rsidR="000741E1" w:rsidRPr="00A7263B">
        <w:rPr>
          <w:rFonts w:ascii="Calibri" w:hAnsi="Calibri" w:cs="Calibri"/>
        </w:rPr>
        <w:t xml:space="preserve">   </w:t>
      </w:r>
      <w:r w:rsidRPr="00A7263B">
        <w:rPr>
          <w:rFonts w:ascii="Calibri" w:hAnsi="Calibri" w:cs="Calibri"/>
        </w:rPr>
        <w:t xml:space="preserve">   </w:t>
      </w:r>
    </w:p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7F7F7"/>
        <w:tblLayout w:type="fixed"/>
        <w:tblLook w:val="0000" w:firstRow="0" w:lastRow="0" w:firstColumn="0" w:lastColumn="0" w:noHBand="0" w:noVBand="0"/>
      </w:tblPr>
      <w:tblGrid>
        <w:gridCol w:w="2977"/>
        <w:gridCol w:w="3402"/>
        <w:gridCol w:w="1559"/>
        <w:gridCol w:w="567"/>
        <w:gridCol w:w="1418"/>
      </w:tblGrid>
      <w:tr w:rsidR="001E0906" w:rsidRPr="00A7263B" w14:paraId="15A724F0" w14:textId="77777777">
        <w:tblPrEx>
          <w:tblCellMar>
            <w:top w:w="0" w:type="dxa"/>
            <w:bottom w:w="0" w:type="dxa"/>
          </w:tblCellMar>
        </w:tblPrEx>
        <w:trPr>
          <w:cantSplit/>
          <w:trHeight w:val="177"/>
        </w:trPr>
        <w:tc>
          <w:tcPr>
            <w:tcW w:w="6379" w:type="dxa"/>
            <w:gridSpan w:val="2"/>
            <w:tcBorders>
              <w:top w:val="double" w:sz="4" w:space="0" w:color="auto"/>
              <w:left w:val="double" w:sz="4" w:space="0" w:color="auto"/>
              <w:bottom w:val="nil"/>
            </w:tcBorders>
            <w:shd w:val="clear" w:color="auto" w:fill="F7F7F7"/>
            <w:vAlign w:val="center"/>
          </w:tcPr>
          <w:p w14:paraId="2A4A62DF" w14:textId="77777777" w:rsidR="001E0906" w:rsidRPr="00A7263B" w:rsidRDefault="009F2278" w:rsidP="00A7450C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  <w:u w:val="single"/>
              </w:rPr>
              <w:t xml:space="preserve">NC </w:t>
            </w:r>
            <w:r w:rsidR="000741E1" w:rsidRPr="00A7263B">
              <w:rPr>
                <w:rFonts w:ascii="Calibri" w:hAnsi="Calibri" w:cs="Calibri"/>
                <w:b/>
                <w:u w:val="single"/>
              </w:rPr>
              <w:t>FINDING STATEMENT</w:t>
            </w:r>
            <w:r w:rsidR="000741E1" w:rsidRPr="00A7263B">
              <w:rPr>
                <w:rFonts w:ascii="Calibri" w:hAnsi="Calibri" w:cs="Calibri"/>
                <w:b/>
              </w:rPr>
              <w:t xml:space="preserve"> </w:t>
            </w:r>
            <w:r w:rsidR="00323426" w:rsidRPr="00A7263B">
              <w:rPr>
                <w:rFonts w:ascii="Calibri" w:hAnsi="Calibri" w:cs="Calibri"/>
              </w:rPr>
              <w:t>(Mention details of detected / potential problem)</w:t>
            </w:r>
          </w:p>
        </w:tc>
        <w:tc>
          <w:tcPr>
            <w:tcW w:w="3544" w:type="dxa"/>
            <w:gridSpan w:val="3"/>
            <w:tcBorders>
              <w:top w:val="double" w:sz="4" w:space="0" w:color="auto"/>
              <w:bottom w:val="dotted" w:sz="4" w:space="0" w:color="auto"/>
              <w:right w:val="double" w:sz="4" w:space="0" w:color="auto"/>
            </w:tcBorders>
            <w:shd w:val="clear" w:color="auto" w:fill="F7F7F7"/>
            <w:vAlign w:val="center"/>
          </w:tcPr>
          <w:p w14:paraId="02BFDDA8" w14:textId="77777777" w:rsidR="001E0906" w:rsidRPr="00A7263B" w:rsidRDefault="001E0906" w:rsidP="001E090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u w:val="single"/>
              </w:rPr>
            </w:pPr>
            <w:r w:rsidRPr="00A7263B">
              <w:rPr>
                <w:rFonts w:ascii="Calibri" w:hAnsi="Calibri" w:cs="Calibri"/>
                <w:b/>
                <w:sz w:val="18"/>
                <w:szCs w:val="18"/>
                <w:u w:val="single"/>
              </w:rPr>
              <w:t>Objective Evidence(s), if any</w:t>
            </w:r>
          </w:p>
        </w:tc>
      </w:tr>
      <w:tr w:rsidR="00BF3EC0" w:rsidRPr="00A7263B" w14:paraId="1820D70F" w14:textId="77777777">
        <w:tblPrEx>
          <w:tblCellMar>
            <w:top w:w="0" w:type="dxa"/>
            <w:bottom w:w="0" w:type="dxa"/>
          </w:tblCellMar>
        </w:tblPrEx>
        <w:trPr>
          <w:cantSplit/>
          <w:trHeight w:val="409"/>
        </w:trPr>
        <w:tc>
          <w:tcPr>
            <w:tcW w:w="6379" w:type="dxa"/>
            <w:gridSpan w:val="2"/>
            <w:tcBorders>
              <w:top w:val="nil"/>
              <w:left w:val="double" w:sz="4" w:space="0" w:color="auto"/>
              <w:bottom w:val="nil"/>
            </w:tcBorders>
            <w:shd w:val="clear" w:color="auto" w:fill="F7F7F7"/>
          </w:tcPr>
          <w:p w14:paraId="4840D9CA" w14:textId="77777777" w:rsidR="00A7450C" w:rsidRPr="00A7263B" w:rsidRDefault="00A7450C" w:rsidP="00A7450C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</w:rPr>
            </w:pPr>
          </w:p>
          <w:p w14:paraId="7AEFF99D" w14:textId="77777777" w:rsidR="001E0906" w:rsidRPr="00A7263B" w:rsidRDefault="001E0906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dotted" w:sz="4" w:space="0" w:color="auto"/>
            </w:tcBorders>
            <w:shd w:val="clear" w:color="auto" w:fill="F7F7F7"/>
            <w:vAlign w:val="center"/>
          </w:tcPr>
          <w:p w14:paraId="6347F711" w14:textId="77777777" w:rsidR="001E0906" w:rsidRPr="00A7263B" w:rsidRDefault="00A7450C" w:rsidP="000741E1">
            <w:pPr>
              <w:pStyle w:val="Heading8"/>
              <w:rPr>
                <w:rFonts w:ascii="Calibri" w:hAnsi="Calibri" w:cs="Calibri"/>
                <w:b w:val="0"/>
                <w:sz w:val="20"/>
                <w:u w:val="none"/>
              </w:rPr>
            </w:pPr>
            <w:r w:rsidRPr="00A7263B">
              <w:rPr>
                <w:rFonts w:ascii="Calibri" w:hAnsi="Calibri" w:cs="Calibri"/>
                <w:b w:val="0"/>
                <w:sz w:val="20"/>
                <w:u w:val="none"/>
              </w:rPr>
              <w:t xml:space="preserve">Reference </w:t>
            </w:r>
            <w:r w:rsidR="001E0906" w:rsidRPr="00A7263B">
              <w:rPr>
                <w:rFonts w:ascii="Calibri" w:hAnsi="Calibri" w:cs="Calibri"/>
                <w:b w:val="0"/>
                <w:sz w:val="20"/>
                <w:u w:val="none"/>
              </w:rPr>
              <w:t>Record(s)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bottom w:val="dotted" w:sz="4" w:space="0" w:color="auto"/>
              <w:right w:val="double" w:sz="4" w:space="0" w:color="auto"/>
            </w:tcBorders>
            <w:shd w:val="clear" w:color="auto" w:fill="F7F7F7"/>
          </w:tcPr>
          <w:p w14:paraId="5ADE2AE7" w14:textId="77777777" w:rsidR="001E0906" w:rsidRPr="00A7263B" w:rsidRDefault="001E0906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BF3EC0" w:rsidRPr="00A7263B" w14:paraId="66B1F55B" w14:textId="77777777">
        <w:tblPrEx>
          <w:tblCellMar>
            <w:top w:w="0" w:type="dxa"/>
            <w:bottom w:w="0" w:type="dxa"/>
          </w:tblCellMar>
        </w:tblPrEx>
        <w:trPr>
          <w:cantSplit/>
          <w:trHeight w:val="387"/>
        </w:trPr>
        <w:tc>
          <w:tcPr>
            <w:tcW w:w="6379" w:type="dxa"/>
            <w:gridSpan w:val="2"/>
            <w:tcBorders>
              <w:top w:val="nil"/>
              <w:left w:val="double" w:sz="4" w:space="0" w:color="auto"/>
              <w:bottom w:val="nil"/>
            </w:tcBorders>
            <w:shd w:val="clear" w:color="auto" w:fill="F7F7F7"/>
          </w:tcPr>
          <w:p w14:paraId="3EE70695" w14:textId="77777777" w:rsidR="001E0906" w:rsidRPr="00A7263B" w:rsidRDefault="001E0906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u w:val="single"/>
              </w:rPr>
            </w:pPr>
          </w:p>
        </w:tc>
        <w:tc>
          <w:tcPr>
            <w:tcW w:w="1559" w:type="dxa"/>
            <w:tcBorders>
              <w:top w:val="dotted" w:sz="4" w:space="0" w:color="auto"/>
              <w:bottom w:val="single" w:sz="8" w:space="0" w:color="auto"/>
            </w:tcBorders>
            <w:shd w:val="clear" w:color="auto" w:fill="F7F7F7"/>
            <w:vAlign w:val="center"/>
          </w:tcPr>
          <w:p w14:paraId="3FF45B72" w14:textId="77777777" w:rsidR="001E0906" w:rsidRPr="00A7263B" w:rsidRDefault="001E0906" w:rsidP="000741E1">
            <w:pPr>
              <w:rPr>
                <w:rFonts w:ascii="Calibri" w:hAnsi="Calibri" w:cs="Calibri"/>
              </w:rPr>
            </w:pPr>
            <w:r w:rsidRPr="00A7263B">
              <w:rPr>
                <w:rFonts w:ascii="Calibri" w:hAnsi="Calibri" w:cs="Calibri"/>
              </w:rPr>
              <w:t>Procedure / Flow Chart</w:t>
            </w:r>
            <w:r w:rsidR="00BF3EC0" w:rsidRPr="00A7263B">
              <w:rPr>
                <w:rFonts w:ascii="Calibri" w:hAnsi="Calibri" w:cs="Calibri"/>
              </w:rPr>
              <w:t xml:space="preserve"> No.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bottom w:val="single" w:sz="8" w:space="0" w:color="auto"/>
              <w:right w:val="double" w:sz="4" w:space="0" w:color="auto"/>
            </w:tcBorders>
            <w:shd w:val="clear" w:color="auto" w:fill="F7F7F7"/>
          </w:tcPr>
          <w:p w14:paraId="1C64EBAC" w14:textId="77777777" w:rsidR="001E0906" w:rsidRPr="00A7263B" w:rsidRDefault="001E0906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E94C63" w:rsidRPr="00A7263B" w14:paraId="27EF864A" w14:textId="77777777">
        <w:tblPrEx>
          <w:tblCellMar>
            <w:top w:w="0" w:type="dxa"/>
            <w:bottom w:w="0" w:type="dxa"/>
          </w:tblCellMar>
        </w:tblPrEx>
        <w:trPr>
          <w:cantSplit/>
          <w:trHeight w:val="327"/>
        </w:trPr>
        <w:tc>
          <w:tcPr>
            <w:tcW w:w="2977" w:type="dxa"/>
            <w:tcBorders>
              <w:left w:val="double" w:sz="4" w:space="0" w:color="auto"/>
              <w:bottom w:val="double" w:sz="4" w:space="0" w:color="auto"/>
            </w:tcBorders>
            <w:shd w:val="clear" w:color="auto" w:fill="F7F7F7"/>
            <w:vAlign w:val="center"/>
          </w:tcPr>
          <w:p w14:paraId="541E9606" w14:textId="77777777" w:rsidR="00E94C63" w:rsidRPr="00A7263B" w:rsidRDefault="00917A2E" w:rsidP="00D64DC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</w:rPr>
              <w:t xml:space="preserve">Observer / </w:t>
            </w:r>
            <w:r w:rsidR="00E94C63" w:rsidRPr="00A7263B">
              <w:rPr>
                <w:rFonts w:ascii="Calibri" w:hAnsi="Calibri" w:cs="Calibri"/>
                <w:b/>
              </w:rPr>
              <w:t>Auditor’s Sign.</w:t>
            </w:r>
          </w:p>
        </w:tc>
        <w:tc>
          <w:tcPr>
            <w:tcW w:w="3402" w:type="dxa"/>
            <w:tcBorders>
              <w:bottom w:val="double" w:sz="4" w:space="0" w:color="auto"/>
            </w:tcBorders>
            <w:vAlign w:val="center"/>
          </w:tcPr>
          <w:p w14:paraId="346E4896" w14:textId="77777777" w:rsidR="00E94C63" w:rsidRPr="00A7263B" w:rsidRDefault="00E94C63" w:rsidP="00D64DC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</w:rPr>
              <w:t xml:space="preserve">Auditee’s </w:t>
            </w:r>
            <w:r w:rsidR="00917A2E" w:rsidRPr="00A7263B">
              <w:rPr>
                <w:rFonts w:ascii="Calibri" w:hAnsi="Calibri" w:cs="Calibri"/>
                <w:b/>
              </w:rPr>
              <w:t xml:space="preserve">/ Consignee </w:t>
            </w:r>
            <w:r w:rsidRPr="00A7263B">
              <w:rPr>
                <w:rFonts w:ascii="Calibri" w:hAnsi="Calibri" w:cs="Calibri"/>
                <w:b/>
              </w:rPr>
              <w:t>Sign.</w:t>
            </w:r>
          </w:p>
        </w:tc>
        <w:tc>
          <w:tcPr>
            <w:tcW w:w="2126" w:type="dxa"/>
            <w:gridSpan w:val="2"/>
            <w:tcBorders>
              <w:top w:val="single" w:sz="8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05E36542" w14:textId="77777777" w:rsidR="00E94C63" w:rsidRPr="00A7263B" w:rsidRDefault="00E94C63" w:rsidP="00D64DC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</w:rPr>
              <w:t>Planned Closing Date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FB04261" w14:textId="77777777" w:rsidR="00E94C63" w:rsidRPr="00A7263B" w:rsidRDefault="00E94C63" w:rsidP="00D64DC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</w:p>
        </w:tc>
      </w:tr>
    </w:tbl>
    <w:p w14:paraId="2AFF92E3" w14:textId="77777777" w:rsidR="000D354D" w:rsidRPr="00A7263B" w:rsidRDefault="0015074A" w:rsidP="00716BC5">
      <w:pPr>
        <w:pStyle w:val="Header"/>
        <w:tabs>
          <w:tab w:val="clear" w:pos="4320"/>
          <w:tab w:val="clear" w:pos="8640"/>
        </w:tabs>
        <w:spacing w:line="48" w:lineRule="auto"/>
        <w:rPr>
          <w:rFonts w:ascii="Calibri" w:hAnsi="Calibri" w:cs="Calibri"/>
        </w:rPr>
      </w:pPr>
      <w:r w:rsidRPr="00A7263B">
        <w:rPr>
          <w:rFonts w:ascii="Calibri" w:hAnsi="Calibri" w:cs="Calibri"/>
          <w:i/>
          <w:noProof/>
          <w:u w:val="single"/>
        </w:rPr>
        <w:pict w14:anchorId="4E7B22C6">
          <v:line id="_x0000_s2057" style="position:absolute;z-index:251656192;mso-position-horizontal-relative:text;mso-position-vertical-relative:text" from="-12.85pt,1.65pt" to="509.15pt,1.65pt">
            <v:stroke dashstyle="dash"/>
          </v:line>
        </w:pict>
      </w:r>
    </w:p>
    <w:p w14:paraId="29B2C550" w14:textId="77777777" w:rsidR="003D7D18" w:rsidRPr="00A7263B" w:rsidRDefault="003D7D18" w:rsidP="003D7D18">
      <w:pPr>
        <w:pStyle w:val="Header"/>
        <w:tabs>
          <w:tab w:val="clear" w:pos="4320"/>
          <w:tab w:val="clear" w:pos="8640"/>
        </w:tabs>
        <w:rPr>
          <w:rFonts w:ascii="Calibri" w:hAnsi="Calibri" w:cs="Calibri"/>
          <w:i/>
        </w:rPr>
      </w:pPr>
      <w:r w:rsidRPr="00A7263B">
        <w:rPr>
          <w:rFonts w:ascii="Calibri" w:hAnsi="Calibri" w:cs="Calibri"/>
          <w:i/>
          <w:u w:val="single"/>
        </w:rPr>
        <w:t>Note</w:t>
      </w:r>
      <w:r w:rsidRPr="00A7263B">
        <w:rPr>
          <w:rFonts w:ascii="Calibri" w:hAnsi="Calibri" w:cs="Calibri"/>
          <w:i/>
        </w:rPr>
        <w:t xml:space="preserve"> : The following Root Cause Analysis shall be done by the Auditee for the Detected Non-Conformance only.</w:t>
      </w:r>
    </w:p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3"/>
      </w:tblGrid>
      <w:tr w:rsidR="000C1B09" w:rsidRPr="00A7263B" w14:paraId="568D5D2D" w14:textId="77777777">
        <w:tblPrEx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9923" w:type="dxa"/>
            <w:tcBorders>
              <w:top w:val="double" w:sz="4" w:space="0" w:color="auto"/>
              <w:left w:val="double" w:sz="4" w:space="0" w:color="auto"/>
              <w:bottom w:val="single" w:sz="8" w:space="0" w:color="auto"/>
              <w:right w:val="double" w:sz="4" w:space="0" w:color="auto"/>
            </w:tcBorders>
          </w:tcPr>
          <w:p w14:paraId="4A486667" w14:textId="77777777" w:rsidR="000C1B09" w:rsidRPr="00A7263B" w:rsidRDefault="000741E1" w:rsidP="001B52D3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  <w:u w:val="single"/>
              </w:rPr>
              <w:t>ROOT CAUSE(S)</w:t>
            </w:r>
            <w:r w:rsidRPr="00A7263B">
              <w:rPr>
                <w:rFonts w:ascii="Calibri" w:hAnsi="Calibri" w:cs="Calibri"/>
              </w:rPr>
              <w:t xml:space="preserve"> </w:t>
            </w:r>
            <w:r w:rsidR="000C1B09" w:rsidRPr="00A7263B">
              <w:rPr>
                <w:rFonts w:ascii="Calibri" w:hAnsi="Calibri" w:cs="Calibri"/>
                <w:sz w:val="18"/>
                <w:szCs w:val="18"/>
              </w:rPr>
              <w:t xml:space="preserve">(Carryout a Root Cause Analysis in terms of </w:t>
            </w:r>
            <w:r w:rsidR="00CE3875" w:rsidRPr="00A7263B">
              <w:rPr>
                <w:rFonts w:ascii="Calibri" w:hAnsi="Calibri" w:cs="Calibri"/>
                <w:b/>
                <w:sz w:val="18"/>
                <w:szCs w:val="18"/>
              </w:rPr>
              <w:t>WHY</w:t>
            </w:r>
            <w:r w:rsidR="00CE3875" w:rsidRPr="00A7263B">
              <w:rPr>
                <w:rFonts w:ascii="Calibri" w:hAnsi="Calibri" w:cs="Calibri"/>
                <w:sz w:val="18"/>
                <w:szCs w:val="18"/>
              </w:rPr>
              <w:t xml:space="preserve"> attributing to </w:t>
            </w:r>
            <w:r w:rsidR="000C1B09" w:rsidRPr="00A7263B">
              <w:rPr>
                <w:rFonts w:ascii="Calibri" w:hAnsi="Calibri" w:cs="Calibri"/>
                <w:sz w:val="18"/>
                <w:szCs w:val="18"/>
              </w:rPr>
              <w:t>as follows,</w:t>
            </w:r>
          </w:p>
        </w:tc>
      </w:tr>
      <w:tr w:rsidR="00453B08" w:rsidRPr="00A7263B" w14:paraId="6C0A4941" w14:textId="77777777" w:rsidTr="00684C4D">
        <w:tblPrEx>
          <w:tblCellMar>
            <w:top w:w="0" w:type="dxa"/>
            <w:bottom w:w="0" w:type="dxa"/>
          </w:tblCellMar>
        </w:tblPrEx>
        <w:trPr>
          <w:cantSplit/>
          <w:trHeight w:val="445"/>
        </w:trPr>
        <w:tc>
          <w:tcPr>
            <w:tcW w:w="9923" w:type="dxa"/>
            <w:tcBorders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083C666F" w14:textId="77777777" w:rsidR="00453B08" w:rsidRDefault="00453B08" w:rsidP="0015074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  <w:u w:val="single"/>
              </w:rPr>
            </w:pPr>
          </w:p>
          <w:p w14:paraId="1032770F" w14:textId="77777777" w:rsidR="00453B08" w:rsidRDefault="00453B08" w:rsidP="0015074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  <w:u w:val="single"/>
              </w:rPr>
            </w:pPr>
          </w:p>
          <w:p w14:paraId="7B0E3FE8" w14:textId="77777777" w:rsidR="00453B08" w:rsidRDefault="00453B08" w:rsidP="0015074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  <w:u w:val="single"/>
              </w:rPr>
            </w:pPr>
          </w:p>
          <w:p w14:paraId="6CB68FBB" w14:textId="77777777" w:rsidR="00453B08" w:rsidRDefault="00453B08" w:rsidP="0015074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  <w:u w:val="single"/>
              </w:rPr>
            </w:pPr>
          </w:p>
          <w:p w14:paraId="32B4DADE" w14:textId="77777777" w:rsidR="00453B08" w:rsidRDefault="00453B08" w:rsidP="0015074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  <w:u w:val="single"/>
              </w:rPr>
            </w:pPr>
          </w:p>
          <w:p w14:paraId="5F3D39B5" w14:textId="77777777" w:rsidR="00453B08" w:rsidRDefault="00453B08" w:rsidP="0015074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  <w:u w:val="single"/>
              </w:rPr>
            </w:pPr>
          </w:p>
          <w:p w14:paraId="4ADBC466" w14:textId="77777777" w:rsidR="00453B08" w:rsidRPr="00A7263B" w:rsidRDefault="00453B08" w:rsidP="0015074A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  <w:sz w:val="18"/>
                <w:szCs w:val="18"/>
                <w:u w:val="single"/>
              </w:rPr>
            </w:pPr>
          </w:p>
        </w:tc>
      </w:tr>
    </w:tbl>
    <w:p w14:paraId="61A93866" w14:textId="77777777" w:rsidR="0037714E" w:rsidRPr="00A7263B" w:rsidRDefault="0015074A" w:rsidP="00716BC5">
      <w:pPr>
        <w:pStyle w:val="Header"/>
        <w:tabs>
          <w:tab w:val="clear" w:pos="4320"/>
          <w:tab w:val="clear" w:pos="8640"/>
          <w:tab w:val="right" w:pos="1526"/>
        </w:tabs>
        <w:spacing w:line="48" w:lineRule="auto"/>
        <w:ind w:left="108"/>
        <w:rPr>
          <w:rFonts w:ascii="Calibri" w:hAnsi="Calibri" w:cs="Calibri"/>
        </w:rPr>
      </w:pPr>
      <w:r w:rsidRPr="00A7263B">
        <w:rPr>
          <w:rFonts w:ascii="Calibri" w:hAnsi="Calibri" w:cs="Calibri"/>
          <w:b/>
          <w:noProof/>
          <w:sz w:val="16"/>
          <w:szCs w:val="16"/>
        </w:rPr>
        <w:pict w14:anchorId="64F1F798">
          <v:line id="_x0000_s2058" style="position:absolute;left:0;text-align:left;z-index:251657216;mso-position-horizontal-relative:text;mso-position-vertical-relative:text" from="-15.35pt,1.3pt" to="506.65pt,1.3pt">
            <v:stroke dashstyle="dash"/>
          </v:line>
        </w:pict>
      </w:r>
      <w:r w:rsidR="0037714E" w:rsidRPr="00A7263B">
        <w:rPr>
          <w:rFonts w:ascii="Calibri" w:hAnsi="Calibri" w:cs="Calibri"/>
          <w:b/>
        </w:rPr>
        <w:tab/>
      </w:r>
    </w:p>
    <w:tbl>
      <w:tblPr>
        <w:tblW w:w="0" w:type="auto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3"/>
      </w:tblGrid>
      <w:tr w:rsidR="0037714E" w:rsidRPr="00A7263B" w14:paraId="386E433D" w14:textId="77777777">
        <w:tblPrEx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9923" w:type="dxa"/>
          </w:tcPr>
          <w:p w14:paraId="33E58F93" w14:textId="77777777" w:rsidR="0037714E" w:rsidRPr="00A7263B" w:rsidRDefault="000741E1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</w:rPr>
            </w:pPr>
            <w:r w:rsidRPr="00A7263B">
              <w:rPr>
                <w:rFonts w:ascii="Calibri" w:hAnsi="Calibri" w:cs="Calibri"/>
                <w:b/>
                <w:u w:val="single"/>
              </w:rPr>
              <w:t>CORRECTION DONE</w:t>
            </w:r>
            <w:r w:rsidRPr="00A7263B">
              <w:rPr>
                <w:rFonts w:ascii="Calibri" w:hAnsi="Calibri" w:cs="Calibri"/>
              </w:rPr>
              <w:t xml:space="preserve"> </w:t>
            </w:r>
            <w:r w:rsidR="0037714E" w:rsidRPr="00A7263B">
              <w:rPr>
                <w:rFonts w:ascii="Calibri" w:hAnsi="Calibri" w:cs="Calibri"/>
              </w:rPr>
              <w:t>(Mention in detail the action taken to correct the detected problem)</w:t>
            </w:r>
          </w:p>
          <w:p w14:paraId="08C1D12C" w14:textId="77777777" w:rsidR="0037714E" w:rsidRPr="00A7263B" w:rsidRDefault="0037714E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</w:p>
          <w:p w14:paraId="0E824580" w14:textId="77777777" w:rsidR="001241AD" w:rsidRDefault="001241AD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</w:p>
          <w:p w14:paraId="36B1020A" w14:textId="77777777" w:rsidR="00453B08" w:rsidRDefault="00453B0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</w:p>
          <w:p w14:paraId="3FA7F87F" w14:textId="77777777" w:rsidR="00453B08" w:rsidRDefault="00453B0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</w:p>
          <w:p w14:paraId="29F50930" w14:textId="77777777" w:rsidR="00453B08" w:rsidRPr="00A7263B" w:rsidRDefault="00453B08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</w:p>
        </w:tc>
      </w:tr>
    </w:tbl>
    <w:p w14:paraId="79165BF7" w14:textId="77777777" w:rsidR="004E7D4F" w:rsidRPr="00A7263B" w:rsidRDefault="0015074A" w:rsidP="004E7D4F">
      <w:pPr>
        <w:pStyle w:val="Header"/>
        <w:tabs>
          <w:tab w:val="clear" w:pos="4320"/>
          <w:tab w:val="clear" w:pos="8640"/>
        </w:tabs>
        <w:spacing w:line="48" w:lineRule="auto"/>
        <w:rPr>
          <w:rFonts w:ascii="Calibri" w:hAnsi="Calibri" w:cs="Calibri"/>
          <w:b/>
          <w:u w:val="single"/>
        </w:rPr>
      </w:pPr>
      <w:r w:rsidRPr="00A7263B">
        <w:rPr>
          <w:rFonts w:ascii="Calibri" w:hAnsi="Calibri" w:cs="Calibri"/>
          <w:b/>
          <w:noProof/>
          <w:sz w:val="18"/>
          <w:szCs w:val="18"/>
        </w:rPr>
        <w:pict w14:anchorId="31B4711D">
          <v:line id="_x0000_s2059" style="position:absolute;z-index:251658240;mso-position-horizontal-relative:text;mso-position-vertical-relative:text" from="-15.55pt,.85pt" to="506.45pt,.85pt">
            <v:stroke dashstyle="dash"/>
          </v:line>
        </w:pict>
      </w:r>
    </w:p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46"/>
        <w:gridCol w:w="2977"/>
      </w:tblGrid>
      <w:tr w:rsidR="0037714E" w:rsidRPr="00A7263B" w14:paraId="67C0E753" w14:textId="77777777">
        <w:tblPrEx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9923" w:type="dxa"/>
            <w:gridSpan w:val="2"/>
            <w:tcBorders>
              <w:top w:val="double" w:sz="4" w:space="0" w:color="auto"/>
              <w:left w:val="double" w:sz="4" w:space="0" w:color="auto"/>
              <w:bottom w:val="single" w:sz="8" w:space="0" w:color="auto"/>
              <w:right w:val="double" w:sz="4" w:space="0" w:color="auto"/>
            </w:tcBorders>
          </w:tcPr>
          <w:p w14:paraId="69D306A4" w14:textId="77777777" w:rsidR="006073E8" w:rsidRPr="00A7263B" w:rsidRDefault="004E7D4F" w:rsidP="00616AEB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</w:rPr>
            </w:pPr>
            <w:r w:rsidRPr="00A7263B">
              <w:rPr>
                <w:rFonts w:ascii="Calibri" w:hAnsi="Calibri" w:cs="Calibri"/>
                <w:b/>
                <w:u w:val="single"/>
              </w:rPr>
              <w:t>CORRECTIVE ACTION</w:t>
            </w:r>
            <w:r w:rsidRPr="00A7263B">
              <w:rPr>
                <w:rFonts w:ascii="Calibri" w:hAnsi="Calibri" w:cs="Calibri"/>
              </w:rPr>
              <w:t xml:space="preserve"> </w:t>
            </w:r>
            <w:r w:rsidRPr="00A7263B">
              <w:rPr>
                <w:rFonts w:ascii="Calibri" w:hAnsi="Calibri" w:cs="Calibri"/>
                <w:b/>
                <w:i/>
              </w:rPr>
              <w:t>(</w:t>
            </w:r>
            <w:r w:rsidR="0037714E" w:rsidRPr="00A7263B">
              <w:rPr>
                <w:rFonts w:ascii="Calibri" w:hAnsi="Calibri" w:cs="Calibri"/>
                <w:b/>
                <w:i/>
              </w:rPr>
              <w:t>Action Taken to Prevent Recurrence)</w:t>
            </w:r>
            <w:r w:rsidR="0037714E" w:rsidRPr="00A7263B">
              <w:rPr>
                <w:rFonts w:ascii="Calibri" w:hAnsi="Calibri" w:cs="Calibri"/>
              </w:rPr>
              <w:t xml:space="preserve"> (Mention in detail the actions taken to prevent the recurrence of this detected problem</w:t>
            </w:r>
            <w:r w:rsidR="00A90CF8" w:rsidRPr="00A7263B">
              <w:rPr>
                <w:rFonts w:ascii="Calibri" w:hAnsi="Calibri" w:cs="Calibri"/>
              </w:rPr>
              <w:t xml:space="preserve"> based on the Root Cause Analysis</w:t>
            </w:r>
            <w:r w:rsidR="00716BC5" w:rsidRPr="00A7263B">
              <w:rPr>
                <w:rFonts w:ascii="Calibri" w:hAnsi="Calibri" w:cs="Calibri"/>
              </w:rPr>
              <w:t xml:space="preserve"> carried out above</w:t>
            </w:r>
            <w:r w:rsidR="006073E8" w:rsidRPr="00A7263B">
              <w:rPr>
                <w:rFonts w:ascii="Calibri" w:hAnsi="Calibri" w:cs="Calibri"/>
              </w:rPr>
              <w:t xml:space="preserve"> in each applicable </w:t>
            </w:r>
            <w:r w:rsidR="006073E8" w:rsidRPr="00A7263B">
              <w:rPr>
                <w:rFonts w:ascii="Calibri" w:hAnsi="Calibri" w:cs="Calibri"/>
                <w:b/>
              </w:rPr>
              <w:t>‘M’</w:t>
            </w:r>
            <w:r w:rsidR="00A90CF8" w:rsidRPr="00A7263B">
              <w:rPr>
                <w:rFonts w:ascii="Calibri" w:hAnsi="Calibri" w:cs="Calibri"/>
              </w:rPr>
              <w:t xml:space="preserve">. </w:t>
            </w:r>
          </w:p>
          <w:p w14:paraId="5FB2C1C7" w14:textId="77777777" w:rsidR="0037714E" w:rsidRPr="00A7263B" w:rsidRDefault="00A90CF8" w:rsidP="00616AEB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</w:rPr>
              <w:t>Please mention here only those actions which have been taken and found effective after implement</w:t>
            </w:r>
            <w:r w:rsidR="00716BC5" w:rsidRPr="00A7263B">
              <w:rPr>
                <w:rFonts w:ascii="Calibri" w:hAnsi="Calibri" w:cs="Calibri"/>
              </w:rPr>
              <w:t>ing</w:t>
            </w:r>
            <w:r w:rsidR="0037714E" w:rsidRPr="00A7263B">
              <w:rPr>
                <w:rFonts w:ascii="Calibri" w:hAnsi="Calibri" w:cs="Calibri"/>
              </w:rPr>
              <w:t>)</w:t>
            </w:r>
          </w:p>
        </w:tc>
      </w:tr>
      <w:tr w:rsidR="00453B08" w:rsidRPr="00A7263B" w14:paraId="73E74481" w14:textId="77777777" w:rsidTr="00684C4D">
        <w:tblPrEx>
          <w:tblCellMar>
            <w:top w:w="0" w:type="dxa"/>
            <w:bottom w:w="0" w:type="dxa"/>
          </w:tblCellMar>
        </w:tblPrEx>
        <w:trPr>
          <w:cantSplit/>
          <w:trHeight w:val="2574"/>
        </w:trPr>
        <w:tc>
          <w:tcPr>
            <w:tcW w:w="9923" w:type="dxa"/>
            <w:gridSpan w:val="2"/>
            <w:tcBorders>
              <w:top w:val="single" w:sz="8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6E775AE7" w14:textId="77777777" w:rsidR="00453B08" w:rsidRPr="00A7263B" w:rsidRDefault="00453B08" w:rsidP="00616AEB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="Calibri" w:hAnsi="Calibri" w:cs="Calibri"/>
                <w:b/>
              </w:rPr>
            </w:pPr>
          </w:p>
        </w:tc>
      </w:tr>
      <w:tr w:rsidR="004E7D4F" w:rsidRPr="00A7263B" w14:paraId="4EA554A6" w14:textId="77777777">
        <w:tblPrEx>
          <w:tblCellMar>
            <w:top w:w="0" w:type="dxa"/>
            <w:bottom w:w="0" w:type="dxa"/>
          </w:tblCellMar>
        </w:tblPrEx>
        <w:trPr>
          <w:cantSplit/>
          <w:trHeight w:val="317"/>
        </w:trPr>
        <w:tc>
          <w:tcPr>
            <w:tcW w:w="6946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0A3BFAFC" w14:textId="77777777" w:rsidR="004E7D4F" w:rsidRPr="00A7263B" w:rsidRDefault="004E7D4F" w:rsidP="004E7D4F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</w:rPr>
              <w:t xml:space="preserve">Auditee’s </w:t>
            </w:r>
            <w:r w:rsidR="00917A2E" w:rsidRPr="00917A2E">
              <w:rPr>
                <w:rFonts w:ascii="Calibri" w:hAnsi="Calibri" w:cs="Calibri"/>
                <w:b/>
              </w:rPr>
              <w:t xml:space="preserve">/ Consignee </w:t>
            </w:r>
            <w:r w:rsidRPr="00A7263B">
              <w:rPr>
                <w:rFonts w:ascii="Calibri" w:hAnsi="Calibri" w:cs="Calibri"/>
                <w:b/>
              </w:rPr>
              <w:t xml:space="preserve">Sign.                                                                                     </w:t>
            </w:r>
          </w:p>
        </w:tc>
        <w:tc>
          <w:tcPr>
            <w:tcW w:w="2977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3A183B3D" w14:textId="77777777" w:rsidR="004E7D4F" w:rsidRPr="00A7263B" w:rsidRDefault="004E7D4F" w:rsidP="004E7D4F">
            <w:pPr>
              <w:pStyle w:val="Header"/>
              <w:tabs>
                <w:tab w:val="clear" w:pos="4320"/>
                <w:tab w:val="clear" w:pos="8640"/>
              </w:tabs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</w:rPr>
              <w:t>Date</w:t>
            </w:r>
          </w:p>
        </w:tc>
      </w:tr>
    </w:tbl>
    <w:p w14:paraId="37AD34B4" w14:textId="77777777" w:rsidR="004E7D4F" w:rsidRPr="00A7263B" w:rsidRDefault="004E7D4F" w:rsidP="004E7D4F">
      <w:pPr>
        <w:pStyle w:val="Header"/>
        <w:tabs>
          <w:tab w:val="clear" w:pos="4320"/>
          <w:tab w:val="clear" w:pos="8640"/>
        </w:tabs>
        <w:spacing w:line="48" w:lineRule="auto"/>
        <w:rPr>
          <w:rFonts w:ascii="Calibri" w:hAnsi="Calibri" w:cs="Calibri"/>
        </w:rPr>
      </w:pPr>
    </w:p>
    <w:p w14:paraId="0ACBB369" w14:textId="77777777" w:rsidR="009674C6" w:rsidRPr="00A7263B" w:rsidRDefault="0015074A" w:rsidP="00453B08">
      <w:pPr>
        <w:pStyle w:val="Header"/>
        <w:tabs>
          <w:tab w:val="clear" w:pos="4320"/>
          <w:tab w:val="clear" w:pos="8640"/>
        </w:tabs>
        <w:rPr>
          <w:rFonts w:ascii="Calibri" w:hAnsi="Calibri" w:cs="Calibri"/>
        </w:rPr>
      </w:pPr>
      <w:r w:rsidRPr="00A7263B">
        <w:rPr>
          <w:rFonts w:ascii="Calibri" w:hAnsi="Calibri" w:cs="Calibri"/>
          <w:noProof/>
          <w:sz w:val="16"/>
          <w:szCs w:val="16"/>
        </w:rPr>
        <w:pict w14:anchorId="726438C7">
          <v:line id="_x0000_s2060" style="position:absolute;z-index:251659264" from="-14.95pt,-.2pt" to="507.05pt,-.2pt">
            <v:stroke dashstyle="dash"/>
          </v:line>
        </w:pict>
      </w:r>
      <w:r w:rsidR="009674C6" w:rsidRPr="00A7263B">
        <w:rPr>
          <w:rFonts w:ascii="Calibri" w:hAnsi="Calibri" w:cs="Calibri"/>
        </w:rPr>
        <w:tab/>
      </w:r>
    </w:p>
    <w:tbl>
      <w:tblPr>
        <w:tblW w:w="9923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auto"/>
          <w:insideV w:val="single" w:sz="8" w:space="0" w:color="auto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5387"/>
        <w:gridCol w:w="4536"/>
      </w:tblGrid>
      <w:tr w:rsidR="00616AEB" w:rsidRPr="00A7263B" w14:paraId="2232B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7" w:type="dxa"/>
            <w:shd w:val="clear" w:color="auto" w:fill="F5F5F5"/>
          </w:tcPr>
          <w:p w14:paraId="43AE8AB3" w14:textId="77777777" w:rsidR="00616AEB" w:rsidRPr="00A7263B" w:rsidRDefault="00453B08" w:rsidP="00616AEB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u w:val="single"/>
              </w:rPr>
              <w:t>C</w:t>
            </w:r>
            <w:r w:rsidR="000741E1" w:rsidRPr="00A7263B">
              <w:rPr>
                <w:rFonts w:ascii="Calibri" w:hAnsi="Calibri" w:cs="Calibri"/>
                <w:b/>
                <w:u w:val="single"/>
              </w:rPr>
              <w:t>AR CLOSING VERIFICATION</w:t>
            </w:r>
            <w:r w:rsidR="000741E1" w:rsidRPr="00A7263B">
              <w:rPr>
                <w:rFonts w:ascii="Calibri" w:hAnsi="Calibri" w:cs="Calibri"/>
                <w:b/>
              </w:rPr>
              <w:t xml:space="preserve"> </w:t>
            </w:r>
            <w:r w:rsidR="009674C6" w:rsidRPr="00A7263B">
              <w:rPr>
                <w:rFonts w:ascii="Calibri" w:hAnsi="Calibri" w:cs="Calibri"/>
              </w:rPr>
              <w:t>Date</w:t>
            </w:r>
            <w:r w:rsidR="009674C6" w:rsidRPr="00A7263B">
              <w:rPr>
                <w:rFonts w:ascii="Calibri" w:hAnsi="Calibri" w:cs="Calibri"/>
                <w:b/>
              </w:rPr>
              <w:t xml:space="preserve"> </w:t>
            </w:r>
            <w:r w:rsidR="00A90CF8" w:rsidRPr="00A7263B">
              <w:rPr>
                <w:rFonts w:ascii="Calibri" w:hAnsi="Calibri" w:cs="Calibri"/>
                <w:b/>
              </w:rPr>
              <w:t>__</w:t>
            </w:r>
            <w:r w:rsidR="000741E1" w:rsidRPr="00A7263B">
              <w:rPr>
                <w:rFonts w:ascii="Calibri" w:hAnsi="Calibri" w:cs="Calibri"/>
                <w:b/>
              </w:rPr>
              <w:t>_______</w:t>
            </w:r>
            <w:r w:rsidR="00A90CF8" w:rsidRPr="00A7263B">
              <w:rPr>
                <w:rFonts w:ascii="Calibri" w:hAnsi="Calibri" w:cs="Calibri"/>
                <w:b/>
              </w:rPr>
              <w:t>_______</w:t>
            </w:r>
            <w:r w:rsidR="009674C6" w:rsidRPr="00A7263B">
              <w:rPr>
                <w:rFonts w:ascii="Calibri" w:hAnsi="Calibri" w:cs="Calibri"/>
                <w:b/>
              </w:rPr>
              <w:t xml:space="preserve">                             </w:t>
            </w:r>
          </w:p>
          <w:p w14:paraId="1A0BE0C7" w14:textId="77777777" w:rsidR="00616AEB" w:rsidRPr="00A7263B" w:rsidRDefault="00616AEB" w:rsidP="00616AEB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</w:rPr>
              <w:t>Verified By</w:t>
            </w:r>
            <w:r w:rsidRPr="00A7263B">
              <w:rPr>
                <w:rFonts w:ascii="Calibri" w:hAnsi="Calibri" w:cs="Calibri"/>
                <w:b/>
              </w:rPr>
              <w:t xml:space="preserve"> </w:t>
            </w:r>
            <w:r w:rsidR="00A90CF8" w:rsidRPr="00A7263B">
              <w:rPr>
                <w:rFonts w:ascii="Calibri" w:hAnsi="Calibri" w:cs="Calibri"/>
                <w:b/>
              </w:rPr>
              <w:t>_____________________</w:t>
            </w:r>
            <w:r w:rsidR="009674C6" w:rsidRPr="00A7263B">
              <w:rPr>
                <w:rFonts w:ascii="Calibri" w:hAnsi="Calibri" w:cs="Calibri"/>
                <w:b/>
              </w:rPr>
              <w:t xml:space="preserve"> </w:t>
            </w:r>
            <w:r w:rsidR="009674C6" w:rsidRPr="00A7263B">
              <w:rPr>
                <w:rFonts w:ascii="Calibri" w:hAnsi="Calibri" w:cs="Calibri"/>
              </w:rPr>
              <w:t>Sign.</w:t>
            </w:r>
            <w:r w:rsidR="000741E1" w:rsidRPr="00A7263B">
              <w:rPr>
                <w:rFonts w:ascii="Calibri" w:hAnsi="Calibri" w:cs="Calibri"/>
              </w:rPr>
              <w:t xml:space="preserve"> ________________</w:t>
            </w:r>
          </w:p>
        </w:tc>
        <w:tc>
          <w:tcPr>
            <w:tcW w:w="4536" w:type="dxa"/>
            <w:shd w:val="clear" w:color="auto" w:fill="F5F5F5"/>
          </w:tcPr>
          <w:p w14:paraId="54BAED69" w14:textId="77777777" w:rsidR="00616AEB" w:rsidRPr="00A7263B" w:rsidRDefault="00616AEB" w:rsidP="0055449D">
            <w:pPr>
              <w:pStyle w:val="Header"/>
              <w:tabs>
                <w:tab w:val="clear" w:pos="4320"/>
                <w:tab w:val="clear" w:pos="8640"/>
              </w:tabs>
              <w:spacing w:before="60" w:line="360" w:lineRule="auto"/>
              <w:rPr>
                <w:rFonts w:ascii="Calibri" w:hAnsi="Calibri" w:cs="Calibri"/>
                <w:u w:val="single"/>
              </w:rPr>
            </w:pPr>
            <w:r w:rsidRPr="00A7263B">
              <w:rPr>
                <w:rFonts w:ascii="Calibri" w:hAnsi="Calibri" w:cs="Calibri"/>
                <w:b/>
              </w:rPr>
              <w:t xml:space="preserve">Actions Found </w:t>
            </w:r>
            <w:r w:rsidR="009674C6" w:rsidRPr="00A7263B">
              <w:rPr>
                <w:rFonts w:ascii="Calibri" w:hAnsi="Calibri" w:cs="Calibri"/>
                <w:b/>
              </w:rPr>
              <w:t xml:space="preserve">  </w:t>
            </w:r>
            <w:r w:rsidRPr="00A7263B">
              <w:rPr>
                <w:rFonts w:ascii="Calibri" w:hAnsi="Calibri" w:cs="Calibri"/>
                <w:b/>
              </w:rPr>
              <w:t xml:space="preserve"> </w:t>
            </w:r>
            <w:r w:rsidRPr="00A7263B">
              <w:rPr>
                <w:rFonts w:ascii="Calibri" w:hAnsi="Calibri" w:cs="Calibri"/>
              </w:rPr>
              <w:t xml:space="preserve">-  Satisfactory  /  </w:t>
            </w:r>
            <w:r w:rsidR="009674C6" w:rsidRPr="00A7263B">
              <w:rPr>
                <w:rFonts w:ascii="Calibri" w:hAnsi="Calibri" w:cs="Calibri"/>
              </w:rPr>
              <w:t xml:space="preserve">  </w:t>
            </w:r>
            <w:r w:rsidRPr="00A7263B">
              <w:rPr>
                <w:rFonts w:ascii="Calibri" w:hAnsi="Calibri" w:cs="Calibri"/>
              </w:rPr>
              <w:t>Unsatisfactory</w:t>
            </w:r>
            <w:r w:rsidRPr="00A7263B">
              <w:rPr>
                <w:rFonts w:ascii="Calibri" w:hAnsi="Calibri" w:cs="Calibri"/>
                <w:b/>
              </w:rPr>
              <w:t xml:space="preserve">            CPAR  </w:t>
            </w:r>
            <w:r w:rsidR="009674C6" w:rsidRPr="00A7263B">
              <w:rPr>
                <w:rFonts w:ascii="Calibri" w:hAnsi="Calibri" w:cs="Calibri"/>
                <w:b/>
              </w:rPr>
              <w:t xml:space="preserve">                 </w:t>
            </w:r>
            <w:r w:rsidRPr="00A7263B">
              <w:rPr>
                <w:rFonts w:ascii="Calibri" w:hAnsi="Calibri" w:cs="Calibri"/>
              </w:rPr>
              <w:t>-</w:t>
            </w:r>
            <w:r w:rsidRPr="00A7263B">
              <w:rPr>
                <w:rFonts w:ascii="Calibri" w:hAnsi="Calibri" w:cs="Calibri"/>
                <w:b/>
              </w:rPr>
              <w:t xml:space="preserve">   </w:t>
            </w:r>
            <w:r w:rsidRPr="00A7263B">
              <w:rPr>
                <w:rFonts w:ascii="Calibri" w:hAnsi="Calibri" w:cs="Calibri"/>
              </w:rPr>
              <w:t xml:space="preserve">Closed  </w:t>
            </w:r>
            <w:r w:rsidR="009674C6" w:rsidRPr="00A7263B">
              <w:rPr>
                <w:rFonts w:ascii="Calibri" w:hAnsi="Calibri" w:cs="Calibri"/>
              </w:rPr>
              <w:t xml:space="preserve">      </w:t>
            </w:r>
            <w:r w:rsidRPr="00A7263B">
              <w:rPr>
                <w:rFonts w:ascii="Calibri" w:hAnsi="Calibri" w:cs="Calibri"/>
              </w:rPr>
              <w:t xml:space="preserve">/  </w:t>
            </w:r>
            <w:r w:rsidR="009674C6" w:rsidRPr="00A7263B">
              <w:rPr>
                <w:rFonts w:ascii="Calibri" w:hAnsi="Calibri" w:cs="Calibri"/>
              </w:rPr>
              <w:t xml:space="preserve">   </w:t>
            </w:r>
            <w:r w:rsidRPr="00A7263B">
              <w:rPr>
                <w:rFonts w:ascii="Calibri" w:hAnsi="Calibri" w:cs="Calibri"/>
              </w:rPr>
              <w:t>Not Closed</w:t>
            </w:r>
            <w:r w:rsidRPr="00A7263B">
              <w:rPr>
                <w:rFonts w:ascii="Calibri" w:hAnsi="Calibri" w:cs="Calibri"/>
                <w:b/>
              </w:rPr>
              <w:t xml:space="preserve">              </w:t>
            </w:r>
          </w:p>
        </w:tc>
      </w:tr>
    </w:tbl>
    <w:p w14:paraId="0F3E9667" w14:textId="77777777" w:rsidR="00E94C63" w:rsidRPr="00A7263B" w:rsidRDefault="00E94C63" w:rsidP="00362A3B">
      <w:pPr>
        <w:pStyle w:val="Header"/>
        <w:tabs>
          <w:tab w:val="clear" w:pos="4320"/>
          <w:tab w:val="clear" w:pos="8640"/>
          <w:tab w:val="right" w:pos="7479"/>
        </w:tabs>
        <w:spacing w:line="48" w:lineRule="auto"/>
        <w:ind w:left="108"/>
        <w:rPr>
          <w:rFonts w:ascii="Calibri" w:hAnsi="Calibri" w:cs="Calibri"/>
          <w:b/>
        </w:rPr>
      </w:pPr>
      <w:r w:rsidRPr="00A7263B">
        <w:rPr>
          <w:rFonts w:ascii="Calibri" w:hAnsi="Calibri" w:cs="Calibri"/>
          <w:b/>
        </w:rPr>
        <w:tab/>
      </w:r>
    </w:p>
    <w:tbl>
      <w:tblPr>
        <w:tblW w:w="9923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auto"/>
          <w:insideV w:val="single" w:sz="8" w:space="0" w:color="auto"/>
        </w:tblBorders>
        <w:shd w:val="clear" w:color="auto" w:fill="F5F5F5"/>
        <w:tblLayout w:type="fixed"/>
        <w:tblLook w:val="0000" w:firstRow="0" w:lastRow="0" w:firstColumn="0" w:lastColumn="0" w:noHBand="0" w:noVBand="0"/>
      </w:tblPr>
      <w:tblGrid>
        <w:gridCol w:w="4820"/>
        <w:gridCol w:w="2977"/>
        <w:gridCol w:w="2126"/>
      </w:tblGrid>
      <w:tr w:rsidR="00E94C63" w:rsidRPr="00A7263B" w14:paraId="18C400EB" w14:textId="77777777">
        <w:tblPrEx>
          <w:tblCellMar>
            <w:top w:w="0" w:type="dxa"/>
            <w:bottom w:w="0" w:type="dxa"/>
          </w:tblCellMar>
        </w:tblPrEx>
        <w:trPr>
          <w:cantSplit/>
          <w:trHeight w:val="221"/>
        </w:trPr>
        <w:tc>
          <w:tcPr>
            <w:tcW w:w="7797" w:type="dxa"/>
            <w:gridSpan w:val="2"/>
            <w:tcBorders>
              <w:top w:val="double" w:sz="4" w:space="0" w:color="auto"/>
              <w:bottom w:val="single" w:sz="8" w:space="0" w:color="auto"/>
            </w:tcBorders>
            <w:vAlign w:val="center"/>
          </w:tcPr>
          <w:p w14:paraId="6F1C9521" w14:textId="77777777" w:rsidR="00E94C63" w:rsidRPr="00A7263B" w:rsidRDefault="00E94C63" w:rsidP="00362A3B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</w:rPr>
              <w:t xml:space="preserve">Planned Follow-up Date in case of Unsatisfactory Actions / Non-Closure </w:t>
            </w:r>
          </w:p>
        </w:tc>
        <w:tc>
          <w:tcPr>
            <w:tcW w:w="2126" w:type="dxa"/>
            <w:tcBorders>
              <w:top w:val="double" w:sz="4" w:space="0" w:color="auto"/>
              <w:bottom w:val="single" w:sz="8" w:space="0" w:color="auto"/>
            </w:tcBorders>
            <w:vAlign w:val="center"/>
          </w:tcPr>
          <w:p w14:paraId="3691F72B" w14:textId="77777777" w:rsidR="00E94C63" w:rsidRPr="00A7263B" w:rsidRDefault="00E94C63" w:rsidP="00362A3B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</w:p>
        </w:tc>
      </w:tr>
      <w:tr w:rsidR="00E94C63" w:rsidRPr="00A7263B" w14:paraId="6638CDBA" w14:textId="77777777">
        <w:tblPrEx>
          <w:tblCellMar>
            <w:top w:w="0" w:type="dxa"/>
            <w:bottom w:w="0" w:type="dxa"/>
          </w:tblCellMar>
        </w:tblPrEx>
        <w:trPr>
          <w:cantSplit/>
          <w:trHeight w:val="179"/>
        </w:trPr>
        <w:tc>
          <w:tcPr>
            <w:tcW w:w="4820" w:type="dxa"/>
            <w:tcBorders>
              <w:top w:val="single" w:sz="8" w:space="0" w:color="auto"/>
              <w:bottom w:val="double" w:sz="4" w:space="0" w:color="auto"/>
            </w:tcBorders>
            <w:vAlign w:val="center"/>
          </w:tcPr>
          <w:p w14:paraId="3263F81C" w14:textId="77777777" w:rsidR="00E94C63" w:rsidRPr="00A7263B" w:rsidRDefault="00E94C63" w:rsidP="00362A3B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  <w:r w:rsidRPr="00A7263B">
              <w:rPr>
                <w:rFonts w:ascii="Calibri" w:hAnsi="Calibri" w:cs="Calibri"/>
                <w:b/>
              </w:rPr>
              <w:t>Sign. &amp; Date of Re-verification &amp; Satisfactory Closure</w:t>
            </w:r>
          </w:p>
        </w:tc>
        <w:tc>
          <w:tcPr>
            <w:tcW w:w="2977" w:type="dxa"/>
            <w:tcBorders>
              <w:top w:val="single" w:sz="8" w:space="0" w:color="auto"/>
              <w:bottom w:val="double" w:sz="4" w:space="0" w:color="auto"/>
            </w:tcBorders>
            <w:vAlign w:val="center"/>
          </w:tcPr>
          <w:p w14:paraId="4032219D" w14:textId="77777777" w:rsidR="00E94C63" w:rsidRPr="00A7263B" w:rsidRDefault="00E94C63" w:rsidP="00362A3B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</w:p>
        </w:tc>
        <w:tc>
          <w:tcPr>
            <w:tcW w:w="2126" w:type="dxa"/>
            <w:tcBorders>
              <w:top w:val="single" w:sz="8" w:space="0" w:color="auto"/>
              <w:bottom w:val="double" w:sz="4" w:space="0" w:color="auto"/>
            </w:tcBorders>
            <w:vAlign w:val="center"/>
          </w:tcPr>
          <w:p w14:paraId="5E405CE6" w14:textId="77777777" w:rsidR="00E94C63" w:rsidRPr="00A7263B" w:rsidRDefault="00E94C63" w:rsidP="00362A3B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Calibri" w:hAnsi="Calibri" w:cs="Calibri"/>
                <w:b/>
              </w:rPr>
            </w:pPr>
          </w:p>
        </w:tc>
      </w:tr>
    </w:tbl>
    <w:p w14:paraId="2C39412C" w14:textId="77777777" w:rsidR="000D354D" w:rsidRPr="00A7263B" w:rsidRDefault="000D354D" w:rsidP="003D7D18">
      <w:pPr>
        <w:pStyle w:val="Footer"/>
        <w:tabs>
          <w:tab w:val="clear" w:pos="4320"/>
          <w:tab w:val="clear" w:pos="8640"/>
          <w:tab w:val="center" w:pos="4927"/>
          <w:tab w:val="right" w:pos="9747"/>
        </w:tabs>
        <w:rPr>
          <w:rFonts w:ascii="Calibri" w:hAnsi="Calibri" w:cs="Calibri"/>
          <w:u w:val="single"/>
        </w:rPr>
        <w:sectPr w:rsidR="000D354D" w:rsidRPr="00A7263B" w:rsidSect="007F676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9" w:h="16834" w:code="9"/>
          <w:pgMar w:top="284" w:right="569" w:bottom="142" w:left="1418" w:header="420" w:footer="0" w:gutter="0"/>
          <w:cols w:space="720"/>
        </w:sectPr>
      </w:pPr>
    </w:p>
    <w:p w14:paraId="2B85FE57" w14:textId="77777777" w:rsidR="000D354D" w:rsidRPr="00A7263B" w:rsidRDefault="000D354D" w:rsidP="00362A3B">
      <w:pPr>
        <w:pStyle w:val="Header"/>
        <w:tabs>
          <w:tab w:val="clear" w:pos="4320"/>
          <w:tab w:val="clear" w:pos="8640"/>
        </w:tabs>
        <w:spacing w:line="14" w:lineRule="auto"/>
        <w:rPr>
          <w:rFonts w:ascii="Calibri" w:hAnsi="Calibri" w:cs="Calibri"/>
          <w:sz w:val="22"/>
        </w:rPr>
      </w:pPr>
    </w:p>
    <w:sectPr w:rsidR="000D354D" w:rsidRPr="00A7263B" w:rsidSect="007F6768">
      <w:headerReference w:type="default" r:id="rId13"/>
      <w:footerReference w:type="default" r:id="rId14"/>
      <w:type w:val="continuous"/>
      <w:pgSz w:w="11909" w:h="16834" w:code="9"/>
      <w:pgMar w:top="425" w:right="709" w:bottom="567" w:left="1701" w:header="420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3661F" w14:textId="77777777" w:rsidR="00430C41" w:rsidRDefault="00430C41" w:rsidP="00624A82">
      <w:pPr>
        <w:pStyle w:val="BodyText"/>
      </w:pPr>
      <w:r>
        <w:separator/>
      </w:r>
    </w:p>
  </w:endnote>
  <w:endnote w:type="continuationSeparator" w:id="0">
    <w:p w14:paraId="4BDB78E9" w14:textId="77777777" w:rsidR="00430C41" w:rsidRDefault="00430C41" w:rsidP="00624A82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9101" w14:textId="77777777" w:rsidR="00573E72" w:rsidRDefault="00573E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5A537" w14:textId="77777777" w:rsidR="000D354D" w:rsidRDefault="000D354D">
    <w:pPr>
      <w:pStyle w:val="Footer"/>
      <w:spacing w:line="14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ACC9F" w14:textId="77777777" w:rsidR="00573E72" w:rsidRDefault="00573E7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CC48D" w14:textId="77777777" w:rsidR="000D354D" w:rsidRDefault="000D354D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5C43" w14:textId="77777777" w:rsidR="00430C41" w:rsidRDefault="00430C41" w:rsidP="00624A82">
      <w:pPr>
        <w:pStyle w:val="BodyText"/>
      </w:pPr>
      <w:r>
        <w:separator/>
      </w:r>
    </w:p>
  </w:footnote>
  <w:footnote w:type="continuationSeparator" w:id="0">
    <w:p w14:paraId="4A05D5F5" w14:textId="77777777" w:rsidR="00430C41" w:rsidRDefault="00430C41" w:rsidP="00624A82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C28F0" w14:textId="77777777" w:rsidR="00573E72" w:rsidRDefault="00573E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970"/>
      <w:gridCol w:w="2250"/>
      <w:gridCol w:w="2340"/>
      <w:gridCol w:w="2430"/>
    </w:tblGrid>
    <w:tr w:rsidR="0009037F" w:rsidRPr="00F57020" w14:paraId="057E793C" w14:textId="77777777" w:rsidTr="00A7263B">
      <w:tblPrEx>
        <w:tblCellMar>
          <w:top w:w="0" w:type="dxa"/>
          <w:bottom w:w="0" w:type="dxa"/>
        </w:tblCellMar>
      </w:tblPrEx>
      <w:trPr>
        <w:cantSplit/>
        <w:trHeight w:val="639"/>
        <w:jc w:val="center"/>
      </w:trPr>
      <w:tc>
        <w:tcPr>
          <w:tcW w:w="9990" w:type="dxa"/>
          <w:gridSpan w:val="4"/>
          <w:vAlign w:val="center"/>
        </w:tcPr>
        <w:p w14:paraId="3D1C65E9" w14:textId="77777777" w:rsidR="0009037F" w:rsidRDefault="003F6427" w:rsidP="00453B08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3F6427">
            <w:rPr>
              <w:rFonts w:ascii="Calibri" w:hAnsi="Calibri" w:cs="Calibri"/>
              <w:b/>
              <w:sz w:val="24"/>
              <w:szCs w:val="24"/>
              <w:u w:val="single"/>
            </w:rPr>
            <w:t xml:space="preserve">GUJARAT PRINT PACK PUBLICATION PRIVATE </w:t>
          </w:r>
          <w:r w:rsidRPr="003F6427">
            <w:rPr>
              <w:rFonts w:ascii="Calibri" w:hAnsi="Calibri" w:cs="Calibri"/>
              <w:b/>
              <w:sz w:val="24"/>
              <w:szCs w:val="24"/>
              <w:u w:val="single"/>
            </w:rPr>
            <w:t>LIMITED</w:t>
          </w:r>
        </w:p>
      </w:tc>
    </w:tr>
    <w:tr w:rsidR="001B52D3" w:rsidRPr="00F57020" w14:paraId="202005C5" w14:textId="77777777" w:rsidTr="00A7263B">
      <w:tblPrEx>
        <w:tblCellMar>
          <w:top w:w="0" w:type="dxa"/>
          <w:bottom w:w="0" w:type="dxa"/>
        </w:tblCellMar>
      </w:tblPrEx>
      <w:trPr>
        <w:cantSplit/>
        <w:trHeight w:val="639"/>
        <w:jc w:val="center"/>
      </w:trPr>
      <w:tc>
        <w:tcPr>
          <w:tcW w:w="9990" w:type="dxa"/>
          <w:gridSpan w:val="4"/>
          <w:vAlign w:val="center"/>
        </w:tcPr>
        <w:p w14:paraId="5FFDA140" w14:textId="77777777" w:rsidR="001B52D3" w:rsidRPr="001B52D3" w:rsidRDefault="009F2278" w:rsidP="00453B08">
          <w:pPr>
            <w:pStyle w:val="Header"/>
            <w:tabs>
              <w:tab w:val="clear" w:pos="4320"/>
              <w:tab w:val="clear" w:pos="8640"/>
            </w:tabs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ascii="Calibri" w:hAnsi="Calibri" w:cs="Calibri"/>
              <w:b/>
              <w:sz w:val="24"/>
              <w:szCs w:val="24"/>
              <w:u w:val="single"/>
            </w:rPr>
            <w:t xml:space="preserve">NON-CONFORMANCE &amp; </w:t>
          </w:r>
          <w:r w:rsidR="001B52D3" w:rsidRPr="001B52D3">
            <w:rPr>
              <w:rFonts w:ascii="Calibri" w:hAnsi="Calibri" w:cs="Calibri"/>
              <w:b/>
              <w:sz w:val="24"/>
              <w:szCs w:val="24"/>
              <w:u w:val="single"/>
            </w:rPr>
            <w:t>CORRECTIVE ACTION RE</w:t>
          </w:r>
          <w:r>
            <w:rPr>
              <w:rFonts w:ascii="Calibri" w:hAnsi="Calibri" w:cs="Calibri"/>
              <w:b/>
              <w:sz w:val="24"/>
              <w:szCs w:val="24"/>
              <w:u w:val="single"/>
            </w:rPr>
            <w:t>PORT</w:t>
          </w:r>
          <w:r w:rsidR="00453B08">
            <w:rPr>
              <w:rFonts w:ascii="Calibri" w:hAnsi="Calibri" w:cs="Calibri"/>
              <w:b/>
              <w:sz w:val="24"/>
              <w:szCs w:val="24"/>
            </w:rPr>
            <w:t xml:space="preserve"> (C</w:t>
          </w:r>
          <w:r w:rsidR="001B52D3" w:rsidRPr="001B52D3">
            <w:rPr>
              <w:rFonts w:ascii="Calibri" w:hAnsi="Calibri" w:cs="Calibri"/>
              <w:b/>
              <w:sz w:val="24"/>
              <w:szCs w:val="24"/>
            </w:rPr>
            <w:t>AR)</w:t>
          </w:r>
        </w:p>
      </w:tc>
    </w:tr>
    <w:tr w:rsidR="001B52D3" w:rsidRPr="00F57020" w14:paraId="16A0DABC" w14:textId="77777777" w:rsidTr="00A7263B">
      <w:tblPrEx>
        <w:tblCellMar>
          <w:top w:w="0" w:type="dxa"/>
          <w:bottom w:w="0" w:type="dxa"/>
        </w:tblCellMar>
      </w:tblPrEx>
      <w:trPr>
        <w:cantSplit/>
        <w:trHeight w:val="380"/>
        <w:jc w:val="center"/>
      </w:trPr>
      <w:tc>
        <w:tcPr>
          <w:tcW w:w="2970" w:type="dxa"/>
          <w:vAlign w:val="center"/>
        </w:tcPr>
        <w:p w14:paraId="078A112A" w14:textId="77777777" w:rsidR="001B52D3" w:rsidRPr="00F57020" w:rsidRDefault="001B52D3" w:rsidP="0059609A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Format No.: </w:t>
          </w:r>
        </w:p>
      </w:tc>
      <w:tc>
        <w:tcPr>
          <w:tcW w:w="2250" w:type="dxa"/>
          <w:vAlign w:val="center"/>
        </w:tcPr>
        <w:p w14:paraId="56C12D62" w14:textId="77777777" w:rsidR="001B52D3" w:rsidRPr="00F57020" w:rsidRDefault="001B52D3" w:rsidP="008F3CC5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>Rev No: 0</w:t>
          </w:r>
          <w:r w:rsidR="00CD5978">
            <w:rPr>
              <w:rFonts w:ascii="Calibri" w:hAnsi="Calibri" w:cs="Calibri"/>
            </w:rPr>
            <w:t>0</w:t>
          </w:r>
        </w:p>
      </w:tc>
      <w:tc>
        <w:tcPr>
          <w:tcW w:w="2340" w:type="dxa"/>
        </w:tcPr>
        <w:p w14:paraId="4BF6DA20" w14:textId="77777777" w:rsidR="001B52D3" w:rsidRPr="00F57020" w:rsidRDefault="001B52D3" w:rsidP="00461AA0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Date: </w:t>
          </w:r>
          <w:r w:rsidR="006164BA">
            <w:rPr>
              <w:rFonts w:ascii="Calibri" w:hAnsi="Calibri" w:cs="Calibri"/>
            </w:rPr>
            <w:t>01.</w:t>
          </w:r>
          <w:r w:rsidR="0009037F">
            <w:rPr>
              <w:rFonts w:ascii="Calibri" w:hAnsi="Calibri" w:cs="Calibri"/>
            </w:rPr>
            <w:t>12.2021</w:t>
          </w:r>
        </w:p>
      </w:tc>
      <w:tc>
        <w:tcPr>
          <w:tcW w:w="2430" w:type="dxa"/>
        </w:tcPr>
        <w:p w14:paraId="581AC914" w14:textId="77777777" w:rsidR="001B52D3" w:rsidRPr="00F57020" w:rsidRDefault="001B52D3" w:rsidP="00A7263B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 w:rsidRPr="00F57020">
            <w:rPr>
              <w:rFonts w:ascii="Calibri" w:hAnsi="Calibri" w:cs="Calibri"/>
            </w:rPr>
            <w:t xml:space="preserve">Page </w:t>
          </w:r>
          <w:r w:rsidR="0009037F" w:rsidRPr="00F57020">
            <w:rPr>
              <w:rFonts w:ascii="Calibri" w:hAnsi="Calibri" w:cs="Calibri"/>
            </w:rPr>
            <w:t>No.:</w:t>
          </w:r>
          <w:r w:rsidRPr="00F57020">
            <w:rPr>
              <w:rFonts w:ascii="Calibri" w:hAnsi="Calibri" w:cs="Calibri"/>
            </w:rPr>
            <w:t xml:space="preserve"> </w:t>
          </w:r>
          <w:r w:rsidRPr="00F57020">
            <w:rPr>
              <w:rStyle w:val="PageNumber"/>
              <w:rFonts w:ascii="Calibri" w:hAnsi="Calibri" w:cs="Calibri"/>
            </w:rPr>
            <w:fldChar w:fldCharType="begin"/>
          </w:r>
          <w:r w:rsidRPr="00F57020">
            <w:rPr>
              <w:rStyle w:val="PageNumber"/>
              <w:rFonts w:ascii="Calibri" w:hAnsi="Calibri" w:cs="Calibri"/>
            </w:rPr>
            <w:instrText xml:space="preserve"> PAGE </w:instrText>
          </w:r>
          <w:r w:rsidRPr="00F57020">
            <w:rPr>
              <w:rStyle w:val="PageNumber"/>
              <w:rFonts w:ascii="Calibri" w:hAnsi="Calibri" w:cs="Calibri"/>
            </w:rPr>
            <w:fldChar w:fldCharType="separate"/>
          </w:r>
          <w:r w:rsidR="00461AA0">
            <w:rPr>
              <w:rStyle w:val="PageNumber"/>
              <w:rFonts w:ascii="Calibri" w:hAnsi="Calibri" w:cs="Calibri"/>
              <w:noProof/>
            </w:rPr>
            <w:t>1</w:t>
          </w:r>
          <w:r w:rsidRPr="00F57020">
            <w:rPr>
              <w:rStyle w:val="PageNumber"/>
              <w:rFonts w:ascii="Calibri" w:hAnsi="Calibri" w:cs="Calibri"/>
            </w:rPr>
            <w:fldChar w:fldCharType="end"/>
          </w:r>
          <w:r w:rsidRPr="00F57020">
            <w:rPr>
              <w:rFonts w:ascii="Calibri" w:hAnsi="Calibri" w:cs="Calibri"/>
            </w:rPr>
            <w:t xml:space="preserve"> Of </w:t>
          </w:r>
          <w:r w:rsidRPr="00F57020">
            <w:rPr>
              <w:rStyle w:val="PageNumber"/>
              <w:rFonts w:ascii="Calibri" w:hAnsi="Calibri" w:cs="Calibri"/>
            </w:rPr>
            <w:fldChar w:fldCharType="begin"/>
          </w:r>
          <w:r w:rsidRPr="00F57020">
            <w:rPr>
              <w:rStyle w:val="PageNumber"/>
              <w:rFonts w:ascii="Calibri" w:hAnsi="Calibri" w:cs="Calibri"/>
            </w:rPr>
            <w:instrText xml:space="preserve"> NUMPAGES </w:instrText>
          </w:r>
          <w:r w:rsidRPr="00F57020">
            <w:rPr>
              <w:rStyle w:val="PageNumber"/>
              <w:rFonts w:ascii="Calibri" w:hAnsi="Calibri" w:cs="Calibri"/>
            </w:rPr>
            <w:fldChar w:fldCharType="separate"/>
          </w:r>
          <w:r w:rsidR="00461AA0">
            <w:rPr>
              <w:rStyle w:val="PageNumber"/>
              <w:rFonts w:ascii="Calibri" w:hAnsi="Calibri" w:cs="Calibri"/>
              <w:noProof/>
            </w:rPr>
            <w:t>1</w:t>
          </w:r>
          <w:r w:rsidRPr="00F57020">
            <w:rPr>
              <w:rStyle w:val="PageNumber"/>
              <w:rFonts w:ascii="Calibri" w:hAnsi="Calibri" w:cs="Calibri"/>
            </w:rPr>
            <w:fldChar w:fldCharType="end"/>
          </w:r>
        </w:p>
      </w:tc>
    </w:tr>
  </w:tbl>
  <w:p w14:paraId="33F4294D" w14:textId="77777777" w:rsidR="001B52D3" w:rsidRDefault="001B52D3" w:rsidP="001B52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B6096" w14:textId="77777777" w:rsidR="00573E72" w:rsidRDefault="00573E7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9639"/>
    </w:tblGrid>
    <w:tr w:rsidR="000D354D" w14:paraId="4AE67AB4" w14:textId="77777777">
      <w:tblPrEx>
        <w:tblCellMar>
          <w:top w:w="0" w:type="dxa"/>
          <w:bottom w:w="0" w:type="dxa"/>
        </w:tblCellMar>
      </w:tblPrEx>
      <w:trPr>
        <w:trHeight w:val="500"/>
      </w:trPr>
      <w:tc>
        <w:tcPr>
          <w:tcW w:w="9639" w:type="dxa"/>
        </w:tcPr>
        <w:p w14:paraId="403FFE38" w14:textId="77777777" w:rsidR="000D354D" w:rsidRDefault="000D354D">
          <w:pPr>
            <w:pStyle w:val="Header"/>
            <w:jc w:val="center"/>
            <w:outlineLvl w:val="0"/>
            <w:rPr>
              <w:rFonts w:ascii="Arial" w:hAnsi="Arial"/>
              <w:b/>
              <w:shadow/>
              <w:sz w:val="44"/>
            </w:rPr>
          </w:pPr>
          <w:r>
            <w:rPr>
              <w:rFonts w:ascii="Arial" w:hAnsi="Arial"/>
              <w:b/>
              <w:shadow/>
              <w:sz w:val="44"/>
            </w:rPr>
            <w:t>DIVYESH DESAI &amp; ASSOCIATES</w:t>
          </w:r>
        </w:p>
        <w:p w14:paraId="72087E69" w14:textId="77777777" w:rsidR="000D354D" w:rsidRDefault="000D354D">
          <w:pPr>
            <w:pStyle w:val="Header"/>
            <w:jc w:val="center"/>
            <w:outlineLvl w:val="0"/>
            <w:rPr>
              <w:rFonts w:ascii="Arial" w:hAnsi="Arial"/>
              <w:b/>
              <w:shadow/>
              <w:sz w:val="32"/>
            </w:rPr>
          </w:pPr>
          <w:r>
            <w:rPr>
              <w:rFonts w:ascii="Arial" w:hAnsi="Arial"/>
              <w:b/>
              <w:shadow/>
              <w:sz w:val="32"/>
            </w:rPr>
            <w:t>AHMEDABAD</w:t>
          </w:r>
        </w:p>
      </w:tc>
    </w:tr>
  </w:tbl>
  <w:p w14:paraId="06FE2F46" w14:textId="77777777" w:rsidR="000D354D" w:rsidRDefault="000D35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84A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34585E69"/>
    <w:multiLevelType w:val="singleLevel"/>
    <w:tmpl w:val="60922A16"/>
    <w:lvl w:ilvl="0">
      <w:start w:val="15"/>
      <w:numFmt w:val="upperLetter"/>
      <w:lvlText w:val="(%1)"/>
      <w:lvlJc w:val="left"/>
      <w:pPr>
        <w:tabs>
          <w:tab w:val="num" w:pos="465"/>
        </w:tabs>
        <w:ind w:left="465" w:hanging="465"/>
      </w:pPr>
      <w:rPr>
        <w:rFonts w:hint="default"/>
      </w:rPr>
    </w:lvl>
  </w:abstractNum>
  <w:abstractNum w:abstractNumId="2" w15:restartNumberingAfterBreak="0">
    <w:nsid w:val="3DA77AE8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426D150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334182891">
    <w:abstractNumId w:val="3"/>
  </w:num>
  <w:num w:numId="2" w16cid:durableId="113671688">
    <w:abstractNumId w:val="0"/>
  </w:num>
  <w:num w:numId="3" w16cid:durableId="1429931304">
    <w:abstractNumId w:val="2"/>
  </w:num>
  <w:num w:numId="4" w16cid:durableId="2027056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6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56D9"/>
    <w:rsid w:val="00071CEF"/>
    <w:rsid w:val="000741E1"/>
    <w:rsid w:val="0009037F"/>
    <w:rsid w:val="000C1B09"/>
    <w:rsid w:val="000D354D"/>
    <w:rsid w:val="000D5CCB"/>
    <w:rsid w:val="000E30FA"/>
    <w:rsid w:val="001061A0"/>
    <w:rsid w:val="001241AD"/>
    <w:rsid w:val="0014246C"/>
    <w:rsid w:val="001462DE"/>
    <w:rsid w:val="0015074A"/>
    <w:rsid w:val="00192DFD"/>
    <w:rsid w:val="001B52D3"/>
    <w:rsid w:val="001E0906"/>
    <w:rsid w:val="00253754"/>
    <w:rsid w:val="00255A01"/>
    <w:rsid w:val="002A40E4"/>
    <w:rsid w:val="002B0658"/>
    <w:rsid w:val="00323265"/>
    <w:rsid w:val="00323426"/>
    <w:rsid w:val="00362A3B"/>
    <w:rsid w:val="0037714E"/>
    <w:rsid w:val="003C0455"/>
    <w:rsid w:val="003D7D18"/>
    <w:rsid w:val="003F6427"/>
    <w:rsid w:val="00430C41"/>
    <w:rsid w:val="004456D9"/>
    <w:rsid w:val="00451CA4"/>
    <w:rsid w:val="00453B08"/>
    <w:rsid w:val="00461AA0"/>
    <w:rsid w:val="00480B59"/>
    <w:rsid w:val="00486C65"/>
    <w:rsid w:val="00486C70"/>
    <w:rsid w:val="004E7D4F"/>
    <w:rsid w:val="00516D6D"/>
    <w:rsid w:val="00551551"/>
    <w:rsid w:val="0055449D"/>
    <w:rsid w:val="005675B4"/>
    <w:rsid w:val="00573E72"/>
    <w:rsid w:val="005933DD"/>
    <w:rsid w:val="0059609A"/>
    <w:rsid w:val="005B2B16"/>
    <w:rsid w:val="005C0B6F"/>
    <w:rsid w:val="005C10F0"/>
    <w:rsid w:val="0060639E"/>
    <w:rsid w:val="006073E8"/>
    <w:rsid w:val="006164BA"/>
    <w:rsid w:val="00616AEB"/>
    <w:rsid w:val="00624A82"/>
    <w:rsid w:val="006359E2"/>
    <w:rsid w:val="00684C4D"/>
    <w:rsid w:val="006972D3"/>
    <w:rsid w:val="006A38CE"/>
    <w:rsid w:val="006C569D"/>
    <w:rsid w:val="006D1FD3"/>
    <w:rsid w:val="00716BC5"/>
    <w:rsid w:val="00745899"/>
    <w:rsid w:val="00755E9F"/>
    <w:rsid w:val="007B0BC2"/>
    <w:rsid w:val="007D6018"/>
    <w:rsid w:val="007D706D"/>
    <w:rsid w:val="007F0FCB"/>
    <w:rsid w:val="007F6768"/>
    <w:rsid w:val="00812EC4"/>
    <w:rsid w:val="0081325E"/>
    <w:rsid w:val="00827EE7"/>
    <w:rsid w:val="008473CB"/>
    <w:rsid w:val="008558BB"/>
    <w:rsid w:val="008633E5"/>
    <w:rsid w:val="00881478"/>
    <w:rsid w:val="008E61D7"/>
    <w:rsid w:val="008F3CC5"/>
    <w:rsid w:val="00917A2E"/>
    <w:rsid w:val="00925FA1"/>
    <w:rsid w:val="0096590A"/>
    <w:rsid w:val="009674C6"/>
    <w:rsid w:val="00977F22"/>
    <w:rsid w:val="00993EF6"/>
    <w:rsid w:val="009A1C63"/>
    <w:rsid w:val="009A7AE5"/>
    <w:rsid w:val="009F2278"/>
    <w:rsid w:val="00A152F6"/>
    <w:rsid w:val="00A45D0F"/>
    <w:rsid w:val="00A7263B"/>
    <w:rsid w:val="00A7450C"/>
    <w:rsid w:val="00A90CF8"/>
    <w:rsid w:val="00AE1CBF"/>
    <w:rsid w:val="00B545EC"/>
    <w:rsid w:val="00B64821"/>
    <w:rsid w:val="00B9781A"/>
    <w:rsid w:val="00BA7D3B"/>
    <w:rsid w:val="00BB45C7"/>
    <w:rsid w:val="00BE0A20"/>
    <w:rsid w:val="00BF3EC0"/>
    <w:rsid w:val="00C10022"/>
    <w:rsid w:val="00C17355"/>
    <w:rsid w:val="00C41432"/>
    <w:rsid w:val="00C71C4A"/>
    <w:rsid w:val="00C95A91"/>
    <w:rsid w:val="00CB3ACB"/>
    <w:rsid w:val="00CD5978"/>
    <w:rsid w:val="00CE3875"/>
    <w:rsid w:val="00CE79AB"/>
    <w:rsid w:val="00D64DC8"/>
    <w:rsid w:val="00DC63DB"/>
    <w:rsid w:val="00E23EC8"/>
    <w:rsid w:val="00E4001C"/>
    <w:rsid w:val="00E70BC3"/>
    <w:rsid w:val="00E83329"/>
    <w:rsid w:val="00E94C63"/>
    <w:rsid w:val="00F55154"/>
    <w:rsid w:val="00F84A51"/>
    <w:rsid w:val="00F85E81"/>
    <w:rsid w:val="00F914AF"/>
    <w:rsid w:val="00F94F03"/>
    <w:rsid w:val="00FE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 fillcolor="white">
      <v:fill color="white"/>
    </o:shapedefaults>
    <o:shapelayout v:ext="edit">
      <o:idmap v:ext="edit" data="2"/>
    </o:shapelayout>
  </w:shapeDefaults>
  <w:decimalSymbol w:val="."/>
  <w:listSeparator w:val=","/>
  <w14:docId w14:val="1A6D3F71"/>
  <w15:chartTrackingRefBased/>
  <w15:docId w15:val="{AC69A9F2-DFDA-4C83-A823-9416BA05E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ind w:firstLine="72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 Narrow" w:hAnsi="Arial Narrow"/>
      <w:b/>
      <w:sz w:val="22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 w:val="24"/>
    </w:rPr>
  </w:style>
  <w:style w:type="paragraph" w:styleId="BodyTextIndent">
    <w:name w:val="Body Text Indent"/>
    <w:basedOn w:val="Normal"/>
    <w:pPr>
      <w:ind w:left="2160" w:firstLine="720"/>
      <w:jc w:val="right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sz w:val="24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C1735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241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52D3"/>
    <w:rPr>
      <w:color w:val="0000FF"/>
      <w:u w:val="single"/>
    </w:rPr>
  </w:style>
  <w:style w:type="paragraph" w:customStyle="1" w:styleId="DefaultText">
    <w:name w:val="Default Text"/>
    <w:basedOn w:val="Normal"/>
    <w:rsid w:val="00DC63DB"/>
    <w:rPr>
      <w:snapToGrid w:val="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965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SSPL%20ISO%20Documents\ISO%20Final%201\Management%20Representative\Formats%20-%20MR\ISO%20Format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ISO Formats.dot</Template>
  <TotalTime>0</TotalTime>
  <Pages>1</Pages>
  <Words>218</Words>
  <Characters>1315</Characters>
  <Application>Microsoft Office Word</Application>
  <DocSecurity>4</DocSecurity>
  <Lines>131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Ravi Iyer - ISO9001:2000</vt:lpstr>
    </vt:vector>
  </TitlesOfParts>
  <Company>Ravi Iyer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 Iyer - ISO9001:2000</dc:title>
  <dc:subject>QMS</dc:subject>
  <dc:creator>Ravi Iyer</dc:creator>
  <cp:keywords/>
  <cp:lastModifiedBy>Parth Raval</cp:lastModifiedBy>
  <cp:revision>2</cp:revision>
  <cp:lastPrinted>2005-01-02T15:23:00Z</cp:lastPrinted>
  <dcterms:created xsi:type="dcterms:W3CDTF">2026-10-20T11:31:00Z</dcterms:created>
  <dcterms:modified xsi:type="dcterms:W3CDTF">2026-10-20T11:31:00Z</dcterms:modified>
  <cp:category>MR</cp:category>
</cp:coreProperties>
</file>