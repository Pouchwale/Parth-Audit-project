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5"/>
        <w:gridCol w:w="7709"/>
      </w:tblGrid>
      <w:tr w:rsidR="00CB3D45" w14:paraId="1411FF50" w14:textId="77777777" w:rsidTr="00CB3D45">
        <w:trPr>
          <w:trHeight w:val="432"/>
          <w:jc w:val="center"/>
        </w:trPr>
        <w:tc>
          <w:tcPr>
            <w:tcW w:w="2285" w:type="dxa"/>
            <w:vAlign w:val="center"/>
          </w:tcPr>
          <w:p w14:paraId="214DF216" w14:textId="77777777" w:rsidR="00CB3D45" w:rsidRDefault="00CB3D45" w:rsidP="0063232B">
            <w:pPr>
              <w:ind w:left="9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Name: </w:t>
            </w:r>
          </w:p>
        </w:tc>
        <w:tc>
          <w:tcPr>
            <w:tcW w:w="7709" w:type="dxa"/>
            <w:vAlign w:val="center"/>
          </w:tcPr>
          <w:p w14:paraId="464D06FD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CB3D45" w14:paraId="5599A90D" w14:textId="77777777" w:rsidTr="00CB3D45">
        <w:trPr>
          <w:trHeight w:val="432"/>
          <w:jc w:val="center"/>
        </w:trPr>
        <w:tc>
          <w:tcPr>
            <w:tcW w:w="2285" w:type="dxa"/>
            <w:vAlign w:val="center"/>
          </w:tcPr>
          <w:p w14:paraId="117C6D04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Department / Process: </w:t>
            </w:r>
          </w:p>
        </w:tc>
        <w:tc>
          <w:tcPr>
            <w:tcW w:w="7709" w:type="dxa"/>
            <w:vAlign w:val="center"/>
          </w:tcPr>
          <w:p w14:paraId="6D6EFAD5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CB3D45" w14:paraId="42B1E9D8" w14:textId="77777777" w:rsidTr="00CB3D45">
        <w:trPr>
          <w:trHeight w:val="432"/>
          <w:jc w:val="center"/>
        </w:trPr>
        <w:tc>
          <w:tcPr>
            <w:tcW w:w="2285" w:type="dxa"/>
            <w:vAlign w:val="center"/>
          </w:tcPr>
          <w:p w14:paraId="02F73251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Designation: </w:t>
            </w:r>
          </w:p>
        </w:tc>
        <w:tc>
          <w:tcPr>
            <w:tcW w:w="7709" w:type="dxa"/>
            <w:vAlign w:val="center"/>
          </w:tcPr>
          <w:p w14:paraId="6051F1B0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CB3D45" w14:paraId="76EA30D0" w14:textId="77777777" w:rsidTr="00CB3D45">
        <w:trPr>
          <w:trHeight w:val="432"/>
          <w:jc w:val="center"/>
        </w:trPr>
        <w:tc>
          <w:tcPr>
            <w:tcW w:w="2285" w:type="dxa"/>
            <w:vAlign w:val="center"/>
          </w:tcPr>
          <w:p w14:paraId="3E64EC72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Date of Joining:  </w:t>
            </w:r>
          </w:p>
        </w:tc>
        <w:tc>
          <w:tcPr>
            <w:tcW w:w="7709" w:type="dxa"/>
            <w:vAlign w:val="center"/>
          </w:tcPr>
          <w:p w14:paraId="40CF973F" w14:textId="77777777" w:rsidR="00CB3D45" w:rsidRDefault="00CB3D45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</w:tbl>
    <w:p w14:paraId="115F8F1B" w14:textId="77777777" w:rsidR="00736B2E" w:rsidRDefault="00736B2E">
      <w:pPr>
        <w:rPr>
          <w:rFonts w:ascii="Calibri" w:hAnsi="Calibri" w:cs="Calibri"/>
          <w:b/>
          <w:szCs w:val="80"/>
        </w:rPr>
      </w:pPr>
    </w:p>
    <w:p w14:paraId="1A01B5E2" w14:textId="77777777" w:rsidR="00736B2E" w:rsidRDefault="00736B2E">
      <w:pPr>
        <w:ind w:left="90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  <w:u w:val="single"/>
        </w:rPr>
        <w:t xml:space="preserve">Induction programme; </w:t>
      </w:r>
      <w:r>
        <w:rPr>
          <w:rFonts w:ascii="Calibri" w:hAnsi="Calibri" w:cs="Calibri"/>
          <w:b/>
          <w:sz w:val="20"/>
        </w:rPr>
        <w:tab/>
      </w:r>
      <w:r>
        <w:rPr>
          <w:rFonts w:ascii="Calibri" w:hAnsi="Calibri" w:cs="Calibri"/>
          <w:b/>
          <w:sz w:val="20"/>
        </w:rPr>
        <w:tab/>
      </w:r>
      <w:r>
        <w:rPr>
          <w:rFonts w:ascii="Calibri" w:hAnsi="Calibri" w:cs="Calibri"/>
          <w:b/>
          <w:sz w:val="20"/>
        </w:rPr>
        <w:tab/>
      </w:r>
      <w:r>
        <w:rPr>
          <w:rFonts w:ascii="Calibri" w:hAnsi="Calibri" w:cs="Calibri"/>
          <w:b/>
          <w:sz w:val="20"/>
        </w:rPr>
        <w:tab/>
      </w:r>
      <w:r>
        <w:rPr>
          <w:rFonts w:ascii="Calibri" w:hAnsi="Calibri" w:cs="Calibri"/>
          <w:b/>
          <w:sz w:val="20"/>
        </w:rPr>
        <w:tab/>
      </w:r>
    </w:p>
    <w:p w14:paraId="4EAB65FC" w14:textId="77777777" w:rsidR="00736B2E" w:rsidRDefault="00736B2E">
      <w:pPr>
        <w:ind w:left="90"/>
        <w:rPr>
          <w:rFonts w:ascii="Calibri" w:hAnsi="Calibri" w:cs="Calibri"/>
          <w:sz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3153"/>
        <w:gridCol w:w="2057"/>
        <w:gridCol w:w="1941"/>
        <w:gridCol w:w="1934"/>
      </w:tblGrid>
      <w:tr w:rsidR="00736B2E" w14:paraId="6A88C0C7" w14:textId="77777777">
        <w:trPr>
          <w:jc w:val="center"/>
        </w:trPr>
        <w:tc>
          <w:tcPr>
            <w:tcW w:w="909" w:type="dxa"/>
          </w:tcPr>
          <w:p w14:paraId="207447F2" w14:textId="77777777" w:rsidR="00736B2E" w:rsidRDefault="00736B2E">
            <w:pPr>
              <w:ind w:left="9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Sr. No.</w:t>
            </w:r>
          </w:p>
        </w:tc>
        <w:tc>
          <w:tcPr>
            <w:tcW w:w="3153" w:type="dxa"/>
            <w:vAlign w:val="center"/>
          </w:tcPr>
          <w:p w14:paraId="27F8C8C3" w14:textId="77777777" w:rsidR="00736B2E" w:rsidRDefault="00736B2E">
            <w:pPr>
              <w:tabs>
                <w:tab w:val="center" w:pos="1513"/>
              </w:tabs>
              <w:ind w:left="9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Training Topics</w:t>
            </w:r>
          </w:p>
        </w:tc>
        <w:tc>
          <w:tcPr>
            <w:tcW w:w="2057" w:type="dxa"/>
            <w:vAlign w:val="center"/>
          </w:tcPr>
          <w:p w14:paraId="0E3A9D03" w14:textId="77777777" w:rsidR="00736B2E" w:rsidRDefault="00736B2E">
            <w:pPr>
              <w:ind w:left="9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Responsibility</w:t>
            </w:r>
          </w:p>
        </w:tc>
        <w:tc>
          <w:tcPr>
            <w:tcW w:w="1941" w:type="dxa"/>
            <w:vAlign w:val="center"/>
          </w:tcPr>
          <w:p w14:paraId="79A62A18" w14:textId="77777777" w:rsidR="00736B2E" w:rsidRDefault="00736B2E">
            <w:pPr>
              <w:ind w:left="9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Planned Date</w:t>
            </w:r>
          </w:p>
        </w:tc>
        <w:tc>
          <w:tcPr>
            <w:tcW w:w="1934" w:type="dxa"/>
            <w:vAlign w:val="center"/>
          </w:tcPr>
          <w:p w14:paraId="76A9C8C9" w14:textId="77777777" w:rsidR="00736B2E" w:rsidRDefault="00736B2E">
            <w:pPr>
              <w:ind w:left="9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Actual date &amp; Initial sign</w:t>
            </w:r>
          </w:p>
        </w:tc>
      </w:tr>
      <w:tr w:rsidR="00736B2E" w14:paraId="111D422E" w14:textId="77777777" w:rsidTr="007321AC">
        <w:trPr>
          <w:trHeight w:val="573"/>
          <w:jc w:val="center"/>
        </w:trPr>
        <w:tc>
          <w:tcPr>
            <w:tcW w:w="909" w:type="dxa"/>
            <w:vAlign w:val="center"/>
          </w:tcPr>
          <w:p w14:paraId="1B587294" w14:textId="77777777" w:rsidR="00736B2E" w:rsidRDefault="00736B2E">
            <w:pPr>
              <w:numPr>
                <w:ilvl w:val="0"/>
                <w:numId w:val="1"/>
              </w:numPr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2B305AE7" w14:textId="77777777" w:rsidR="00736B2E" w:rsidRDefault="00736B2E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Briefing on Company profile</w:t>
            </w:r>
            <w:r w:rsidR="00A11F43">
              <w:rPr>
                <w:rFonts w:ascii="Calibri" w:hAnsi="Calibri" w:cs="Calibri"/>
                <w:sz w:val="20"/>
              </w:rPr>
              <w:t xml:space="preserve"> – Plant, Products, Production process etc.</w:t>
            </w:r>
          </w:p>
        </w:tc>
        <w:tc>
          <w:tcPr>
            <w:tcW w:w="2057" w:type="dxa"/>
            <w:vAlign w:val="center"/>
          </w:tcPr>
          <w:p w14:paraId="791C202A" w14:textId="77777777" w:rsidR="00736B2E" w:rsidRDefault="007321AC" w:rsidP="007321AC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QC</w:t>
            </w:r>
          </w:p>
        </w:tc>
        <w:tc>
          <w:tcPr>
            <w:tcW w:w="1941" w:type="dxa"/>
            <w:vAlign w:val="center"/>
          </w:tcPr>
          <w:p w14:paraId="470AD9B4" w14:textId="77777777" w:rsidR="00736B2E" w:rsidRDefault="00736B2E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064E9E58" w14:textId="77777777" w:rsidR="00736B2E" w:rsidRDefault="00736B2E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736B2E" w14:paraId="7970C2E4" w14:textId="77777777" w:rsidTr="007321AC">
        <w:trPr>
          <w:jc w:val="center"/>
        </w:trPr>
        <w:tc>
          <w:tcPr>
            <w:tcW w:w="909" w:type="dxa"/>
            <w:vAlign w:val="center"/>
          </w:tcPr>
          <w:p w14:paraId="2A8098A2" w14:textId="77777777" w:rsidR="00736B2E" w:rsidRDefault="00736B2E">
            <w:pPr>
              <w:numPr>
                <w:ilvl w:val="0"/>
                <w:numId w:val="1"/>
              </w:numPr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226C41FD" w14:textId="77777777" w:rsidR="00A11F43" w:rsidRDefault="00A11F43" w:rsidP="00A11F43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Good Manufacturing Practice</w:t>
            </w:r>
          </w:p>
          <w:p w14:paraId="2E2C5729" w14:textId="77777777" w:rsidR="00A11F43" w:rsidRDefault="00A11F43" w:rsidP="00A11F43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  Pest Control</w:t>
            </w:r>
          </w:p>
          <w:p w14:paraId="761887F9" w14:textId="77777777" w:rsidR="00A11F43" w:rsidRDefault="00A11F43" w:rsidP="00A11F43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  Waste Management</w:t>
            </w:r>
          </w:p>
          <w:p w14:paraId="2625519F" w14:textId="77777777" w:rsidR="00736B2E" w:rsidRDefault="00A11F43" w:rsidP="00A11F43">
            <w:pPr>
              <w:spacing w:line="36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  Personal hygiene</w:t>
            </w:r>
          </w:p>
        </w:tc>
        <w:tc>
          <w:tcPr>
            <w:tcW w:w="2057" w:type="dxa"/>
            <w:vAlign w:val="center"/>
          </w:tcPr>
          <w:p w14:paraId="00B9057A" w14:textId="77777777" w:rsidR="00736B2E" w:rsidRDefault="007321AC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QC</w:t>
            </w:r>
          </w:p>
        </w:tc>
        <w:tc>
          <w:tcPr>
            <w:tcW w:w="1941" w:type="dxa"/>
            <w:vAlign w:val="center"/>
          </w:tcPr>
          <w:p w14:paraId="5513BC16" w14:textId="77777777" w:rsidR="00736B2E" w:rsidRDefault="00736B2E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71237C9F" w14:textId="77777777" w:rsidR="00736B2E" w:rsidRDefault="00736B2E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A11F43" w14:paraId="340A85A8" w14:textId="77777777" w:rsidTr="007321AC">
        <w:trPr>
          <w:jc w:val="center"/>
        </w:trPr>
        <w:tc>
          <w:tcPr>
            <w:tcW w:w="909" w:type="dxa"/>
            <w:vAlign w:val="center"/>
          </w:tcPr>
          <w:p w14:paraId="75F18AA7" w14:textId="77777777" w:rsidR="00A11F43" w:rsidRDefault="00A11F43">
            <w:pPr>
              <w:numPr>
                <w:ilvl w:val="0"/>
                <w:numId w:val="1"/>
              </w:numPr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4E61232D" w14:textId="77777777" w:rsidR="00A11F43" w:rsidRDefault="00A11F43" w:rsidP="005A395F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Quality &amp; Product safety related all policies </w:t>
            </w:r>
          </w:p>
        </w:tc>
        <w:tc>
          <w:tcPr>
            <w:tcW w:w="2057" w:type="dxa"/>
            <w:vAlign w:val="center"/>
          </w:tcPr>
          <w:p w14:paraId="7F8F4E95" w14:textId="77777777" w:rsidR="00A11F43" w:rsidRDefault="007321AC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PSTL</w:t>
            </w:r>
          </w:p>
        </w:tc>
        <w:tc>
          <w:tcPr>
            <w:tcW w:w="1941" w:type="dxa"/>
            <w:vAlign w:val="center"/>
          </w:tcPr>
          <w:p w14:paraId="37C6B725" w14:textId="77777777" w:rsidR="00A11F43" w:rsidRDefault="00A11F43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5D6CDA96" w14:textId="77777777" w:rsidR="00A11F43" w:rsidRDefault="00A11F43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A11F43" w14:paraId="6EB3DF0B" w14:textId="77777777" w:rsidTr="007321AC">
        <w:trPr>
          <w:jc w:val="center"/>
        </w:trPr>
        <w:tc>
          <w:tcPr>
            <w:tcW w:w="909" w:type="dxa"/>
            <w:vAlign w:val="center"/>
          </w:tcPr>
          <w:p w14:paraId="12B65DB8" w14:textId="77777777" w:rsidR="00A11F43" w:rsidRDefault="00A11F43">
            <w:pPr>
              <w:numPr>
                <w:ilvl w:val="0"/>
                <w:numId w:val="1"/>
              </w:numPr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79360D98" w14:textId="77777777" w:rsidR="00A11F43" w:rsidRDefault="00A11F43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Basic HA</w:t>
            </w:r>
            <w:r w:rsidR="00C90900">
              <w:rPr>
                <w:rFonts w:ascii="Calibri" w:hAnsi="Calibri" w:cs="Calibri"/>
                <w:sz w:val="20"/>
              </w:rPr>
              <w:t>RA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 w:rsidR="0030123B">
              <w:rPr>
                <w:rFonts w:ascii="Calibri" w:hAnsi="Calibri" w:cs="Calibri"/>
                <w:sz w:val="20"/>
              </w:rPr>
              <w:t>Principal</w:t>
            </w:r>
            <w:r>
              <w:rPr>
                <w:rFonts w:ascii="Calibri" w:hAnsi="Calibri" w:cs="Calibri"/>
                <w:sz w:val="20"/>
              </w:rPr>
              <w:t xml:space="preserve"> awareness (Self-study) &amp; CCP monitoring – if HACCP team members</w:t>
            </w:r>
          </w:p>
        </w:tc>
        <w:tc>
          <w:tcPr>
            <w:tcW w:w="2057" w:type="dxa"/>
            <w:vAlign w:val="center"/>
          </w:tcPr>
          <w:p w14:paraId="29B47170" w14:textId="77777777" w:rsidR="00A11F43" w:rsidRDefault="007321AC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PSTL</w:t>
            </w:r>
          </w:p>
        </w:tc>
        <w:tc>
          <w:tcPr>
            <w:tcW w:w="1941" w:type="dxa"/>
            <w:vAlign w:val="center"/>
          </w:tcPr>
          <w:p w14:paraId="0A709ADA" w14:textId="77777777" w:rsidR="00A11F43" w:rsidRDefault="00A11F43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1CF14369" w14:textId="77777777" w:rsidR="00A11F43" w:rsidRDefault="00A11F43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386543" w14:paraId="2DCA5021" w14:textId="77777777" w:rsidTr="007321AC">
        <w:trPr>
          <w:jc w:val="center"/>
        </w:trPr>
        <w:tc>
          <w:tcPr>
            <w:tcW w:w="909" w:type="dxa"/>
            <w:vAlign w:val="center"/>
          </w:tcPr>
          <w:p w14:paraId="0580A947" w14:textId="77777777" w:rsidR="00386543" w:rsidRDefault="00386543">
            <w:pPr>
              <w:numPr>
                <w:ilvl w:val="0"/>
                <w:numId w:val="1"/>
              </w:numPr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33EABB12" w14:textId="77777777" w:rsidR="00386543" w:rsidRDefault="00386543">
            <w:pPr>
              <w:spacing w:line="360" w:lineRule="auto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Fire safety precautions</w:t>
            </w:r>
          </w:p>
        </w:tc>
        <w:tc>
          <w:tcPr>
            <w:tcW w:w="2057" w:type="dxa"/>
            <w:vAlign w:val="center"/>
          </w:tcPr>
          <w:p w14:paraId="4F1776CF" w14:textId="77777777" w:rsidR="00386543" w:rsidRDefault="00386543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– HR &amp; admin</w:t>
            </w:r>
          </w:p>
        </w:tc>
        <w:tc>
          <w:tcPr>
            <w:tcW w:w="1941" w:type="dxa"/>
            <w:vAlign w:val="center"/>
          </w:tcPr>
          <w:p w14:paraId="5235B1CC" w14:textId="77777777" w:rsidR="00386543" w:rsidRDefault="00386543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70F2CDB3" w14:textId="77777777" w:rsidR="00386543" w:rsidRDefault="00386543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051F99" w14:paraId="69C8B505" w14:textId="77777777" w:rsidTr="007321AC">
        <w:trPr>
          <w:jc w:val="center"/>
        </w:trPr>
        <w:tc>
          <w:tcPr>
            <w:tcW w:w="909" w:type="dxa"/>
            <w:vAlign w:val="center"/>
          </w:tcPr>
          <w:p w14:paraId="4570BE75" w14:textId="77777777" w:rsidR="00051F99" w:rsidRDefault="00051F99" w:rsidP="00051F99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11475863" w14:textId="77777777" w:rsidR="00051F99" w:rsidRDefault="00051F99">
            <w:pPr>
              <w:spacing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2057" w:type="dxa"/>
            <w:vAlign w:val="center"/>
          </w:tcPr>
          <w:p w14:paraId="7916852F" w14:textId="77777777" w:rsidR="00051F99" w:rsidRDefault="00051F99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41" w:type="dxa"/>
            <w:vAlign w:val="center"/>
          </w:tcPr>
          <w:p w14:paraId="70005741" w14:textId="77777777" w:rsidR="00051F99" w:rsidRDefault="00051F99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58204A21" w14:textId="77777777" w:rsidR="00051F99" w:rsidRDefault="00051F99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  <w:tr w:rsidR="00051F99" w14:paraId="749450C6" w14:textId="77777777" w:rsidTr="007321AC">
        <w:trPr>
          <w:jc w:val="center"/>
        </w:trPr>
        <w:tc>
          <w:tcPr>
            <w:tcW w:w="909" w:type="dxa"/>
            <w:vAlign w:val="center"/>
          </w:tcPr>
          <w:p w14:paraId="53D56345" w14:textId="77777777" w:rsidR="00051F99" w:rsidRDefault="00051F99" w:rsidP="00051F99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153" w:type="dxa"/>
            <w:vAlign w:val="center"/>
          </w:tcPr>
          <w:p w14:paraId="3C4E41D5" w14:textId="77777777" w:rsidR="00051F99" w:rsidRDefault="00051F99">
            <w:pPr>
              <w:spacing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2057" w:type="dxa"/>
            <w:vAlign w:val="center"/>
          </w:tcPr>
          <w:p w14:paraId="21405435" w14:textId="77777777" w:rsidR="00051F99" w:rsidRDefault="00051F99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41" w:type="dxa"/>
            <w:vAlign w:val="center"/>
          </w:tcPr>
          <w:p w14:paraId="3BEB4833" w14:textId="77777777" w:rsidR="00051F99" w:rsidRDefault="00051F99" w:rsidP="007321AC">
            <w:pPr>
              <w:ind w:left="90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934" w:type="dxa"/>
          </w:tcPr>
          <w:p w14:paraId="4C3DA94A" w14:textId="77777777" w:rsidR="00051F99" w:rsidRDefault="00051F99">
            <w:pPr>
              <w:ind w:left="90"/>
              <w:rPr>
                <w:rFonts w:ascii="Calibri" w:hAnsi="Calibri" w:cs="Calibri"/>
                <w:sz w:val="20"/>
              </w:rPr>
            </w:pPr>
          </w:p>
        </w:tc>
      </w:tr>
    </w:tbl>
    <w:p w14:paraId="78EBB469" w14:textId="77777777" w:rsidR="00736B2E" w:rsidRDefault="00736B2E">
      <w:pPr>
        <w:ind w:left="90"/>
        <w:rPr>
          <w:rFonts w:ascii="Calibri" w:hAnsi="Calibri" w:cs="Calibri"/>
          <w:sz w:val="20"/>
        </w:rPr>
      </w:pPr>
    </w:p>
    <w:p w14:paraId="05752359" w14:textId="77777777" w:rsidR="00736B2E" w:rsidRDefault="00736B2E">
      <w:pPr>
        <w:ind w:left="90"/>
        <w:rPr>
          <w:rFonts w:ascii="Calibri" w:hAnsi="Calibri" w:cs="Calibri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97"/>
        <w:gridCol w:w="4997"/>
      </w:tblGrid>
      <w:tr w:rsidR="00736B2E" w14:paraId="373262CF" w14:textId="77777777">
        <w:trPr>
          <w:trHeight w:val="432"/>
          <w:jc w:val="center"/>
        </w:trPr>
        <w:tc>
          <w:tcPr>
            <w:tcW w:w="4997" w:type="dxa"/>
            <w:vAlign w:val="center"/>
          </w:tcPr>
          <w:p w14:paraId="79D9C2E7" w14:textId="77777777" w:rsidR="00736B2E" w:rsidRDefault="007321AC">
            <w:pPr>
              <w:ind w:left="9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–</w:t>
            </w:r>
            <w:r w:rsidR="00736B2E">
              <w:rPr>
                <w:rFonts w:ascii="Calibri" w:hAnsi="Calibri" w:cs="Calibri"/>
                <w:sz w:val="20"/>
              </w:rPr>
              <w:t xml:space="preserve"> HR and Admin</w:t>
            </w:r>
          </w:p>
        </w:tc>
        <w:tc>
          <w:tcPr>
            <w:tcW w:w="4997" w:type="dxa"/>
            <w:vAlign w:val="center"/>
          </w:tcPr>
          <w:p w14:paraId="32171340" w14:textId="77777777" w:rsidR="00736B2E" w:rsidRDefault="00736B2E">
            <w:pPr>
              <w:ind w:left="90"/>
              <w:jc w:val="right"/>
              <w:rPr>
                <w:rFonts w:ascii="Calibri" w:hAnsi="Calibri" w:cs="Calibri"/>
                <w:sz w:val="20"/>
              </w:rPr>
            </w:pPr>
          </w:p>
          <w:p w14:paraId="3A4A577E" w14:textId="77777777" w:rsidR="00736B2E" w:rsidRDefault="00736B2E">
            <w:pPr>
              <w:ind w:left="90"/>
              <w:jc w:val="righ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Employee Sign </w:t>
            </w:r>
          </w:p>
          <w:p w14:paraId="510B3D10" w14:textId="77777777" w:rsidR="00736B2E" w:rsidRDefault="00736B2E">
            <w:pPr>
              <w:ind w:left="90"/>
              <w:jc w:val="right"/>
              <w:rPr>
                <w:rFonts w:ascii="Calibri" w:hAnsi="Calibri" w:cs="Calibri"/>
                <w:sz w:val="20"/>
              </w:rPr>
            </w:pPr>
          </w:p>
        </w:tc>
      </w:tr>
      <w:tr w:rsidR="00736B2E" w14:paraId="60504F0B" w14:textId="77777777">
        <w:trPr>
          <w:trHeight w:val="432"/>
          <w:jc w:val="center"/>
        </w:trPr>
        <w:tc>
          <w:tcPr>
            <w:tcW w:w="4997" w:type="dxa"/>
            <w:vAlign w:val="center"/>
          </w:tcPr>
          <w:p w14:paraId="23056A6E" w14:textId="77777777" w:rsidR="00736B2E" w:rsidRDefault="00736B2E">
            <w:pPr>
              <w:ind w:left="9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_________________</w:t>
            </w:r>
          </w:p>
        </w:tc>
        <w:tc>
          <w:tcPr>
            <w:tcW w:w="4997" w:type="dxa"/>
            <w:vAlign w:val="center"/>
          </w:tcPr>
          <w:p w14:paraId="21D0BF86" w14:textId="77777777" w:rsidR="00736B2E" w:rsidRDefault="00736B2E">
            <w:pPr>
              <w:ind w:left="90"/>
              <w:jc w:val="righ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_________________</w:t>
            </w:r>
          </w:p>
        </w:tc>
      </w:tr>
    </w:tbl>
    <w:p w14:paraId="03F55143" w14:textId="77777777" w:rsidR="00736B2E" w:rsidRDefault="00736B2E">
      <w:pPr>
        <w:ind w:left="90"/>
        <w:rPr>
          <w:rFonts w:ascii="Calibri" w:hAnsi="Calibri" w:cs="Calibri"/>
          <w:sz w:val="20"/>
        </w:rPr>
      </w:pPr>
    </w:p>
    <w:p w14:paraId="753B18E8" w14:textId="77777777" w:rsidR="00736B2E" w:rsidRDefault="00736B2E">
      <w:pPr>
        <w:ind w:left="90"/>
        <w:rPr>
          <w:rFonts w:ascii="Calibri" w:hAnsi="Calibri" w:cs="Calibri"/>
          <w:sz w:val="20"/>
        </w:rPr>
      </w:pPr>
    </w:p>
    <w:p w14:paraId="77376481" w14:textId="77777777" w:rsidR="00736B2E" w:rsidRDefault="00736B2E">
      <w:pPr>
        <w:ind w:left="90"/>
        <w:rPr>
          <w:rFonts w:ascii="Calibri" w:hAnsi="Calibri" w:cs="Calibri"/>
          <w:sz w:val="20"/>
        </w:rPr>
      </w:pPr>
    </w:p>
    <w:sectPr w:rsidR="00736B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39275" w14:textId="77777777" w:rsidR="00785580" w:rsidRDefault="00785580">
      <w:r>
        <w:separator/>
      </w:r>
    </w:p>
  </w:endnote>
  <w:endnote w:type="continuationSeparator" w:id="0">
    <w:p w14:paraId="53CAA631" w14:textId="77777777" w:rsidR="00785580" w:rsidRDefault="0078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C014" w14:textId="77777777" w:rsidR="00477645" w:rsidRDefault="00477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D71E" w14:textId="77777777" w:rsidR="00477645" w:rsidRDefault="004776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7D0E" w14:textId="77777777" w:rsidR="00477645" w:rsidRDefault="00477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EA82" w14:textId="77777777" w:rsidR="00785580" w:rsidRDefault="00785580">
      <w:r>
        <w:separator/>
      </w:r>
    </w:p>
  </w:footnote>
  <w:footnote w:type="continuationSeparator" w:id="0">
    <w:p w14:paraId="656EA5E8" w14:textId="77777777" w:rsidR="00785580" w:rsidRDefault="00785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87E01" w14:textId="77777777" w:rsidR="00477645" w:rsidRDefault="00477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C90900" w14:paraId="4DF32F1F" w14:textId="77777777"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6F092C3E" w14:textId="77777777" w:rsidR="00C90900" w:rsidRPr="00C90900" w:rsidRDefault="003045E3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</w:rPr>
          </w:pPr>
          <w:r w:rsidRPr="003045E3">
            <w:rPr>
              <w:rFonts w:ascii="Calibri" w:hAnsi="Calibri" w:cs="Calibri"/>
              <w:b/>
              <w:sz w:val="36"/>
            </w:rPr>
            <w:t>GUJARAT PRINT PACK PUBLICATION PRIVATE LIMITED</w:t>
          </w:r>
        </w:p>
      </w:tc>
    </w:tr>
    <w:tr w:rsidR="00736B2E" w14:paraId="5B301B5A" w14:textId="77777777"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0563A7FC" w14:textId="77777777" w:rsidR="00736B2E" w:rsidRDefault="00736B2E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u w:val="single"/>
            </w:rPr>
          </w:pPr>
          <w:r>
            <w:rPr>
              <w:rFonts w:ascii="Calibri" w:hAnsi="Calibri" w:cs="Calibri"/>
              <w:b/>
              <w:u w:val="single"/>
            </w:rPr>
            <w:t>INDUCTION TRAINING RECORD (NEW EMPLOYEE</w:t>
          </w:r>
          <w:r w:rsidR="00CB3D45">
            <w:rPr>
              <w:rFonts w:ascii="Calibri" w:hAnsi="Calibri" w:cs="Calibri"/>
              <w:b/>
              <w:u w:val="single"/>
            </w:rPr>
            <w:t xml:space="preserve"> </w:t>
          </w:r>
          <w:r w:rsidR="00CB3D45">
            <w:rPr>
              <w:rFonts w:ascii="Helvetica" w:eastAsia="Helvetica" w:hAnsi="Helvetica" w:cs="Helvetica"/>
              <w:b/>
              <w:u w:val="single"/>
            </w:rPr>
            <w:t>–</w:t>
          </w:r>
          <w:r w:rsidR="00CB3D45">
            <w:rPr>
              <w:rFonts w:ascii="Calibri" w:hAnsi="Calibri" w:cs="Calibri"/>
              <w:b/>
              <w:u w:val="single"/>
            </w:rPr>
            <w:t xml:space="preserve"> STAFF CATEGORY: SUPERVISOR &amp; ABOVE</w:t>
          </w:r>
          <w:r>
            <w:rPr>
              <w:rFonts w:ascii="Calibri" w:hAnsi="Calibri" w:cs="Calibri"/>
              <w:b/>
              <w:u w:val="single"/>
            </w:rPr>
            <w:t xml:space="preserve">) </w:t>
          </w:r>
        </w:p>
      </w:tc>
    </w:tr>
    <w:tr w:rsidR="000B78D3" w14:paraId="1C6E99E3" w14:textId="77777777">
      <w:trPr>
        <w:cantSplit/>
        <w:trHeight w:val="380"/>
        <w:jc w:val="center"/>
      </w:trPr>
      <w:tc>
        <w:tcPr>
          <w:tcW w:w="2970" w:type="dxa"/>
          <w:vAlign w:val="center"/>
        </w:tcPr>
        <w:p w14:paraId="5F963D5C" w14:textId="77777777" w:rsidR="000B78D3" w:rsidRDefault="000B78D3" w:rsidP="00FC1444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 No.: </w:t>
          </w:r>
          <w:r w:rsidR="00477645">
            <w:rPr>
              <w:rFonts w:ascii="Calibri" w:hAnsi="Calibri" w:cs="Calibri"/>
            </w:rPr>
            <w:t>F/HR/05</w:t>
          </w:r>
        </w:p>
      </w:tc>
      <w:tc>
        <w:tcPr>
          <w:tcW w:w="2250" w:type="dxa"/>
          <w:vAlign w:val="center"/>
        </w:tcPr>
        <w:p w14:paraId="21BCE151" w14:textId="77777777" w:rsidR="000B78D3" w:rsidRDefault="00FC1444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 xml:space="preserve">Rev No: </w:t>
          </w:r>
          <w:r w:rsidR="00477645">
            <w:rPr>
              <w:rFonts w:ascii="Calibri" w:hAnsi="Calibri" w:cs="Calibri"/>
            </w:rPr>
            <w:t>00</w:t>
          </w:r>
        </w:p>
      </w:tc>
      <w:tc>
        <w:tcPr>
          <w:tcW w:w="2340" w:type="dxa"/>
        </w:tcPr>
        <w:p w14:paraId="661CB3AB" w14:textId="77777777" w:rsidR="000B78D3" w:rsidRDefault="00270B2A" w:rsidP="00337529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</w:rPr>
            <w:t xml:space="preserve">Date: </w:t>
          </w:r>
          <w:r w:rsidR="00477645">
            <w:rPr>
              <w:rFonts w:ascii="Calibri" w:hAnsi="Calibri" w:cs="Calibri"/>
            </w:rPr>
            <w:t>01.12.2021</w:t>
          </w:r>
        </w:p>
      </w:tc>
      <w:tc>
        <w:tcPr>
          <w:tcW w:w="2430" w:type="dxa"/>
        </w:tcPr>
        <w:p w14:paraId="76259FC1" w14:textId="77777777" w:rsidR="000B78D3" w:rsidRDefault="000B78D3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Page </w:t>
          </w:r>
          <w:r w:rsidR="00A11F43">
            <w:rPr>
              <w:rFonts w:ascii="Calibri" w:hAnsi="Calibri" w:cs="Calibri"/>
            </w:rPr>
            <w:t>No.:</w:t>
          </w:r>
          <w:r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PAGE </w:instrText>
          </w:r>
          <w:r>
            <w:rPr>
              <w:rFonts w:ascii="Calibri" w:hAnsi="Calibri" w:cs="Calibri"/>
            </w:rPr>
            <w:fldChar w:fldCharType="separate"/>
          </w:r>
          <w:r w:rsidR="006A5DB7">
            <w:rPr>
              <w:rStyle w:val="PageNumber"/>
              <w:rFonts w:ascii="Calibri" w:hAnsi="Calibri" w:cs="Calibri"/>
              <w:noProof/>
            </w:rPr>
            <w:t>1</w:t>
          </w:r>
          <w:r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 xml:space="preserve"> Of </w:t>
          </w:r>
          <w:r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NUMPAGES </w:instrText>
          </w:r>
          <w:r>
            <w:rPr>
              <w:rFonts w:ascii="Calibri" w:hAnsi="Calibri" w:cs="Calibri"/>
            </w:rPr>
            <w:fldChar w:fldCharType="separate"/>
          </w:r>
          <w:r w:rsidR="006A5DB7">
            <w:rPr>
              <w:rStyle w:val="PageNumber"/>
              <w:rFonts w:ascii="Calibri" w:hAnsi="Calibri" w:cs="Calibri"/>
              <w:noProof/>
            </w:rPr>
            <w:t>1</w:t>
          </w:r>
          <w:r>
            <w:rPr>
              <w:rFonts w:ascii="Calibri" w:hAnsi="Calibri" w:cs="Calibri"/>
            </w:rPr>
            <w:fldChar w:fldCharType="end"/>
          </w:r>
        </w:p>
      </w:tc>
    </w:tr>
  </w:tbl>
  <w:p w14:paraId="5A126D29" w14:textId="77777777" w:rsidR="00736B2E" w:rsidRDefault="00736B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01E33" w14:textId="77777777" w:rsidR="00477645" w:rsidRDefault="00477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 w16cid:durableId="1029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42C0"/>
    <w:rsid w:val="00051F99"/>
    <w:rsid w:val="000B78D3"/>
    <w:rsid w:val="000E78D1"/>
    <w:rsid w:val="001E6001"/>
    <w:rsid w:val="001E754A"/>
    <w:rsid w:val="00270B2A"/>
    <w:rsid w:val="0030123B"/>
    <w:rsid w:val="003045E3"/>
    <w:rsid w:val="00310A55"/>
    <w:rsid w:val="00335244"/>
    <w:rsid w:val="00337529"/>
    <w:rsid w:val="003460AF"/>
    <w:rsid w:val="00386543"/>
    <w:rsid w:val="003C36DA"/>
    <w:rsid w:val="00431DC3"/>
    <w:rsid w:val="00477645"/>
    <w:rsid w:val="004A7C67"/>
    <w:rsid w:val="004B3C83"/>
    <w:rsid w:val="004D51BE"/>
    <w:rsid w:val="00556DD2"/>
    <w:rsid w:val="005A2EE9"/>
    <w:rsid w:val="005A395F"/>
    <w:rsid w:val="005B5438"/>
    <w:rsid w:val="005E6F06"/>
    <w:rsid w:val="0063232B"/>
    <w:rsid w:val="006A5DB7"/>
    <w:rsid w:val="007321AC"/>
    <w:rsid w:val="00736B2E"/>
    <w:rsid w:val="0074108C"/>
    <w:rsid w:val="00785580"/>
    <w:rsid w:val="007C09C9"/>
    <w:rsid w:val="007E3989"/>
    <w:rsid w:val="00890BDE"/>
    <w:rsid w:val="008D68E3"/>
    <w:rsid w:val="00A11F43"/>
    <w:rsid w:val="00B1324F"/>
    <w:rsid w:val="00B44455"/>
    <w:rsid w:val="00B60D93"/>
    <w:rsid w:val="00C8260C"/>
    <w:rsid w:val="00C90900"/>
    <w:rsid w:val="00CB3D45"/>
    <w:rsid w:val="00D03726"/>
    <w:rsid w:val="00D5697C"/>
    <w:rsid w:val="00D714EF"/>
    <w:rsid w:val="00E3254C"/>
    <w:rsid w:val="00EC3665"/>
    <w:rsid w:val="00F276BE"/>
    <w:rsid w:val="00F6529E"/>
    <w:rsid w:val="00F82E1F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68BF8"/>
  <w15:chartTrackingRefBased/>
  <w15:docId w15:val="{2F9E660E-4AEB-4565-AEFE-5732A7A4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  <w:sz w:val="24"/>
      <w:szCs w:val="24"/>
      <w:lang w:val="en-GB" w:eastAsia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cs="Shruti"/>
      <w:lang w:eastAsia="x-none" w:bidi="gu-IN"/>
    </w:rPr>
  </w:style>
  <w:style w:type="character" w:customStyle="1" w:styleId="FooterChar">
    <w:name w:val="Footer Char"/>
    <w:link w:val="Footer"/>
    <w:uiPriority w:val="99"/>
    <w:rsid w:val="00270B2A"/>
    <w:rPr>
      <w:rFonts w:ascii="Bookman Old Style" w:hAnsi="Bookman Old Style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F276BE"/>
    <w:pPr>
      <w:spacing w:line="360" w:lineRule="auto"/>
      <w:ind w:left="387"/>
      <w:jc w:val="both"/>
    </w:pPr>
    <w:rPr>
      <w:rFonts w:ascii="Arial" w:hAnsi="Arial" w:cs="Shruti"/>
      <w:sz w:val="20"/>
      <w:szCs w:val="20"/>
      <w:lang w:val="en-US" w:bidi="gu-IN"/>
    </w:rPr>
  </w:style>
  <w:style w:type="character" w:customStyle="1" w:styleId="BodyTextIndent2Char">
    <w:name w:val="Body Text Indent 2 Char"/>
    <w:link w:val="BodyTextIndent2"/>
    <w:rsid w:val="00F276BE"/>
    <w:rPr>
      <w:rFonts w:ascii="Arial" w:hAnsi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550</Characters>
  <Application>Microsoft Office Word</Application>
  <DocSecurity>4</DocSecurity>
  <PresentationFormat/>
  <Lines>30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International tubular services (India) Pvt. Ltd.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G.V.Anand</dc:creator>
  <cp:keywords/>
  <dc:description/>
  <cp:lastModifiedBy>Parth Raval</cp:lastModifiedBy>
  <cp:revision>2</cp:revision>
  <cp:lastPrinted>2026-02-20T05:41:00Z</cp:lastPrinted>
  <dcterms:created xsi:type="dcterms:W3CDTF">2026-10-20T11:27:00Z</dcterms:created>
  <dcterms:modified xsi:type="dcterms:W3CDTF">2026-10-20T11:27:00Z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