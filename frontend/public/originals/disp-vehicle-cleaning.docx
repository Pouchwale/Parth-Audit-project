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50" w:type="dxa"/>
        <w:tblInd w:w="-3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50"/>
      </w:tblGrid>
      <w:tr w:rsidR="00F93C60" w:rsidRPr="00F57020" w14:paraId="2039AA41" w14:textId="77777777" w:rsidTr="00DF69DE">
        <w:trPr>
          <w:cantSplit/>
          <w:trHeight w:val="134"/>
        </w:trPr>
        <w:tc>
          <w:tcPr>
            <w:tcW w:w="15750" w:type="dxa"/>
          </w:tcPr>
          <w:p w14:paraId="31399A32" w14:textId="77777777" w:rsidR="00F93C60" w:rsidRDefault="00F93C60" w:rsidP="001F09D5">
            <w:pPr>
              <w:spacing w:before="120" w:line="360" w:lineRule="auto"/>
              <w:rPr>
                <w:rFonts w:ascii="Calibri" w:hAnsi="Calibri" w:cs="Tahoma"/>
                <w:b/>
                <w:sz w:val="24"/>
                <w:szCs w:val="24"/>
              </w:rPr>
            </w:pPr>
            <w:r>
              <w:rPr>
                <w:rFonts w:ascii="Calibri" w:hAnsi="Calibri" w:cs="Tahoma"/>
                <w:b/>
                <w:sz w:val="24"/>
                <w:szCs w:val="24"/>
              </w:rPr>
              <w:t xml:space="preserve">Protocol for Cleaning of Company Owned Vehicle as mentioned below. </w:t>
            </w:r>
          </w:p>
          <w:tbl>
            <w:tblPr>
              <w:tblW w:w="150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69"/>
              <w:gridCol w:w="3770"/>
              <w:gridCol w:w="3769"/>
              <w:gridCol w:w="3770"/>
            </w:tblGrid>
            <w:tr w:rsidR="008D6D48" w:rsidRPr="001F09D5" w14:paraId="5C6D698D" w14:textId="77777777" w:rsidTr="007568E0">
              <w:tc>
                <w:tcPr>
                  <w:tcW w:w="3769" w:type="dxa"/>
                </w:tcPr>
                <w:p w14:paraId="09DD47FC" w14:textId="77777777" w:rsidR="008D6D48" w:rsidRPr="001F09D5" w:rsidRDefault="008D6D48" w:rsidP="001F09D5">
                  <w:pPr>
                    <w:spacing w:before="120" w:line="360" w:lineRule="auto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GJ02ZZ6403</w:t>
                  </w:r>
                  <w:r w:rsidRPr="001F09D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– </w:t>
                  </w:r>
                  <w:r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ECHO</w:t>
                  </w:r>
                </w:p>
              </w:tc>
              <w:tc>
                <w:tcPr>
                  <w:tcW w:w="3770" w:type="dxa"/>
                </w:tcPr>
                <w:p w14:paraId="091F3D88" w14:textId="77777777" w:rsidR="008D6D48" w:rsidRPr="001F09D5" w:rsidRDefault="008D6D48" w:rsidP="001F09D5">
                  <w:pPr>
                    <w:spacing w:before="120" w:line="360" w:lineRule="auto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GJ02AT4947 – BOLERO PICK UP</w:t>
                  </w:r>
                </w:p>
              </w:tc>
              <w:tc>
                <w:tcPr>
                  <w:tcW w:w="3769" w:type="dxa"/>
                </w:tcPr>
                <w:p w14:paraId="0E88399D" w14:textId="77777777" w:rsidR="008D6D48" w:rsidRPr="001F09D5" w:rsidRDefault="008D6D48" w:rsidP="001F09D5">
                  <w:pPr>
                    <w:spacing w:before="120" w:line="360" w:lineRule="auto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GJ02AT2070 – EICHER TRUCK</w:t>
                  </w:r>
                </w:p>
              </w:tc>
              <w:tc>
                <w:tcPr>
                  <w:tcW w:w="3770" w:type="dxa"/>
                </w:tcPr>
                <w:p w14:paraId="1B170026" w14:textId="77777777" w:rsidR="008D6D48" w:rsidRPr="001F09D5" w:rsidRDefault="008D6D48" w:rsidP="001F09D5">
                  <w:pPr>
                    <w:spacing w:before="120" w:line="360" w:lineRule="auto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GJ02AT5340 – EICHER TRUCK</w:t>
                  </w:r>
                </w:p>
              </w:tc>
            </w:tr>
          </w:tbl>
          <w:p w14:paraId="6C772574" w14:textId="77777777" w:rsidR="00F93C60" w:rsidRDefault="00F93C60" w:rsidP="001F09D5">
            <w:pPr>
              <w:numPr>
                <w:ilvl w:val="0"/>
                <w:numId w:val="16"/>
              </w:numPr>
              <w:spacing w:before="120" w:line="360" w:lineRule="auto"/>
              <w:ind w:left="426" w:hanging="284"/>
              <w:rPr>
                <w:rFonts w:ascii="Calibri" w:hAnsi="Calibri" w:cs="Tahoma"/>
                <w:b/>
                <w:sz w:val="24"/>
                <w:szCs w:val="24"/>
              </w:rPr>
            </w:pPr>
            <w:r>
              <w:rPr>
                <w:rFonts w:ascii="Calibri" w:hAnsi="Calibri" w:cs="Tahoma"/>
                <w:b/>
                <w:sz w:val="24"/>
                <w:szCs w:val="24"/>
              </w:rPr>
              <w:t xml:space="preserve">Company owned vehicles shall be exclusively used for transportation of Finish products to customers or Transporters. </w:t>
            </w:r>
          </w:p>
          <w:p w14:paraId="31E4CE2D" w14:textId="77777777" w:rsidR="00F93C60" w:rsidRDefault="00F93C60" w:rsidP="001F09D5">
            <w:pPr>
              <w:numPr>
                <w:ilvl w:val="0"/>
                <w:numId w:val="16"/>
              </w:numPr>
              <w:spacing w:before="120" w:line="360" w:lineRule="auto"/>
              <w:ind w:left="426" w:hanging="284"/>
              <w:rPr>
                <w:rFonts w:ascii="Calibri" w:hAnsi="Calibri" w:cs="Tahoma"/>
                <w:b/>
                <w:sz w:val="24"/>
                <w:szCs w:val="24"/>
              </w:rPr>
            </w:pPr>
            <w:r>
              <w:rPr>
                <w:rFonts w:ascii="Calibri" w:hAnsi="Calibri" w:cs="Tahoma"/>
                <w:b/>
                <w:sz w:val="24"/>
                <w:szCs w:val="24"/>
              </w:rPr>
              <w:t xml:space="preserve">Each vehicle shall be Daily cleaned with dry mopping &amp; wet mopping with </w:t>
            </w:r>
            <w:r w:rsidRPr="00CF64B1">
              <w:rPr>
                <w:rFonts w:ascii="Calibri" w:hAnsi="Calibri" w:cs="Tahoma"/>
                <w:b/>
                <w:sz w:val="24"/>
                <w:szCs w:val="24"/>
              </w:rPr>
              <w:t>on weekly basis. Record</w:t>
            </w:r>
            <w:r>
              <w:rPr>
                <w:rFonts w:ascii="Calibri" w:hAnsi="Calibri" w:cs="Tahoma"/>
                <w:b/>
                <w:sz w:val="24"/>
                <w:szCs w:val="24"/>
              </w:rPr>
              <w:t xml:space="preserve"> of cleaning shall be maintained as below.</w:t>
            </w:r>
          </w:p>
          <w:p w14:paraId="31C651B7" w14:textId="77777777" w:rsidR="00F93C60" w:rsidRPr="002D4DD4" w:rsidRDefault="00F93C60" w:rsidP="001F09D5">
            <w:pPr>
              <w:numPr>
                <w:ilvl w:val="0"/>
                <w:numId w:val="16"/>
              </w:numPr>
              <w:spacing w:before="120" w:line="360" w:lineRule="auto"/>
              <w:ind w:left="426" w:hanging="284"/>
              <w:rPr>
                <w:rFonts w:ascii="Calibri" w:hAnsi="Calibri" w:cs="Tahoma"/>
                <w:b/>
                <w:sz w:val="24"/>
                <w:szCs w:val="24"/>
              </w:rPr>
            </w:pPr>
            <w:r>
              <w:rPr>
                <w:rFonts w:ascii="Calibri" w:hAnsi="Calibri" w:cs="Tahoma"/>
                <w:b/>
                <w:sz w:val="24"/>
                <w:szCs w:val="24"/>
              </w:rPr>
              <w:t xml:space="preserve">Each vehicle shall be checked for any objectionable material, </w:t>
            </w:r>
            <w:r w:rsidR="00DF69DE">
              <w:rPr>
                <w:rFonts w:ascii="Calibri" w:hAnsi="Calibri" w:cs="Tahoma"/>
                <w:b/>
                <w:sz w:val="24"/>
                <w:szCs w:val="24"/>
              </w:rPr>
              <w:t>Odour</w:t>
            </w:r>
            <w:r>
              <w:rPr>
                <w:rFonts w:ascii="Calibri" w:hAnsi="Calibri" w:cs="Tahoma"/>
                <w:b/>
                <w:sz w:val="24"/>
                <w:szCs w:val="24"/>
              </w:rPr>
              <w:t>, sign of pest or foreign matter &amp; to be effectively cleaned to remove any sign or trace of such material.</w:t>
            </w:r>
          </w:p>
        </w:tc>
      </w:tr>
    </w:tbl>
    <w:p w14:paraId="5F45521C" w14:textId="77777777" w:rsidR="00F61970" w:rsidRDefault="00F6197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14:paraId="016BD57E" w14:textId="77777777"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14:paraId="20E9E3AB" w14:textId="77777777"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14:paraId="47CFE6FF" w14:textId="77777777"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14:paraId="0DDD9BBF" w14:textId="77777777"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14:paraId="09AC94C1" w14:textId="77777777"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14:paraId="3CD36397" w14:textId="77777777"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14:paraId="14A06988" w14:textId="77777777"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14:paraId="68FD396E" w14:textId="77777777"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14:paraId="5591258C" w14:textId="77777777"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14:paraId="3C5A5DFA" w14:textId="77777777"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14:paraId="71D40BCB" w14:textId="77777777"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tbl>
      <w:tblPr>
        <w:tblW w:w="0" w:type="auto"/>
        <w:tblInd w:w="-3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  <w:gridCol w:w="1985"/>
        <w:gridCol w:w="1985"/>
        <w:gridCol w:w="1985"/>
        <w:gridCol w:w="1985"/>
      </w:tblGrid>
      <w:tr w:rsidR="00BA3F0A" w:rsidRPr="001F09D5" w14:paraId="4A4DE118" w14:textId="77777777" w:rsidTr="001F09D5">
        <w:tc>
          <w:tcPr>
            <w:tcW w:w="1984" w:type="dxa"/>
          </w:tcPr>
          <w:p w14:paraId="6ED571FD" w14:textId="77777777"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 w:rsidRPr="001F09D5">
              <w:rPr>
                <w:rFonts w:ascii="Calibri" w:hAnsi="Calibri" w:cs="Calibri"/>
                <w:b/>
                <w:szCs w:val="22"/>
              </w:rPr>
              <w:t>Date</w:t>
            </w:r>
          </w:p>
        </w:tc>
        <w:tc>
          <w:tcPr>
            <w:tcW w:w="1984" w:type="dxa"/>
          </w:tcPr>
          <w:p w14:paraId="0D82F1DF" w14:textId="77777777"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 w:rsidRPr="001F09D5">
              <w:rPr>
                <w:rFonts w:ascii="Calibri" w:hAnsi="Calibri" w:cs="Calibri"/>
                <w:b/>
                <w:szCs w:val="22"/>
              </w:rPr>
              <w:t xml:space="preserve">Type of cleaning </w:t>
            </w:r>
          </w:p>
          <w:p w14:paraId="7385AE55" w14:textId="77777777"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 w:rsidRPr="001F09D5">
              <w:rPr>
                <w:rFonts w:ascii="Calibri" w:hAnsi="Calibri" w:cs="Calibri"/>
                <w:b/>
                <w:szCs w:val="22"/>
              </w:rPr>
              <w:t>(Dry / Wet)</w:t>
            </w:r>
          </w:p>
        </w:tc>
        <w:tc>
          <w:tcPr>
            <w:tcW w:w="1984" w:type="dxa"/>
          </w:tcPr>
          <w:p w14:paraId="6A7DE72A" w14:textId="77777777"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 xml:space="preserve">Driver </w:t>
            </w:r>
            <w:r w:rsidRPr="001F09D5">
              <w:rPr>
                <w:rFonts w:ascii="Calibri" w:hAnsi="Calibri" w:cs="Calibri"/>
                <w:b/>
                <w:szCs w:val="22"/>
              </w:rPr>
              <w:t>sign</w:t>
            </w:r>
          </w:p>
        </w:tc>
        <w:tc>
          <w:tcPr>
            <w:tcW w:w="1984" w:type="dxa"/>
          </w:tcPr>
          <w:p w14:paraId="7B1A32DC" w14:textId="77777777"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Dispatch In-charge</w:t>
            </w:r>
            <w:r w:rsidRPr="001F09D5">
              <w:rPr>
                <w:rFonts w:ascii="Calibri" w:hAnsi="Calibri" w:cs="Calibri"/>
                <w:b/>
                <w:szCs w:val="22"/>
              </w:rPr>
              <w:t xml:space="preserve"> (Random verification)</w:t>
            </w:r>
          </w:p>
        </w:tc>
        <w:tc>
          <w:tcPr>
            <w:tcW w:w="1985" w:type="dxa"/>
          </w:tcPr>
          <w:p w14:paraId="371E24BF" w14:textId="77777777"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 w:rsidRPr="001F09D5">
              <w:rPr>
                <w:rFonts w:ascii="Calibri" w:hAnsi="Calibri" w:cs="Calibri"/>
                <w:b/>
                <w:szCs w:val="22"/>
              </w:rPr>
              <w:t>Date</w:t>
            </w:r>
          </w:p>
        </w:tc>
        <w:tc>
          <w:tcPr>
            <w:tcW w:w="1985" w:type="dxa"/>
          </w:tcPr>
          <w:p w14:paraId="1A7492EC" w14:textId="77777777"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 w:rsidRPr="001F09D5">
              <w:rPr>
                <w:rFonts w:ascii="Calibri" w:hAnsi="Calibri" w:cs="Calibri"/>
                <w:b/>
                <w:szCs w:val="22"/>
              </w:rPr>
              <w:t xml:space="preserve">Type of cleaning </w:t>
            </w:r>
          </w:p>
          <w:p w14:paraId="053531EB" w14:textId="77777777"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 w:rsidRPr="001F09D5">
              <w:rPr>
                <w:rFonts w:ascii="Calibri" w:hAnsi="Calibri" w:cs="Calibri"/>
                <w:b/>
                <w:szCs w:val="22"/>
              </w:rPr>
              <w:t>(Dry / Wet)</w:t>
            </w:r>
          </w:p>
        </w:tc>
        <w:tc>
          <w:tcPr>
            <w:tcW w:w="1985" w:type="dxa"/>
          </w:tcPr>
          <w:p w14:paraId="64C8B11A" w14:textId="77777777"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 xml:space="preserve">Driver </w:t>
            </w:r>
            <w:r w:rsidRPr="001F09D5">
              <w:rPr>
                <w:rFonts w:ascii="Calibri" w:hAnsi="Calibri" w:cs="Calibri"/>
                <w:b/>
                <w:szCs w:val="22"/>
              </w:rPr>
              <w:t>sign</w:t>
            </w:r>
          </w:p>
        </w:tc>
        <w:tc>
          <w:tcPr>
            <w:tcW w:w="1985" w:type="dxa"/>
          </w:tcPr>
          <w:p w14:paraId="023F1D26" w14:textId="77777777" w:rsidR="00BA3F0A" w:rsidRPr="001F09D5" w:rsidRDefault="00BA3F0A" w:rsidP="00BA3F0A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Dispatch In-charge</w:t>
            </w:r>
            <w:r w:rsidRPr="001F09D5">
              <w:rPr>
                <w:rFonts w:ascii="Calibri" w:hAnsi="Calibri" w:cs="Calibri"/>
                <w:b/>
                <w:szCs w:val="22"/>
              </w:rPr>
              <w:t xml:space="preserve"> (Random verification)</w:t>
            </w:r>
          </w:p>
        </w:tc>
      </w:tr>
      <w:tr w:rsidR="00F93C60" w:rsidRPr="001F09D5" w14:paraId="51DF35FC" w14:textId="77777777" w:rsidTr="001F09D5">
        <w:trPr>
          <w:trHeight w:hRule="exact" w:val="397"/>
        </w:trPr>
        <w:tc>
          <w:tcPr>
            <w:tcW w:w="1984" w:type="dxa"/>
          </w:tcPr>
          <w:p w14:paraId="28C12898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1984" w:type="dxa"/>
          </w:tcPr>
          <w:p w14:paraId="153F15A7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1984" w:type="dxa"/>
          </w:tcPr>
          <w:p w14:paraId="302E779E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1984" w:type="dxa"/>
          </w:tcPr>
          <w:p w14:paraId="01AFBAF9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b/>
                <w:szCs w:val="22"/>
              </w:rPr>
            </w:pPr>
          </w:p>
        </w:tc>
        <w:tc>
          <w:tcPr>
            <w:tcW w:w="1985" w:type="dxa"/>
          </w:tcPr>
          <w:p w14:paraId="4DA49C60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3F0FF860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62B86220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56994B00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26BDA31B" w14:textId="77777777" w:rsidTr="001F09D5">
        <w:trPr>
          <w:trHeight w:hRule="exact" w:val="397"/>
        </w:trPr>
        <w:tc>
          <w:tcPr>
            <w:tcW w:w="1984" w:type="dxa"/>
          </w:tcPr>
          <w:p w14:paraId="7B26EF77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1FBDB027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4B1B8ED3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7B431981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5836566F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379EC1CF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607DE1BD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5849EAB2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1B346358" w14:textId="77777777" w:rsidTr="001F09D5">
        <w:trPr>
          <w:trHeight w:hRule="exact" w:val="397"/>
        </w:trPr>
        <w:tc>
          <w:tcPr>
            <w:tcW w:w="1984" w:type="dxa"/>
          </w:tcPr>
          <w:p w14:paraId="542700A0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774FCE57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4BABE61A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1CA74F16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5991B816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46500D91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08254AE5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19B6F727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6844B553" w14:textId="77777777" w:rsidTr="001F09D5">
        <w:trPr>
          <w:trHeight w:hRule="exact" w:val="397"/>
        </w:trPr>
        <w:tc>
          <w:tcPr>
            <w:tcW w:w="1984" w:type="dxa"/>
          </w:tcPr>
          <w:p w14:paraId="43D3E815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337B418D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1A8E827C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683094BA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2AC6A0ED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21187985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42FA997D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22DF36C4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67CB2EED" w14:textId="77777777" w:rsidTr="001F09D5">
        <w:trPr>
          <w:trHeight w:hRule="exact" w:val="397"/>
        </w:trPr>
        <w:tc>
          <w:tcPr>
            <w:tcW w:w="1984" w:type="dxa"/>
          </w:tcPr>
          <w:p w14:paraId="2EED0CDE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571360B6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1D720B93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3B32B7A1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23BB824B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6B8232D0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7CE43EE9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5B4E5978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0587E477" w14:textId="77777777" w:rsidTr="001F09D5">
        <w:trPr>
          <w:trHeight w:hRule="exact" w:val="397"/>
        </w:trPr>
        <w:tc>
          <w:tcPr>
            <w:tcW w:w="1984" w:type="dxa"/>
          </w:tcPr>
          <w:p w14:paraId="78D42E3C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7EFEA276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09AB9403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1659F668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144EB9EB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2B3F2073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2FCC9878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57021261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49EFD06C" w14:textId="77777777" w:rsidTr="001F09D5">
        <w:trPr>
          <w:trHeight w:hRule="exact" w:val="397"/>
        </w:trPr>
        <w:tc>
          <w:tcPr>
            <w:tcW w:w="1984" w:type="dxa"/>
          </w:tcPr>
          <w:p w14:paraId="495458CF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43DFE427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7F4075AB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66EF2897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7FF51247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77CB1D6F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46351E0A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7ECE4311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5EADAA5B" w14:textId="77777777" w:rsidTr="001F09D5">
        <w:trPr>
          <w:trHeight w:hRule="exact" w:val="397"/>
        </w:trPr>
        <w:tc>
          <w:tcPr>
            <w:tcW w:w="1984" w:type="dxa"/>
          </w:tcPr>
          <w:p w14:paraId="101B92C8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0CDACA71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409504FA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2FECBFF1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288C4137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27AEAB75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72F45E20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23CBDB6D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7ABCC1F3" w14:textId="77777777" w:rsidTr="001F09D5">
        <w:trPr>
          <w:trHeight w:hRule="exact" w:val="397"/>
        </w:trPr>
        <w:tc>
          <w:tcPr>
            <w:tcW w:w="1984" w:type="dxa"/>
          </w:tcPr>
          <w:p w14:paraId="476D4305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45B0E81D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2EC57D73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696A613E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312177C4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6BFC77C9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4F8C5533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55AD770B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1C7454E7" w14:textId="77777777" w:rsidTr="001F09D5">
        <w:trPr>
          <w:trHeight w:hRule="exact" w:val="397"/>
        </w:trPr>
        <w:tc>
          <w:tcPr>
            <w:tcW w:w="1984" w:type="dxa"/>
          </w:tcPr>
          <w:p w14:paraId="36698921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09BE8897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6D8AB4E9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7D4B475A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4BFD3983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4C942D22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6B944352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31E7960E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34A4FC69" w14:textId="77777777" w:rsidTr="001F09D5">
        <w:trPr>
          <w:trHeight w:hRule="exact" w:val="397"/>
        </w:trPr>
        <w:tc>
          <w:tcPr>
            <w:tcW w:w="1984" w:type="dxa"/>
          </w:tcPr>
          <w:p w14:paraId="35E9F623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6B947CD8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3A866C65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51F93755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60CC8D25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224FB968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67889303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7D7CB7D2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2E98B527" w14:textId="77777777" w:rsidTr="001F09D5">
        <w:trPr>
          <w:trHeight w:hRule="exact" w:val="397"/>
        </w:trPr>
        <w:tc>
          <w:tcPr>
            <w:tcW w:w="1984" w:type="dxa"/>
          </w:tcPr>
          <w:p w14:paraId="38740B35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56DEB988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398088F9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131387E2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6F50B141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05AD07BF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5A0EEB0C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095C2233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5A386321" w14:textId="77777777" w:rsidTr="001F09D5">
        <w:trPr>
          <w:trHeight w:hRule="exact" w:val="397"/>
        </w:trPr>
        <w:tc>
          <w:tcPr>
            <w:tcW w:w="1984" w:type="dxa"/>
          </w:tcPr>
          <w:p w14:paraId="336A5C9B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126F6C12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5791A622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099F5E04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41E67600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4149C0D5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45777542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12DA4291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6F3A3E58" w14:textId="77777777" w:rsidTr="001F09D5">
        <w:trPr>
          <w:trHeight w:hRule="exact" w:val="397"/>
        </w:trPr>
        <w:tc>
          <w:tcPr>
            <w:tcW w:w="1984" w:type="dxa"/>
          </w:tcPr>
          <w:p w14:paraId="403FDA81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6CAE67D1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79D1BEC6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7E90A9E3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0ED26254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3812E38B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47B019B9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49D799F6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3DB5C2E5" w14:textId="77777777" w:rsidTr="001F09D5">
        <w:trPr>
          <w:trHeight w:hRule="exact" w:val="397"/>
        </w:trPr>
        <w:tc>
          <w:tcPr>
            <w:tcW w:w="1984" w:type="dxa"/>
          </w:tcPr>
          <w:p w14:paraId="287696DA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6885FDCA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77660AFE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20C09F99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18B764A9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4E9D6416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07157EC8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5EAD6984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  <w:tr w:rsidR="00F93C60" w:rsidRPr="001F09D5" w14:paraId="6CE7358A" w14:textId="77777777" w:rsidTr="001F09D5">
        <w:trPr>
          <w:trHeight w:hRule="exact" w:val="397"/>
        </w:trPr>
        <w:tc>
          <w:tcPr>
            <w:tcW w:w="1984" w:type="dxa"/>
          </w:tcPr>
          <w:p w14:paraId="0102B226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5F78FEF2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3FD96B06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4" w:type="dxa"/>
          </w:tcPr>
          <w:p w14:paraId="12EB93B5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728E4804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576DA34F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241EF03B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1985" w:type="dxa"/>
          </w:tcPr>
          <w:p w14:paraId="51F2DBCD" w14:textId="77777777" w:rsidR="00F93C60" w:rsidRPr="001F09D5" w:rsidRDefault="00F93C60" w:rsidP="001F09D5">
            <w:pPr>
              <w:tabs>
                <w:tab w:val="left" w:pos="1701"/>
                <w:tab w:val="left" w:pos="1985"/>
                <w:tab w:val="left" w:pos="2552"/>
                <w:tab w:val="left" w:pos="3119"/>
                <w:tab w:val="left" w:pos="5387"/>
                <w:tab w:val="left" w:pos="5954"/>
              </w:tabs>
              <w:spacing w:line="276" w:lineRule="auto"/>
              <w:rPr>
                <w:rFonts w:ascii="Calibri" w:hAnsi="Calibri" w:cs="Calibri"/>
                <w:i/>
                <w:szCs w:val="22"/>
              </w:rPr>
            </w:pPr>
          </w:p>
        </w:tc>
      </w:tr>
    </w:tbl>
    <w:p w14:paraId="7CFDE8D0" w14:textId="77777777" w:rsidR="00F93C60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p w14:paraId="33D9732B" w14:textId="77777777" w:rsidR="00F93C60" w:rsidRPr="00E21C92" w:rsidRDefault="00F93C60" w:rsidP="00BA041D">
      <w:pPr>
        <w:tabs>
          <w:tab w:val="left" w:pos="1701"/>
          <w:tab w:val="left" w:pos="1985"/>
          <w:tab w:val="left" w:pos="2552"/>
          <w:tab w:val="left" w:pos="3119"/>
          <w:tab w:val="left" w:pos="5387"/>
          <w:tab w:val="left" w:pos="5954"/>
        </w:tabs>
        <w:spacing w:line="276" w:lineRule="auto"/>
        <w:rPr>
          <w:rFonts w:ascii="Calibri" w:hAnsi="Calibri" w:cs="Calibri"/>
          <w:i/>
          <w:szCs w:val="22"/>
        </w:rPr>
      </w:pPr>
    </w:p>
    <w:sectPr w:rsidR="00F93C60" w:rsidRPr="00E21C92" w:rsidSect="002219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4" w:h="11909" w:orient="landscape" w:code="9"/>
      <w:pgMar w:top="709" w:right="181" w:bottom="709" w:left="993" w:header="707" w:footer="6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A5DFE" w14:textId="77777777" w:rsidR="00595951" w:rsidRDefault="00595951" w:rsidP="00EB21FD">
      <w:pPr>
        <w:pStyle w:val="BodyText"/>
      </w:pPr>
      <w:r>
        <w:separator/>
      </w:r>
    </w:p>
  </w:endnote>
  <w:endnote w:type="continuationSeparator" w:id="0">
    <w:p w14:paraId="5314121D" w14:textId="77777777" w:rsidR="00595951" w:rsidRDefault="00595951" w:rsidP="00EB21F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D7287" w14:textId="77777777" w:rsidR="008D6D48" w:rsidRDefault="008D6D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ABB35" w14:textId="77777777" w:rsidR="00B26428" w:rsidRPr="002D4DD4" w:rsidRDefault="00B26428" w:rsidP="00221903">
    <w:pPr>
      <w:pStyle w:val="Footer"/>
      <w:jc w:val="center"/>
      <w:rPr>
        <w:rFonts w:ascii="Garamond" w:hAnsi="Garamond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76A2A" w14:textId="77777777" w:rsidR="008D6D48" w:rsidRDefault="008D6D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ACF95" w14:textId="77777777" w:rsidR="00595951" w:rsidRDefault="00595951" w:rsidP="00EB21FD">
      <w:pPr>
        <w:pStyle w:val="BodyText"/>
      </w:pPr>
      <w:r>
        <w:separator/>
      </w:r>
    </w:p>
  </w:footnote>
  <w:footnote w:type="continuationSeparator" w:id="0">
    <w:p w14:paraId="21E14789" w14:textId="77777777" w:rsidR="00595951" w:rsidRDefault="00595951" w:rsidP="00EB21F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8AE06" w14:textId="77777777" w:rsidR="008D6D48" w:rsidRDefault="008D6D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40" w:type="dxa"/>
      <w:tblInd w:w="-375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5103"/>
      <w:gridCol w:w="5103"/>
      <w:gridCol w:w="5634"/>
    </w:tblGrid>
    <w:tr w:rsidR="00F93C60" w:rsidRPr="00F57020" w14:paraId="1D556458" w14:textId="77777777" w:rsidTr="00DF69DE">
      <w:trPr>
        <w:cantSplit/>
        <w:trHeight w:val="673"/>
      </w:trPr>
      <w:tc>
        <w:tcPr>
          <w:tcW w:w="15840" w:type="dxa"/>
          <w:gridSpan w:val="3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07C4A0B1" w14:textId="77777777" w:rsidR="00F93C60" w:rsidRDefault="00DF69DE" w:rsidP="00DD5C8D">
          <w:pPr>
            <w:tabs>
              <w:tab w:val="left" w:pos="882"/>
              <w:tab w:val="left" w:pos="1152"/>
            </w:tabs>
            <w:spacing w:before="60" w:after="60"/>
            <w:ind w:left="-122"/>
            <w:jc w:val="center"/>
            <w:rPr>
              <w:rFonts w:ascii="Calibri" w:hAnsi="Calibri" w:cs="Calibri"/>
              <w:b/>
              <w:sz w:val="32"/>
              <w:szCs w:val="32"/>
              <w:u w:val="single"/>
            </w:rPr>
          </w:pPr>
          <w:r w:rsidRPr="00DF69DE">
            <w:rPr>
              <w:rFonts w:ascii="Calibri" w:hAnsi="Calibri" w:cs="Tahoma"/>
              <w:b/>
              <w:sz w:val="28"/>
              <w:szCs w:val="28"/>
              <w:u w:val="single"/>
            </w:rPr>
            <w:t>GUJARAT PRINT PACK PUBLICATION PRIVATE LIMITED</w:t>
          </w:r>
        </w:p>
      </w:tc>
    </w:tr>
    <w:tr w:rsidR="00F61970" w:rsidRPr="00F57020" w14:paraId="7C6147B3" w14:textId="77777777" w:rsidTr="00DF69DE">
      <w:trPr>
        <w:cantSplit/>
        <w:trHeight w:val="673"/>
      </w:trPr>
      <w:tc>
        <w:tcPr>
          <w:tcW w:w="15840" w:type="dxa"/>
          <w:gridSpan w:val="3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6FF746BA" w14:textId="77777777" w:rsidR="00F61970" w:rsidRPr="002D4DD4" w:rsidRDefault="00F93C60" w:rsidP="00411EED">
          <w:pPr>
            <w:tabs>
              <w:tab w:val="left" w:pos="882"/>
              <w:tab w:val="left" w:pos="1152"/>
            </w:tabs>
            <w:spacing w:before="60" w:after="60"/>
            <w:ind w:left="35"/>
            <w:jc w:val="center"/>
            <w:rPr>
              <w:rFonts w:ascii="Calibri" w:hAnsi="Calibri" w:cs="Calibri"/>
              <w:b/>
              <w:sz w:val="32"/>
              <w:szCs w:val="32"/>
              <w:u w:val="single"/>
            </w:rPr>
          </w:pPr>
          <w:r>
            <w:rPr>
              <w:rFonts w:ascii="Calibri" w:hAnsi="Calibri" w:cs="Calibri"/>
              <w:b/>
              <w:sz w:val="32"/>
              <w:szCs w:val="32"/>
              <w:u w:val="single"/>
            </w:rPr>
            <w:t>VEHICLE (COMPANY OWNED) CLEANING PROTOCOL &amp;</w:t>
          </w:r>
          <w:r w:rsidR="002D4DD4" w:rsidRPr="002D4DD4">
            <w:rPr>
              <w:rFonts w:ascii="Calibri" w:hAnsi="Calibri" w:cs="Calibri"/>
              <w:b/>
              <w:sz w:val="32"/>
              <w:szCs w:val="32"/>
              <w:u w:val="single"/>
            </w:rPr>
            <w:t xml:space="preserve"> RECORD</w:t>
          </w:r>
          <w:r w:rsidR="00411EED">
            <w:rPr>
              <w:rFonts w:ascii="Calibri" w:hAnsi="Calibri" w:cs="Calibri"/>
              <w:b/>
              <w:sz w:val="32"/>
              <w:szCs w:val="32"/>
              <w:u w:val="single"/>
            </w:rPr>
            <w:t xml:space="preserve"> [ Vehicle number:                                                     ]</w:t>
          </w:r>
        </w:p>
      </w:tc>
    </w:tr>
    <w:tr w:rsidR="002D4DD4" w:rsidRPr="00F57020" w14:paraId="59CA5CC1" w14:textId="77777777" w:rsidTr="00DF69DE">
      <w:trPr>
        <w:cantSplit/>
        <w:trHeight w:val="400"/>
      </w:trPr>
      <w:tc>
        <w:tcPr>
          <w:tcW w:w="5103" w:type="dxa"/>
          <w:vAlign w:val="center"/>
        </w:tcPr>
        <w:p w14:paraId="3B08A13A" w14:textId="77777777" w:rsidR="002D4DD4" w:rsidRPr="002D4DD4" w:rsidRDefault="002D4DD4" w:rsidP="00F93C60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b/>
              <w:sz w:val="28"/>
              <w:szCs w:val="24"/>
            </w:rPr>
          </w:pPr>
          <w:r w:rsidRPr="002D4DD4">
            <w:rPr>
              <w:rFonts w:ascii="Calibri" w:hAnsi="Calibri" w:cs="Calibri"/>
              <w:b/>
              <w:sz w:val="28"/>
              <w:szCs w:val="24"/>
            </w:rPr>
            <w:t xml:space="preserve">Format No.: </w:t>
          </w:r>
          <w:r>
            <w:rPr>
              <w:rFonts w:ascii="Calibri" w:hAnsi="Calibri" w:cs="Calibri"/>
              <w:b/>
              <w:sz w:val="28"/>
              <w:szCs w:val="24"/>
            </w:rPr>
            <w:t xml:space="preserve">F / </w:t>
          </w:r>
          <w:r w:rsidR="00F93C60">
            <w:rPr>
              <w:rFonts w:ascii="Calibri" w:hAnsi="Calibri" w:cs="Calibri"/>
              <w:b/>
              <w:sz w:val="28"/>
              <w:szCs w:val="24"/>
            </w:rPr>
            <w:t>DISP / 0</w:t>
          </w:r>
          <w:r w:rsidR="00DF69DE">
            <w:rPr>
              <w:rFonts w:ascii="Calibri" w:hAnsi="Calibri" w:cs="Calibri"/>
              <w:b/>
              <w:sz w:val="28"/>
              <w:szCs w:val="24"/>
            </w:rPr>
            <w:t>4</w:t>
          </w:r>
        </w:p>
      </w:tc>
      <w:tc>
        <w:tcPr>
          <w:tcW w:w="5103" w:type="dxa"/>
          <w:vAlign w:val="center"/>
        </w:tcPr>
        <w:p w14:paraId="551E0A02" w14:textId="77777777" w:rsidR="002D4DD4" w:rsidRPr="002D4DD4" w:rsidRDefault="002D4DD4" w:rsidP="002D4DD4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b/>
              <w:sz w:val="28"/>
              <w:szCs w:val="24"/>
            </w:rPr>
          </w:pPr>
          <w:r w:rsidRPr="002D4DD4">
            <w:rPr>
              <w:rFonts w:ascii="Calibri" w:hAnsi="Calibri" w:cs="Calibri"/>
              <w:b/>
              <w:sz w:val="28"/>
              <w:szCs w:val="24"/>
            </w:rPr>
            <w:t xml:space="preserve">Rev. no. </w:t>
          </w:r>
          <w:r w:rsidRPr="002D4DD4">
            <w:rPr>
              <w:rFonts w:ascii="Helvetica" w:eastAsia="Helvetica" w:hAnsi="Helvetica" w:cs="Helvetica"/>
              <w:b/>
              <w:sz w:val="28"/>
              <w:szCs w:val="24"/>
            </w:rPr>
            <w:t>–</w:t>
          </w:r>
          <w:r w:rsidRPr="002D4DD4">
            <w:rPr>
              <w:rFonts w:ascii="Calibri" w:hAnsi="Calibri" w:cs="Calibri"/>
              <w:b/>
              <w:sz w:val="28"/>
              <w:szCs w:val="24"/>
            </w:rPr>
            <w:t xml:space="preserve"> 0</w:t>
          </w:r>
          <w:r w:rsidR="008D6D48">
            <w:rPr>
              <w:rFonts w:ascii="Calibri" w:hAnsi="Calibri" w:cs="Calibri"/>
              <w:b/>
              <w:sz w:val="28"/>
              <w:szCs w:val="24"/>
            </w:rPr>
            <w:t>1</w:t>
          </w:r>
        </w:p>
      </w:tc>
      <w:tc>
        <w:tcPr>
          <w:tcW w:w="5634" w:type="dxa"/>
          <w:vAlign w:val="center"/>
        </w:tcPr>
        <w:p w14:paraId="7C72C3B1" w14:textId="77777777" w:rsidR="002D4DD4" w:rsidRPr="002D4DD4" w:rsidRDefault="002D4DD4" w:rsidP="00F93C60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b/>
              <w:sz w:val="28"/>
              <w:szCs w:val="24"/>
            </w:rPr>
          </w:pPr>
          <w:r w:rsidRPr="002D4DD4">
            <w:rPr>
              <w:rFonts w:ascii="Calibri" w:hAnsi="Calibri" w:cs="Calibri"/>
              <w:b/>
              <w:sz w:val="28"/>
              <w:szCs w:val="24"/>
            </w:rPr>
            <w:t xml:space="preserve">Effective date: - </w:t>
          </w:r>
          <w:r w:rsidR="008D6D48">
            <w:rPr>
              <w:rFonts w:ascii="Calibri" w:hAnsi="Calibri" w:cs="Calibri"/>
              <w:b/>
              <w:sz w:val="28"/>
              <w:szCs w:val="24"/>
            </w:rPr>
            <w:t>01-11-2023</w:t>
          </w:r>
        </w:p>
      </w:tc>
    </w:tr>
  </w:tbl>
  <w:p w14:paraId="435530E7" w14:textId="77777777" w:rsidR="00F61970" w:rsidRDefault="00F61970" w:rsidP="00F61970">
    <w:pPr>
      <w:pStyle w:val="Header"/>
      <w:spacing w:line="120" w:lineRule="auto"/>
      <w:jc w:val="center"/>
      <w:rPr>
        <w:rFonts w:ascii="Garamond" w:hAnsi="Garamond"/>
        <w:b/>
        <w:sz w:val="16"/>
        <w:szCs w:val="16"/>
        <w:u w:val="single"/>
      </w:rPr>
    </w:pPr>
  </w:p>
  <w:p w14:paraId="3641F120" w14:textId="77777777" w:rsidR="004D3A12" w:rsidRDefault="004D3A12" w:rsidP="004D3A12">
    <w:pPr>
      <w:pStyle w:val="Header"/>
      <w:spacing w:line="120" w:lineRule="auto"/>
      <w:jc w:val="center"/>
      <w:rPr>
        <w:rFonts w:ascii="Garamond" w:hAnsi="Garamond"/>
        <w:b/>
        <w:sz w:val="16"/>
        <w:szCs w:val="16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1D80" w14:textId="77777777" w:rsidR="008D6D48" w:rsidRDefault="008D6D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84A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D103DD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F855E24"/>
    <w:multiLevelType w:val="hybridMultilevel"/>
    <w:tmpl w:val="4C26CA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4C248C"/>
    <w:multiLevelType w:val="hybridMultilevel"/>
    <w:tmpl w:val="A30EDC52"/>
    <w:lvl w:ilvl="0" w:tplc="3F88CC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4B2621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06A28E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1A8EE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662A5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8AA1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47644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D0546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F2B3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585E69"/>
    <w:multiLevelType w:val="singleLevel"/>
    <w:tmpl w:val="60922A16"/>
    <w:lvl w:ilvl="0">
      <w:start w:val="15"/>
      <w:numFmt w:val="upperLetter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5" w15:restartNumberingAfterBreak="0">
    <w:nsid w:val="3DA77AE8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426D150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4293495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4942C1E"/>
    <w:multiLevelType w:val="hybridMultilevel"/>
    <w:tmpl w:val="5E1CB702"/>
    <w:lvl w:ilvl="0" w:tplc="74E01B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302D94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28E747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6A495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EE349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FFC98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640D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56C7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8ABEF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C395CA9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546D2886"/>
    <w:multiLevelType w:val="hybridMultilevel"/>
    <w:tmpl w:val="C172AF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1498F"/>
    <w:multiLevelType w:val="singleLevel"/>
    <w:tmpl w:val="799E1308"/>
    <w:lvl w:ilvl="0">
      <w:start w:val="3"/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hAnsi="Times New Roman" w:hint="default"/>
      </w:rPr>
    </w:lvl>
  </w:abstractNum>
  <w:abstractNum w:abstractNumId="12" w15:restartNumberingAfterBreak="0">
    <w:nsid w:val="686A7071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733F0897"/>
    <w:multiLevelType w:val="hybridMultilevel"/>
    <w:tmpl w:val="6C628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6B713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 w15:restartNumberingAfterBreak="0">
    <w:nsid w:val="7F4C5DB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66674971">
    <w:abstractNumId w:val="6"/>
  </w:num>
  <w:num w:numId="2" w16cid:durableId="752432100">
    <w:abstractNumId w:val="0"/>
  </w:num>
  <w:num w:numId="3" w16cid:durableId="688218812">
    <w:abstractNumId w:val="5"/>
  </w:num>
  <w:num w:numId="4" w16cid:durableId="282423086">
    <w:abstractNumId w:val="4"/>
  </w:num>
  <w:num w:numId="5" w16cid:durableId="2126343202">
    <w:abstractNumId w:val="11"/>
  </w:num>
  <w:num w:numId="6" w16cid:durableId="801383386">
    <w:abstractNumId w:val="9"/>
  </w:num>
  <w:num w:numId="7" w16cid:durableId="1999847386">
    <w:abstractNumId w:val="12"/>
  </w:num>
  <w:num w:numId="8" w16cid:durableId="426970246">
    <w:abstractNumId w:val="7"/>
  </w:num>
  <w:num w:numId="9" w16cid:durableId="957838739">
    <w:abstractNumId w:val="14"/>
  </w:num>
  <w:num w:numId="10" w16cid:durableId="1820422144">
    <w:abstractNumId w:val="1"/>
  </w:num>
  <w:num w:numId="11" w16cid:durableId="399406534">
    <w:abstractNumId w:val="8"/>
  </w:num>
  <w:num w:numId="12" w16cid:durableId="2059166240">
    <w:abstractNumId w:val="15"/>
  </w:num>
  <w:num w:numId="13" w16cid:durableId="1840148787">
    <w:abstractNumId w:val="3"/>
  </w:num>
  <w:num w:numId="14" w16cid:durableId="1230382183">
    <w:abstractNumId w:val="2"/>
  </w:num>
  <w:num w:numId="15" w16cid:durableId="1277565423">
    <w:abstractNumId w:val="10"/>
  </w:num>
  <w:num w:numId="16" w16cid:durableId="1383091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FF"/>
    <w:rsid w:val="00034521"/>
    <w:rsid w:val="000434DE"/>
    <w:rsid w:val="00052564"/>
    <w:rsid w:val="00064005"/>
    <w:rsid w:val="000722B1"/>
    <w:rsid w:val="0007290D"/>
    <w:rsid w:val="000A6C8B"/>
    <w:rsid w:val="000B4CA9"/>
    <w:rsid w:val="000B52B3"/>
    <w:rsid w:val="000F4816"/>
    <w:rsid w:val="0011151A"/>
    <w:rsid w:val="00113F2C"/>
    <w:rsid w:val="00130A8B"/>
    <w:rsid w:val="001428B0"/>
    <w:rsid w:val="00180B32"/>
    <w:rsid w:val="00197C7F"/>
    <w:rsid w:val="001B4AD2"/>
    <w:rsid w:val="001B75C3"/>
    <w:rsid w:val="001D41C0"/>
    <w:rsid w:val="001F09D5"/>
    <w:rsid w:val="00221903"/>
    <w:rsid w:val="002266B0"/>
    <w:rsid w:val="00237C49"/>
    <w:rsid w:val="0024223B"/>
    <w:rsid w:val="00246745"/>
    <w:rsid w:val="00252F4C"/>
    <w:rsid w:val="002608EB"/>
    <w:rsid w:val="002703A4"/>
    <w:rsid w:val="002817C3"/>
    <w:rsid w:val="0029759B"/>
    <w:rsid w:val="002C292E"/>
    <w:rsid w:val="002D4DD4"/>
    <w:rsid w:val="0035457D"/>
    <w:rsid w:val="00355FA2"/>
    <w:rsid w:val="00370B39"/>
    <w:rsid w:val="00383053"/>
    <w:rsid w:val="0038334B"/>
    <w:rsid w:val="00392AC0"/>
    <w:rsid w:val="003D24AA"/>
    <w:rsid w:val="003F5AB0"/>
    <w:rsid w:val="00411EED"/>
    <w:rsid w:val="004207F0"/>
    <w:rsid w:val="004331BA"/>
    <w:rsid w:val="00437273"/>
    <w:rsid w:val="00453DF2"/>
    <w:rsid w:val="00460AAD"/>
    <w:rsid w:val="004716CD"/>
    <w:rsid w:val="00480152"/>
    <w:rsid w:val="0049044A"/>
    <w:rsid w:val="004B1D1A"/>
    <w:rsid w:val="004D3A12"/>
    <w:rsid w:val="0050057E"/>
    <w:rsid w:val="00505644"/>
    <w:rsid w:val="005311A6"/>
    <w:rsid w:val="005363DC"/>
    <w:rsid w:val="00560BC3"/>
    <w:rsid w:val="00595951"/>
    <w:rsid w:val="005A0739"/>
    <w:rsid w:val="005A55B9"/>
    <w:rsid w:val="005D6331"/>
    <w:rsid w:val="005F649A"/>
    <w:rsid w:val="00604CAF"/>
    <w:rsid w:val="00605A6A"/>
    <w:rsid w:val="006204DB"/>
    <w:rsid w:val="00623F96"/>
    <w:rsid w:val="006567F4"/>
    <w:rsid w:val="00656BFA"/>
    <w:rsid w:val="0068360E"/>
    <w:rsid w:val="006B6C0A"/>
    <w:rsid w:val="006E2F5F"/>
    <w:rsid w:val="006F5ABF"/>
    <w:rsid w:val="007057D7"/>
    <w:rsid w:val="00753FDE"/>
    <w:rsid w:val="0076579B"/>
    <w:rsid w:val="007703BB"/>
    <w:rsid w:val="00774EFF"/>
    <w:rsid w:val="00782521"/>
    <w:rsid w:val="00787DBD"/>
    <w:rsid w:val="007A2F7F"/>
    <w:rsid w:val="00840396"/>
    <w:rsid w:val="00845A32"/>
    <w:rsid w:val="00850198"/>
    <w:rsid w:val="00851731"/>
    <w:rsid w:val="00875AA1"/>
    <w:rsid w:val="008839F9"/>
    <w:rsid w:val="0089194E"/>
    <w:rsid w:val="008A60B4"/>
    <w:rsid w:val="008B523B"/>
    <w:rsid w:val="008C3282"/>
    <w:rsid w:val="008D6D48"/>
    <w:rsid w:val="008E1B0B"/>
    <w:rsid w:val="00903D5B"/>
    <w:rsid w:val="00903E4B"/>
    <w:rsid w:val="00913822"/>
    <w:rsid w:val="009138C6"/>
    <w:rsid w:val="00932854"/>
    <w:rsid w:val="00945834"/>
    <w:rsid w:val="00966159"/>
    <w:rsid w:val="009678E9"/>
    <w:rsid w:val="00980775"/>
    <w:rsid w:val="00986C5B"/>
    <w:rsid w:val="00994310"/>
    <w:rsid w:val="009B4523"/>
    <w:rsid w:val="009B6DF9"/>
    <w:rsid w:val="009C29A1"/>
    <w:rsid w:val="009C4410"/>
    <w:rsid w:val="00A36123"/>
    <w:rsid w:val="00A6664E"/>
    <w:rsid w:val="00A84970"/>
    <w:rsid w:val="00AA441A"/>
    <w:rsid w:val="00AD17D8"/>
    <w:rsid w:val="00AD3745"/>
    <w:rsid w:val="00AE114C"/>
    <w:rsid w:val="00B16F4B"/>
    <w:rsid w:val="00B26428"/>
    <w:rsid w:val="00B767A1"/>
    <w:rsid w:val="00B81DDC"/>
    <w:rsid w:val="00BA041D"/>
    <w:rsid w:val="00BA3F0A"/>
    <w:rsid w:val="00BC7107"/>
    <w:rsid w:val="00BE1298"/>
    <w:rsid w:val="00C02352"/>
    <w:rsid w:val="00C43AD7"/>
    <w:rsid w:val="00C47BDF"/>
    <w:rsid w:val="00C525F5"/>
    <w:rsid w:val="00C77E15"/>
    <w:rsid w:val="00C94741"/>
    <w:rsid w:val="00C94E04"/>
    <w:rsid w:val="00CA6AD7"/>
    <w:rsid w:val="00CD5261"/>
    <w:rsid w:val="00CF2232"/>
    <w:rsid w:val="00CF64B1"/>
    <w:rsid w:val="00D043DB"/>
    <w:rsid w:val="00D117EC"/>
    <w:rsid w:val="00D13973"/>
    <w:rsid w:val="00D14DD3"/>
    <w:rsid w:val="00D27598"/>
    <w:rsid w:val="00D31885"/>
    <w:rsid w:val="00D44850"/>
    <w:rsid w:val="00D72B8C"/>
    <w:rsid w:val="00D749B9"/>
    <w:rsid w:val="00D80666"/>
    <w:rsid w:val="00DB3B40"/>
    <w:rsid w:val="00DD5C8D"/>
    <w:rsid w:val="00DF491D"/>
    <w:rsid w:val="00DF69DE"/>
    <w:rsid w:val="00E20400"/>
    <w:rsid w:val="00E21C92"/>
    <w:rsid w:val="00E2352A"/>
    <w:rsid w:val="00E277E4"/>
    <w:rsid w:val="00E41EEC"/>
    <w:rsid w:val="00E437CB"/>
    <w:rsid w:val="00E554CB"/>
    <w:rsid w:val="00E675C7"/>
    <w:rsid w:val="00EA573B"/>
    <w:rsid w:val="00EB21FD"/>
    <w:rsid w:val="00EB552E"/>
    <w:rsid w:val="00EB7FBB"/>
    <w:rsid w:val="00EC4E09"/>
    <w:rsid w:val="00ED04AF"/>
    <w:rsid w:val="00ED3BE6"/>
    <w:rsid w:val="00EF5779"/>
    <w:rsid w:val="00F0252A"/>
    <w:rsid w:val="00F36D89"/>
    <w:rsid w:val="00F425ED"/>
    <w:rsid w:val="00F458BD"/>
    <w:rsid w:val="00F61970"/>
    <w:rsid w:val="00F70A62"/>
    <w:rsid w:val="00F70B26"/>
    <w:rsid w:val="00F75B71"/>
    <w:rsid w:val="00F93C60"/>
    <w:rsid w:val="00FB1759"/>
    <w:rsid w:val="00FB54B6"/>
    <w:rsid w:val="00FD670C"/>
    <w:rsid w:val="00FE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1EF8C4"/>
  <w15:chartTrackingRefBased/>
  <w15:docId w15:val="{467C2394-A572-4C83-812B-4CB1A55E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ind w:firstLine="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 Narrow" w:hAnsi="Arial Narrow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  <w:jc w:val="both"/>
    </w:pPr>
    <w:rPr>
      <w:sz w:val="24"/>
    </w:rPr>
  </w:style>
  <w:style w:type="paragraph" w:styleId="BodyTextIndent">
    <w:name w:val="Body Text Indent"/>
    <w:basedOn w:val="Normal"/>
    <w:pPr>
      <w:ind w:left="2160" w:firstLine="720"/>
      <w:jc w:val="right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sz w:val="24"/>
    </w:rPr>
  </w:style>
  <w:style w:type="character" w:styleId="PageNumber">
    <w:name w:val="page number"/>
    <w:basedOn w:val="DefaultParagraphFont"/>
  </w:style>
  <w:style w:type="paragraph" w:customStyle="1" w:styleId="TxBrp3">
    <w:name w:val="TxBr_p3"/>
    <w:basedOn w:val="Normal"/>
    <w:pPr>
      <w:widowControl w:val="0"/>
      <w:tabs>
        <w:tab w:val="left" w:pos="204"/>
      </w:tabs>
      <w:spacing w:line="413" w:lineRule="atLeast"/>
    </w:pPr>
    <w:rPr>
      <w:snapToGrid w:val="0"/>
      <w:sz w:val="24"/>
    </w:rPr>
  </w:style>
  <w:style w:type="paragraph" w:styleId="BalloonText">
    <w:name w:val="Balloon Text"/>
    <w:basedOn w:val="Normal"/>
    <w:semiHidden/>
    <w:rsid w:val="005D6331"/>
    <w:rPr>
      <w:rFonts w:ascii="Tahoma" w:hAnsi="Tahoma" w:cs="Tahoma"/>
      <w:sz w:val="16"/>
      <w:szCs w:val="16"/>
    </w:rPr>
  </w:style>
  <w:style w:type="character" w:styleId="Hyperlink">
    <w:name w:val="Hyperlink"/>
    <w:rsid w:val="00787DBD"/>
    <w:rPr>
      <w:color w:val="0000FF"/>
      <w:u w:val="single"/>
    </w:rPr>
  </w:style>
  <w:style w:type="table" w:styleId="TableGrid">
    <w:name w:val="Table Grid"/>
    <w:basedOn w:val="TableNormal"/>
    <w:rsid w:val="00F619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Text">
    <w:name w:val="Default Text"/>
    <w:basedOn w:val="Normal"/>
    <w:rsid w:val="005311A6"/>
    <w:rPr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SSPL%20ISO%20Documents\ISO%20Final%201\Management%20Representative\Formats%20-%20MR\ISO%20Format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Formats.dot</Template>
  <TotalTime>0</TotalTime>
  <Pages>1</Pages>
  <Words>167</Words>
  <Characters>766</Characters>
  <Application>Microsoft Office Word</Application>
  <DocSecurity>4</DocSecurity>
  <Lines>63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 Iyer - ISO9001:2000</vt:lpstr>
    </vt:vector>
  </TitlesOfParts>
  <Company>Ravi Iyer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 Iyer - ISO9001:2000</dc:title>
  <dc:subject>QMS</dc:subject>
  <dc:creator>Ravi Iyer</dc:creator>
  <cp:keywords/>
  <cp:lastModifiedBy>Parth Raval</cp:lastModifiedBy>
  <cp:revision>2</cp:revision>
  <cp:lastPrinted>2005-04-13T02:27:00Z</cp:lastPrinted>
  <dcterms:created xsi:type="dcterms:W3CDTF">2026-10-20T11:31:00Z</dcterms:created>
  <dcterms:modified xsi:type="dcterms:W3CDTF">2026-10-20T11:31:00Z</dcterms:modified>
  <cp:category>MR</cp:category>
</cp:coreProperties>
</file>