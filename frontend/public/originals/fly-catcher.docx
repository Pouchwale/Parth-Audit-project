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084223" w14:textId="77777777" w:rsidR="005F6DB1" w:rsidRDefault="005F6DB1"/>
    <w:tbl>
      <w:tblPr>
        <w:tblW w:w="1071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439"/>
        <w:gridCol w:w="1472"/>
        <w:gridCol w:w="1757"/>
        <w:gridCol w:w="1780"/>
        <w:gridCol w:w="1519"/>
        <w:gridCol w:w="1473"/>
      </w:tblGrid>
      <w:tr w:rsidR="003A7E89" w14:paraId="6B848106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72DE1C24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- 01</w:t>
            </w:r>
          </w:p>
        </w:tc>
        <w:tc>
          <w:tcPr>
            <w:tcW w:w="1439" w:type="dxa"/>
          </w:tcPr>
          <w:p w14:paraId="4DEA92B4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3B0AE685" w14:textId="77777777" w:rsidR="003A7E89" w:rsidRPr="003B60A6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57" w:type="dxa"/>
          </w:tcPr>
          <w:p w14:paraId="2C3A6212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56D119A4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2ED17EE6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35FDFA9F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248FA289" w14:textId="77777777" w:rsidTr="003A7E89">
        <w:trPr>
          <w:trHeight w:val="323"/>
        </w:trPr>
        <w:tc>
          <w:tcPr>
            <w:tcW w:w="1276" w:type="dxa"/>
            <w:vMerge/>
          </w:tcPr>
          <w:p w14:paraId="5556A629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78314AC8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160EDD56" w14:textId="77777777" w:rsidR="003A7E89" w:rsidRPr="003B60A6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57" w:type="dxa"/>
          </w:tcPr>
          <w:p w14:paraId="534DD753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6C4A75FF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7F9DB896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60BF438F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06B6F382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355B3697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- 02</w:t>
            </w:r>
          </w:p>
        </w:tc>
        <w:tc>
          <w:tcPr>
            <w:tcW w:w="1439" w:type="dxa"/>
          </w:tcPr>
          <w:p w14:paraId="074A0A03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3E6ECFAF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3C224810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0A335F57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6FDD31B1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3C85022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1BE86CD0" w14:textId="77777777" w:rsidTr="003A7E89">
        <w:trPr>
          <w:trHeight w:val="323"/>
        </w:trPr>
        <w:tc>
          <w:tcPr>
            <w:tcW w:w="1276" w:type="dxa"/>
            <w:vMerge/>
          </w:tcPr>
          <w:p w14:paraId="33A87CD2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61C95FC6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056C26D2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2119EB61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7A67BEB4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790BF0C1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5A201592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3AEE433D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3EA33B2F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- 03</w:t>
            </w:r>
          </w:p>
        </w:tc>
        <w:tc>
          <w:tcPr>
            <w:tcW w:w="1439" w:type="dxa"/>
          </w:tcPr>
          <w:p w14:paraId="172248D4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19509CD3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449CF9C8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55275129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617420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5B0CE7D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5FF2DFA2" w14:textId="77777777" w:rsidTr="003A7E89">
        <w:trPr>
          <w:trHeight w:val="610"/>
        </w:trPr>
        <w:tc>
          <w:tcPr>
            <w:tcW w:w="1276" w:type="dxa"/>
            <w:vMerge/>
          </w:tcPr>
          <w:p w14:paraId="61964CFB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5E142082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45300793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5E9F5EE7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2308AF38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1F36AF05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0FE504B9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6663B05F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037A2D10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- 04</w:t>
            </w:r>
          </w:p>
        </w:tc>
        <w:tc>
          <w:tcPr>
            <w:tcW w:w="1439" w:type="dxa"/>
          </w:tcPr>
          <w:p w14:paraId="011F5ED0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2B84F42E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26985F68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3E90DDD4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569AE352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0F0FA618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3194B908" w14:textId="77777777" w:rsidTr="003A7E89">
        <w:trPr>
          <w:trHeight w:val="323"/>
        </w:trPr>
        <w:tc>
          <w:tcPr>
            <w:tcW w:w="1276" w:type="dxa"/>
            <w:vMerge/>
          </w:tcPr>
          <w:p w14:paraId="19721B8F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4997F7C5" w14:textId="77777777" w:rsidR="003A7E89" w:rsidRPr="00810F21" w:rsidRDefault="003A7E89" w:rsidP="00E30B3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66090A98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03E854BF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0307C99B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5CCDE4D9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61D132BF" w14:textId="77777777" w:rsidR="003A7E89" w:rsidRPr="00810F21" w:rsidRDefault="003A7E89" w:rsidP="00E30B30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039A337B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318B341C" w14:textId="77777777" w:rsidR="003A7E89" w:rsidRPr="00810F21" w:rsidRDefault="003A7E89" w:rsidP="00E3229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- 05</w:t>
            </w:r>
          </w:p>
        </w:tc>
        <w:tc>
          <w:tcPr>
            <w:tcW w:w="1439" w:type="dxa"/>
          </w:tcPr>
          <w:p w14:paraId="445AE599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6E26E6BC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656EB76D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637FB79F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35B44599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5FDEDB91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5A21AD60" w14:textId="77777777" w:rsidTr="003A7E89">
        <w:trPr>
          <w:trHeight w:val="323"/>
        </w:trPr>
        <w:tc>
          <w:tcPr>
            <w:tcW w:w="1276" w:type="dxa"/>
            <w:vMerge/>
          </w:tcPr>
          <w:p w14:paraId="4DB59514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4A24FE3A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0839C85F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2BC89B10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49F17148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4E93A109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095B3DC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0AE7E21F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59052D64" w14:textId="77777777" w:rsidR="003A7E89" w:rsidRPr="00810F21" w:rsidRDefault="003A7E89" w:rsidP="00E3229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- 06</w:t>
            </w:r>
          </w:p>
        </w:tc>
        <w:tc>
          <w:tcPr>
            <w:tcW w:w="1439" w:type="dxa"/>
          </w:tcPr>
          <w:p w14:paraId="36AB3649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614E6A01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1845A040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422182B4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1AA009DC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08A707EE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69A59992" w14:textId="77777777" w:rsidTr="003A7E89">
        <w:trPr>
          <w:trHeight w:val="323"/>
        </w:trPr>
        <w:tc>
          <w:tcPr>
            <w:tcW w:w="1276" w:type="dxa"/>
            <w:vMerge/>
          </w:tcPr>
          <w:p w14:paraId="7CDA7CA0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64EBFD42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4C5FC5FC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113B3BCD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2871E67D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34A41A09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6878FD5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206093B4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110162EA" w14:textId="77777777" w:rsidR="003A7E89" w:rsidRPr="00810F21" w:rsidRDefault="003A7E89" w:rsidP="00E3229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- 07</w:t>
            </w:r>
          </w:p>
        </w:tc>
        <w:tc>
          <w:tcPr>
            <w:tcW w:w="1439" w:type="dxa"/>
          </w:tcPr>
          <w:p w14:paraId="7D3C5B8F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0F9171C4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59C62692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21C29BFD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41E6F06F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53A29CA7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7B58FEC5" w14:textId="77777777" w:rsidTr="003A7E89">
        <w:trPr>
          <w:trHeight w:val="323"/>
        </w:trPr>
        <w:tc>
          <w:tcPr>
            <w:tcW w:w="1276" w:type="dxa"/>
            <w:vMerge/>
          </w:tcPr>
          <w:p w14:paraId="340F1C7C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42C48E73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09999D9C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65401641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66A2985F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06BC6FC6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0618AAB1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7B4D6CCC" w14:textId="77777777" w:rsidTr="003A7E89">
        <w:trPr>
          <w:trHeight w:val="323"/>
        </w:trPr>
        <w:tc>
          <w:tcPr>
            <w:tcW w:w="1276" w:type="dxa"/>
            <w:vMerge w:val="restart"/>
          </w:tcPr>
          <w:p w14:paraId="2032CDCB" w14:textId="77777777" w:rsidR="003A7E89" w:rsidRPr="00810F21" w:rsidRDefault="003A7E89" w:rsidP="00E3229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- 08</w:t>
            </w:r>
          </w:p>
        </w:tc>
        <w:tc>
          <w:tcPr>
            <w:tcW w:w="1439" w:type="dxa"/>
          </w:tcPr>
          <w:p w14:paraId="580DB2E5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2094E657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0B5567B5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667844E5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2EF80399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7BAEC877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A7E89" w14:paraId="7F5B2F48" w14:textId="77777777" w:rsidTr="003A7E89">
        <w:trPr>
          <w:trHeight w:val="323"/>
        </w:trPr>
        <w:tc>
          <w:tcPr>
            <w:tcW w:w="1276" w:type="dxa"/>
            <w:vMerge/>
          </w:tcPr>
          <w:p w14:paraId="6453B9C8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7B0B083E" w14:textId="77777777" w:rsidR="003A7E89" w:rsidRPr="00810F21" w:rsidRDefault="003A7E8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14:paraId="71482383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7787557E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80" w:type="dxa"/>
          </w:tcPr>
          <w:p w14:paraId="1DE7BB30" w14:textId="77777777" w:rsidR="003A7E89" w:rsidRPr="00810F21" w:rsidRDefault="003A7E8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</w:tcPr>
          <w:p w14:paraId="5E04D004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79AD1067" w14:textId="77777777" w:rsidR="003A7E89" w:rsidRPr="00810F21" w:rsidRDefault="003A7E8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6831E4B3" w14:textId="77777777" w:rsidR="00393169" w:rsidRDefault="00393169"/>
    <w:tbl>
      <w:tblPr>
        <w:tblW w:w="1071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439"/>
        <w:gridCol w:w="1473"/>
        <w:gridCol w:w="1757"/>
        <w:gridCol w:w="1711"/>
        <w:gridCol w:w="1588"/>
        <w:gridCol w:w="1473"/>
      </w:tblGrid>
      <w:tr w:rsidR="00393169" w14:paraId="3FC84EC3" w14:textId="77777777" w:rsidTr="00BB4079">
        <w:trPr>
          <w:trHeight w:val="323"/>
        </w:trPr>
        <w:tc>
          <w:tcPr>
            <w:tcW w:w="1275" w:type="dxa"/>
            <w:vMerge w:val="restart"/>
          </w:tcPr>
          <w:p w14:paraId="5D1F977E" w14:textId="77777777" w:rsidR="00393169" w:rsidRPr="00810F21" w:rsidRDefault="00393169" w:rsidP="0042595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PC - 09</w:t>
            </w:r>
          </w:p>
        </w:tc>
        <w:tc>
          <w:tcPr>
            <w:tcW w:w="1439" w:type="dxa"/>
          </w:tcPr>
          <w:p w14:paraId="2003AF44" w14:textId="77777777" w:rsidR="00393169" w:rsidRPr="00810F21" w:rsidRDefault="0039316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48678C29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4778CD2C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0063E762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13B03847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6A6BAC92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93169" w14:paraId="47CD7180" w14:textId="77777777" w:rsidTr="00BB4079">
        <w:trPr>
          <w:trHeight w:val="323"/>
        </w:trPr>
        <w:tc>
          <w:tcPr>
            <w:tcW w:w="1275" w:type="dxa"/>
            <w:vMerge/>
          </w:tcPr>
          <w:p w14:paraId="02826636" w14:textId="77777777" w:rsidR="00393169" w:rsidRPr="00810F21" w:rsidRDefault="0039316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5F97D126" w14:textId="77777777" w:rsidR="00393169" w:rsidRPr="00810F21" w:rsidRDefault="0039316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5E3F8D1A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4714F74F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0A607BE0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327D029D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00DA0A65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93169" w14:paraId="06B59319" w14:textId="77777777" w:rsidTr="00BB4079">
        <w:trPr>
          <w:trHeight w:val="323"/>
        </w:trPr>
        <w:tc>
          <w:tcPr>
            <w:tcW w:w="1275" w:type="dxa"/>
            <w:vMerge w:val="restart"/>
          </w:tcPr>
          <w:p w14:paraId="2F8806CE" w14:textId="77777777" w:rsidR="00393169" w:rsidRPr="00810F21" w:rsidRDefault="00393169" w:rsidP="00425950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- 10</w:t>
            </w:r>
          </w:p>
        </w:tc>
        <w:tc>
          <w:tcPr>
            <w:tcW w:w="1439" w:type="dxa"/>
          </w:tcPr>
          <w:p w14:paraId="1079E0D5" w14:textId="77777777" w:rsidR="00393169" w:rsidRPr="00810F21" w:rsidRDefault="0039316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2EB3169C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2777203C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201C752A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7EC79E27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4B0B2C76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93169" w14:paraId="6A2B8E58" w14:textId="77777777" w:rsidTr="00BB4079">
        <w:trPr>
          <w:trHeight w:val="323"/>
        </w:trPr>
        <w:tc>
          <w:tcPr>
            <w:tcW w:w="1275" w:type="dxa"/>
            <w:vMerge/>
          </w:tcPr>
          <w:p w14:paraId="7ED8CC97" w14:textId="77777777" w:rsidR="00393169" w:rsidRPr="00810F21" w:rsidRDefault="0039316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5E2DCAFE" w14:textId="77777777" w:rsidR="00393169" w:rsidRPr="00810F21" w:rsidRDefault="00393169" w:rsidP="00030409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DD16225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04AEE030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43DB5480" w14:textId="77777777" w:rsidR="00393169" w:rsidRPr="00810F21" w:rsidRDefault="00393169" w:rsidP="00BF2563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50457BC7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4AA73DC" w14:textId="77777777" w:rsidR="00393169" w:rsidRPr="00810F21" w:rsidRDefault="00393169" w:rsidP="00030409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4079" w:rsidRPr="00810F21" w14:paraId="7C6DD558" w14:textId="77777777" w:rsidTr="00BB4079">
        <w:trPr>
          <w:trHeight w:val="323"/>
        </w:trPr>
        <w:tc>
          <w:tcPr>
            <w:tcW w:w="1275" w:type="dxa"/>
            <w:vMerge w:val="restart"/>
          </w:tcPr>
          <w:p w14:paraId="2400B47D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– 11</w:t>
            </w:r>
          </w:p>
        </w:tc>
        <w:tc>
          <w:tcPr>
            <w:tcW w:w="1439" w:type="dxa"/>
          </w:tcPr>
          <w:p w14:paraId="4A18F62D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3AA9033A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00ED8A9C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33EB418A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633E0DD1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5EA50997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4079" w:rsidRPr="00810F21" w14:paraId="77A4AF18" w14:textId="77777777" w:rsidTr="00BB4079">
        <w:trPr>
          <w:trHeight w:val="323"/>
        </w:trPr>
        <w:tc>
          <w:tcPr>
            <w:tcW w:w="1275" w:type="dxa"/>
            <w:vMerge/>
          </w:tcPr>
          <w:p w14:paraId="1C9E9BF7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0BD2041D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12F4748D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4727F88C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6376FCF5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66D324A2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4D314EB1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4079" w:rsidRPr="00810F21" w14:paraId="734B0EC0" w14:textId="77777777" w:rsidTr="00BB4079">
        <w:trPr>
          <w:trHeight w:val="323"/>
        </w:trPr>
        <w:tc>
          <w:tcPr>
            <w:tcW w:w="1275" w:type="dxa"/>
            <w:vMerge w:val="restart"/>
          </w:tcPr>
          <w:p w14:paraId="03DE20E9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– 12</w:t>
            </w:r>
          </w:p>
        </w:tc>
        <w:tc>
          <w:tcPr>
            <w:tcW w:w="1439" w:type="dxa"/>
          </w:tcPr>
          <w:p w14:paraId="7BA1416A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7457773E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5A86698D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718C32F1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2A8B36E5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39C5C609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4079" w:rsidRPr="00810F21" w14:paraId="65230AB8" w14:textId="77777777" w:rsidTr="00BB4079">
        <w:trPr>
          <w:trHeight w:val="323"/>
        </w:trPr>
        <w:tc>
          <w:tcPr>
            <w:tcW w:w="1275" w:type="dxa"/>
            <w:vMerge/>
          </w:tcPr>
          <w:p w14:paraId="2181C088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09C3E0B9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3A90DF57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62D4E70B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1CB0740E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3860F582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7AB74D72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4079" w:rsidRPr="00810F21" w14:paraId="2C8B453B" w14:textId="77777777" w:rsidTr="00BB4079">
        <w:trPr>
          <w:trHeight w:val="323"/>
        </w:trPr>
        <w:tc>
          <w:tcPr>
            <w:tcW w:w="1275" w:type="dxa"/>
            <w:vMerge w:val="restart"/>
          </w:tcPr>
          <w:p w14:paraId="0C5F1BE0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PC – 13</w:t>
            </w:r>
          </w:p>
        </w:tc>
        <w:tc>
          <w:tcPr>
            <w:tcW w:w="1439" w:type="dxa"/>
          </w:tcPr>
          <w:p w14:paraId="37BD0A7C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6A481408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6A3560B4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1CCBC584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5065108D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5038C285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4079" w:rsidRPr="00810F21" w14:paraId="4AF95A6B" w14:textId="77777777" w:rsidTr="00BB4079">
        <w:trPr>
          <w:trHeight w:val="323"/>
        </w:trPr>
        <w:tc>
          <w:tcPr>
            <w:tcW w:w="1275" w:type="dxa"/>
            <w:vMerge/>
          </w:tcPr>
          <w:p w14:paraId="75EBA4E6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39" w:type="dxa"/>
          </w:tcPr>
          <w:p w14:paraId="6C21FBCB" w14:textId="77777777" w:rsidR="00BB4079" w:rsidRPr="00810F21" w:rsidRDefault="00BB4079" w:rsidP="00CA3617">
            <w:pPr>
              <w:spacing w:before="40" w:after="40"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6EC59ED8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</w:tcPr>
          <w:p w14:paraId="2E6BA74D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711" w:type="dxa"/>
          </w:tcPr>
          <w:p w14:paraId="72FDFEED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</w:tcPr>
          <w:p w14:paraId="1529AEA8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</w:tcPr>
          <w:p w14:paraId="7B1E0D83" w14:textId="77777777" w:rsidR="00BB4079" w:rsidRPr="00810F21" w:rsidRDefault="00BB4079" w:rsidP="00CA3617">
            <w:pPr>
              <w:spacing w:before="40" w:after="4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B0E9037" w14:textId="77777777" w:rsidR="009D69DA" w:rsidRPr="004C037E" w:rsidRDefault="009D69DA" w:rsidP="00BB4079"/>
    <w:sectPr w:rsidR="009D69DA" w:rsidRPr="004C037E">
      <w:headerReference w:type="default" r:id="rId6"/>
      <w:headerReference w:type="first" r:id="rId7"/>
      <w:pgSz w:w="11907" w:h="16840"/>
      <w:pgMar w:top="822" w:right="539" w:bottom="360" w:left="1440" w:header="36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AA8B" w14:textId="77777777" w:rsidR="00F149E4" w:rsidRDefault="00F149E4">
      <w:r>
        <w:separator/>
      </w:r>
    </w:p>
  </w:endnote>
  <w:endnote w:type="continuationSeparator" w:id="0">
    <w:p w14:paraId="53D510D4" w14:textId="77777777" w:rsidR="00F149E4" w:rsidRDefault="00F14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6FBA" w14:textId="77777777" w:rsidR="00F149E4" w:rsidRDefault="00F149E4">
      <w:r>
        <w:separator/>
      </w:r>
    </w:p>
  </w:footnote>
  <w:footnote w:type="continuationSeparator" w:id="0">
    <w:p w14:paraId="28DDF24D" w14:textId="77777777" w:rsidR="00F149E4" w:rsidRDefault="00F14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43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94"/>
      <w:gridCol w:w="2419"/>
      <w:gridCol w:w="2517"/>
      <w:gridCol w:w="2616"/>
    </w:tblGrid>
    <w:tr w:rsidR="00875819" w:rsidRPr="00905DFF" w14:paraId="7AF2649E" w14:textId="77777777" w:rsidTr="00196B6C">
      <w:trPr>
        <w:cantSplit/>
        <w:trHeight w:val="686"/>
      </w:trPr>
      <w:tc>
        <w:tcPr>
          <w:tcW w:w="10746" w:type="dxa"/>
          <w:gridSpan w:val="4"/>
          <w:vAlign w:val="center"/>
        </w:tcPr>
        <w:p w14:paraId="42CE2F1E" w14:textId="77777777" w:rsidR="00875819" w:rsidRPr="00875819" w:rsidRDefault="00E846F6" w:rsidP="00C00632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8"/>
            </w:rPr>
          </w:pPr>
          <w:r w:rsidRPr="00E846F6">
            <w:rPr>
              <w:rFonts w:ascii="Calibri" w:hAnsi="Calibri" w:cs="Calibri"/>
              <w:b/>
              <w:sz w:val="40"/>
            </w:rPr>
            <w:t>GUJARAT PRINT PACK PUBLICATION PRIVATE LIMITED</w:t>
          </w:r>
        </w:p>
      </w:tc>
    </w:tr>
    <w:tr w:rsidR="00A138E1" w:rsidRPr="00905DFF" w14:paraId="7E9761BA" w14:textId="77777777" w:rsidTr="00196B6C">
      <w:trPr>
        <w:cantSplit/>
        <w:trHeight w:val="686"/>
      </w:trPr>
      <w:tc>
        <w:tcPr>
          <w:tcW w:w="10746" w:type="dxa"/>
          <w:gridSpan w:val="4"/>
          <w:vAlign w:val="center"/>
        </w:tcPr>
        <w:p w14:paraId="400AEF9E" w14:textId="77777777" w:rsidR="00A138E1" w:rsidRPr="00905DFF" w:rsidRDefault="0033399D" w:rsidP="00C00632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</w:rPr>
            <w:t>FORTNIGHTLY</w:t>
          </w:r>
          <w:r w:rsidR="004C037E" w:rsidRPr="00910BAB">
            <w:rPr>
              <w:rFonts w:ascii="Calibri" w:hAnsi="Calibri" w:cs="Calibri"/>
              <w:b/>
              <w:sz w:val="28"/>
            </w:rPr>
            <w:t xml:space="preserve"> </w:t>
          </w:r>
          <w:r w:rsidR="004C037E" w:rsidRPr="00910BAB">
            <w:rPr>
              <w:rFonts w:ascii="Helvetica" w:eastAsia="Helvetica" w:hAnsi="Helvetica" w:cs="Helvetica"/>
              <w:b/>
              <w:sz w:val="28"/>
            </w:rPr>
            <w:t xml:space="preserve">– </w:t>
          </w:r>
          <w:r w:rsidR="004C037E" w:rsidRPr="00910BAB">
            <w:rPr>
              <w:rFonts w:ascii="Calibri" w:hAnsi="Calibri" w:cs="Calibri"/>
              <w:b/>
              <w:sz w:val="28"/>
            </w:rPr>
            <w:t>FLY CATCHER INSPECTION &amp; CLEANING RECORD</w:t>
          </w:r>
        </w:p>
      </w:tc>
    </w:tr>
    <w:tr w:rsidR="00553DCC" w:rsidRPr="00905DFF" w14:paraId="56C00E87" w14:textId="77777777" w:rsidTr="00196B6C">
      <w:trPr>
        <w:cantSplit/>
        <w:trHeight w:val="408"/>
      </w:trPr>
      <w:tc>
        <w:tcPr>
          <w:tcW w:w="3194" w:type="dxa"/>
          <w:vAlign w:val="center"/>
        </w:tcPr>
        <w:p w14:paraId="108D1AE7" w14:textId="77777777" w:rsidR="00553DCC" w:rsidRPr="00905DFF" w:rsidRDefault="00C257AC" w:rsidP="00196B6C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 No.: </w:t>
          </w:r>
          <w:r w:rsidR="002D264C">
            <w:rPr>
              <w:rFonts w:ascii="Calibri" w:hAnsi="Calibri" w:cs="Calibri"/>
            </w:rPr>
            <w:t>F/HR/18</w:t>
          </w:r>
        </w:p>
      </w:tc>
      <w:tc>
        <w:tcPr>
          <w:tcW w:w="2419" w:type="dxa"/>
          <w:vAlign w:val="center"/>
        </w:tcPr>
        <w:p w14:paraId="104DCCFD" w14:textId="77777777" w:rsidR="00553DCC" w:rsidRDefault="00C257AC" w:rsidP="00196B6C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Rev No: </w:t>
          </w:r>
          <w:r w:rsidR="00BB4079">
            <w:rPr>
              <w:rFonts w:ascii="Calibri" w:hAnsi="Calibri" w:cs="Calibri"/>
            </w:rPr>
            <w:t>02</w:t>
          </w:r>
        </w:p>
      </w:tc>
      <w:tc>
        <w:tcPr>
          <w:tcW w:w="2517" w:type="dxa"/>
        </w:tcPr>
        <w:p w14:paraId="13BDBAD0" w14:textId="77777777" w:rsidR="00553DCC" w:rsidRDefault="00C257AC" w:rsidP="00BB407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Date: </w:t>
          </w:r>
          <w:r w:rsidR="00BB4079">
            <w:rPr>
              <w:rFonts w:ascii="Calibri" w:hAnsi="Calibri" w:cs="Calibri"/>
            </w:rPr>
            <w:t>15.</w:t>
          </w:r>
          <w:r w:rsidR="00393169">
            <w:rPr>
              <w:rFonts w:ascii="Calibri" w:hAnsi="Calibri" w:cs="Calibri"/>
            </w:rPr>
            <w:t>1</w:t>
          </w:r>
          <w:r w:rsidR="00BB4079">
            <w:rPr>
              <w:rFonts w:ascii="Calibri" w:hAnsi="Calibri" w:cs="Calibri"/>
            </w:rPr>
            <w:t>2</w:t>
          </w:r>
          <w:r w:rsidR="00393169">
            <w:rPr>
              <w:rFonts w:ascii="Calibri" w:hAnsi="Calibri" w:cs="Calibri"/>
            </w:rPr>
            <w:t>.2024</w:t>
          </w:r>
        </w:p>
      </w:tc>
      <w:tc>
        <w:tcPr>
          <w:tcW w:w="2612" w:type="dxa"/>
        </w:tcPr>
        <w:p w14:paraId="70B47A2D" w14:textId="77777777" w:rsidR="00553DCC" w:rsidRPr="00905DFF" w:rsidRDefault="00553DCC" w:rsidP="003D4BE6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 w:rsidRPr="00905DFF">
            <w:rPr>
              <w:rFonts w:ascii="Calibri" w:hAnsi="Calibri" w:cs="Calibri"/>
            </w:rPr>
            <w:t xml:space="preserve">Page </w:t>
          </w:r>
          <w:r w:rsidR="004C037E" w:rsidRPr="00905DFF">
            <w:rPr>
              <w:rFonts w:ascii="Calibri" w:hAnsi="Calibri" w:cs="Calibri"/>
            </w:rPr>
            <w:t>No.:</w:t>
          </w:r>
          <w:r w:rsidRPr="00905DFF">
            <w:rPr>
              <w:rFonts w:ascii="Calibri" w:hAnsi="Calibri" w:cs="Calibri"/>
            </w:rPr>
            <w:t xml:space="preserve"> </w:t>
          </w:r>
          <w:r w:rsidR="003D4BE6" w:rsidRPr="006A6991">
            <w:rPr>
              <w:b/>
            </w:rPr>
            <w:fldChar w:fldCharType="begin"/>
          </w:r>
          <w:r w:rsidR="003D4BE6" w:rsidRPr="006A6991">
            <w:rPr>
              <w:b/>
            </w:rPr>
            <w:instrText xml:space="preserve"> PAGE  \* Arabic  \* MERGEFORMAT </w:instrText>
          </w:r>
          <w:r w:rsidR="003D4BE6" w:rsidRPr="006A6991">
            <w:rPr>
              <w:b/>
            </w:rPr>
            <w:fldChar w:fldCharType="separate"/>
          </w:r>
          <w:r w:rsidR="00B90639">
            <w:rPr>
              <w:b/>
              <w:noProof/>
            </w:rPr>
            <w:t>2</w:t>
          </w:r>
          <w:r w:rsidR="003D4BE6" w:rsidRPr="006A6991">
            <w:rPr>
              <w:b/>
            </w:rPr>
            <w:fldChar w:fldCharType="end"/>
          </w:r>
          <w:r w:rsidR="003D4BE6" w:rsidRPr="006A6991">
            <w:rPr>
              <w:b/>
            </w:rPr>
            <w:t xml:space="preserve"> of </w:t>
          </w:r>
          <w:r w:rsidR="003D4BE6" w:rsidRPr="006A6991">
            <w:rPr>
              <w:b/>
            </w:rPr>
            <w:fldChar w:fldCharType="begin"/>
          </w:r>
          <w:r w:rsidR="003D4BE6" w:rsidRPr="006A6991">
            <w:rPr>
              <w:b/>
            </w:rPr>
            <w:instrText xml:space="preserve"> NUMPAGES  \* Arabic  \* MERGEFORMAT </w:instrText>
          </w:r>
          <w:r w:rsidR="003D4BE6" w:rsidRPr="006A6991">
            <w:rPr>
              <w:b/>
            </w:rPr>
            <w:fldChar w:fldCharType="separate"/>
          </w:r>
          <w:r w:rsidR="00B90639">
            <w:rPr>
              <w:b/>
              <w:noProof/>
            </w:rPr>
            <w:t>2</w:t>
          </w:r>
          <w:r w:rsidR="003D4BE6" w:rsidRPr="006A6991">
            <w:rPr>
              <w:b/>
            </w:rPr>
            <w:fldChar w:fldCharType="end"/>
          </w:r>
        </w:p>
      </w:tc>
    </w:tr>
  </w:tbl>
  <w:p w14:paraId="20FA2663" w14:textId="77777777" w:rsidR="009D69DA" w:rsidRDefault="009D69DA" w:rsidP="00196B6C">
    <w:pPr>
      <w:jc w:val="center"/>
      <w:rPr>
        <w:rFonts w:ascii="Calibri" w:hAnsi="Calibri" w:cs="Calibri"/>
        <w:b/>
        <w:sz w:val="20"/>
        <w:szCs w:val="20"/>
      </w:rPr>
    </w:pPr>
  </w:p>
  <w:tbl>
    <w:tblPr>
      <w:tblW w:w="0" w:type="auto"/>
      <w:tblInd w:w="-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60"/>
      <w:gridCol w:w="3760"/>
      <w:gridCol w:w="2660"/>
      <w:gridCol w:w="2660"/>
    </w:tblGrid>
    <w:tr w:rsidR="009D69DA" w14:paraId="7C0640E0" w14:textId="77777777" w:rsidTr="00BF2563">
      <w:trPr>
        <w:trHeight w:val="334"/>
      </w:trPr>
      <w:tc>
        <w:tcPr>
          <w:tcW w:w="10640" w:type="dxa"/>
          <w:gridSpan w:val="4"/>
        </w:tcPr>
        <w:p w14:paraId="379F7989" w14:textId="77777777" w:rsidR="009D69DA" w:rsidRDefault="009D69DA" w:rsidP="00BF2563">
          <w:r w:rsidRPr="00810F21">
            <w:rPr>
              <w:rFonts w:ascii="Calibri" w:hAnsi="Calibri" w:cs="Calibri"/>
              <w:b/>
              <w:bCs/>
              <w:sz w:val="22"/>
            </w:rPr>
            <w:t xml:space="preserve">Month &amp; Year </w:t>
          </w:r>
          <w:r w:rsidRPr="00810F21">
            <w:rPr>
              <w:rFonts w:ascii="Calibri" w:hAnsi="Calibri" w:cs="Calibri"/>
              <w:bCs/>
              <w:sz w:val="22"/>
              <w:u w:val="single"/>
            </w:rPr>
            <w:t>__________________</w:t>
          </w:r>
        </w:p>
      </w:tc>
    </w:tr>
    <w:tr w:rsidR="00CE3B3A" w:rsidRPr="00B23E4C" w14:paraId="4D04E88F" w14:textId="77777777" w:rsidTr="00BF2563">
      <w:trPr>
        <w:trHeight w:val="315"/>
      </w:trPr>
      <w:tc>
        <w:tcPr>
          <w:tcW w:w="1560" w:type="dxa"/>
        </w:tcPr>
        <w:p w14:paraId="16F3D5DA" w14:textId="77777777" w:rsidR="00CE3B3A" w:rsidRPr="00B23E4C" w:rsidRDefault="00CE3B3A" w:rsidP="00CE3B3A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Pr="00B23E4C">
            <w:rPr>
              <w:rFonts w:ascii="Calibri" w:hAnsi="Calibri" w:cs="Calibri"/>
              <w:bCs/>
              <w:sz w:val="20"/>
              <w:szCs w:val="20"/>
            </w:rPr>
            <w:t xml:space="preserve"> – 01</w:t>
          </w:r>
        </w:p>
      </w:tc>
      <w:tc>
        <w:tcPr>
          <w:tcW w:w="3760" w:type="dxa"/>
        </w:tcPr>
        <w:p w14:paraId="235FC511" w14:textId="77777777" w:rsidR="00CE3B3A" w:rsidRPr="00B23E4C" w:rsidRDefault="00BB4079" w:rsidP="00CE3B3A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Near Wash room</w:t>
          </w:r>
          <w:r w:rsidR="00CE3B3A">
            <w:rPr>
              <w:rFonts w:ascii="Calibri" w:hAnsi="Calibri" w:cs="Calibri"/>
              <w:bCs/>
              <w:sz w:val="20"/>
              <w:szCs w:val="20"/>
            </w:rPr>
            <w:t xml:space="preserve"> (GF)</w:t>
          </w:r>
        </w:p>
      </w:tc>
      <w:tc>
        <w:tcPr>
          <w:tcW w:w="2660" w:type="dxa"/>
        </w:tcPr>
        <w:p w14:paraId="2C17F1D9" w14:textId="77777777" w:rsidR="00CE3B3A" w:rsidRPr="00B23E4C" w:rsidRDefault="00CE3B3A" w:rsidP="00CE3B3A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Pr="00B23E4C">
            <w:rPr>
              <w:rFonts w:ascii="Calibri" w:hAnsi="Calibri" w:cs="Calibri"/>
              <w:bCs/>
              <w:sz w:val="20"/>
              <w:szCs w:val="20"/>
            </w:rPr>
            <w:t xml:space="preserve"> – 05</w:t>
          </w:r>
        </w:p>
      </w:tc>
      <w:tc>
        <w:tcPr>
          <w:tcW w:w="2660" w:type="dxa"/>
        </w:tcPr>
        <w:p w14:paraId="2DA5CF0D" w14:textId="77777777" w:rsidR="00CE3B3A" w:rsidRDefault="00BB4079" w:rsidP="00CE3B3A">
          <w:r>
            <w:rPr>
              <w:rFonts w:ascii="Calibri" w:hAnsi="Calibri" w:cs="Calibri"/>
              <w:bCs/>
              <w:sz w:val="20"/>
              <w:szCs w:val="20"/>
            </w:rPr>
            <w:t xml:space="preserve">Pouching area </w:t>
          </w:r>
          <w:r w:rsidR="00CE3B3A" w:rsidRPr="001C7AB5">
            <w:rPr>
              <w:rFonts w:ascii="Calibri" w:hAnsi="Calibri" w:cs="Calibri"/>
              <w:bCs/>
              <w:sz w:val="20"/>
              <w:szCs w:val="20"/>
            </w:rPr>
            <w:t>(GF)</w:t>
          </w:r>
        </w:p>
      </w:tc>
    </w:tr>
    <w:tr w:rsidR="00CE3B3A" w:rsidRPr="00B23E4C" w14:paraId="47E8110A" w14:textId="77777777" w:rsidTr="00BF2563">
      <w:trPr>
        <w:trHeight w:val="315"/>
      </w:trPr>
      <w:tc>
        <w:tcPr>
          <w:tcW w:w="1560" w:type="dxa"/>
        </w:tcPr>
        <w:p w14:paraId="505A90B0" w14:textId="77777777" w:rsidR="00CE3B3A" w:rsidRPr="00B23E4C" w:rsidRDefault="00CE3B3A" w:rsidP="00CE3B3A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Pr="00B23E4C">
            <w:rPr>
              <w:rFonts w:ascii="Calibri" w:hAnsi="Calibri" w:cs="Calibri"/>
              <w:bCs/>
              <w:sz w:val="20"/>
              <w:szCs w:val="20"/>
            </w:rPr>
            <w:t xml:space="preserve"> – 02</w:t>
          </w:r>
        </w:p>
      </w:tc>
      <w:tc>
        <w:tcPr>
          <w:tcW w:w="3760" w:type="dxa"/>
        </w:tcPr>
        <w:p w14:paraId="3D6D8881" w14:textId="77777777" w:rsidR="00CE3B3A" w:rsidRPr="00B23E4C" w:rsidRDefault="00CE3B3A" w:rsidP="00CE3B3A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 xml:space="preserve">Near Ink room (GF) </w:t>
          </w:r>
        </w:p>
      </w:tc>
      <w:tc>
        <w:tcPr>
          <w:tcW w:w="2660" w:type="dxa"/>
        </w:tcPr>
        <w:p w14:paraId="2E1A8B2A" w14:textId="77777777" w:rsidR="00CE3B3A" w:rsidRPr="00B23E4C" w:rsidRDefault="00CE3B3A" w:rsidP="00CE3B3A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Pr="00B23E4C">
            <w:rPr>
              <w:rFonts w:ascii="Calibri" w:hAnsi="Calibri" w:cs="Calibri"/>
              <w:bCs/>
              <w:sz w:val="20"/>
              <w:szCs w:val="20"/>
            </w:rPr>
            <w:t xml:space="preserve"> – 06</w:t>
          </w:r>
        </w:p>
      </w:tc>
      <w:tc>
        <w:tcPr>
          <w:tcW w:w="2660" w:type="dxa"/>
        </w:tcPr>
        <w:p w14:paraId="4B599CFA" w14:textId="77777777" w:rsidR="00CE3B3A" w:rsidRDefault="00BB4079" w:rsidP="00CE3B3A">
          <w:r>
            <w:rPr>
              <w:rFonts w:ascii="Calibri" w:hAnsi="Calibri" w:cs="Calibri"/>
              <w:bCs/>
              <w:sz w:val="20"/>
              <w:szCs w:val="20"/>
            </w:rPr>
            <w:t xml:space="preserve">Pouching area </w:t>
          </w:r>
          <w:r w:rsidR="00CE3B3A" w:rsidRPr="001C7AB5">
            <w:rPr>
              <w:rFonts w:ascii="Calibri" w:hAnsi="Calibri" w:cs="Calibri"/>
              <w:bCs/>
              <w:sz w:val="20"/>
              <w:szCs w:val="20"/>
            </w:rPr>
            <w:t>(GF)</w:t>
          </w:r>
        </w:p>
      </w:tc>
    </w:tr>
    <w:tr w:rsidR="009D69DA" w:rsidRPr="00B23E4C" w14:paraId="5D321003" w14:textId="77777777" w:rsidTr="00BF2563">
      <w:trPr>
        <w:trHeight w:val="315"/>
      </w:trPr>
      <w:tc>
        <w:tcPr>
          <w:tcW w:w="1560" w:type="dxa"/>
        </w:tcPr>
        <w:p w14:paraId="2CE28DE4" w14:textId="77777777" w:rsidR="009D69DA" w:rsidRPr="00B23E4C" w:rsidRDefault="00CE3B3A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="009D69DA" w:rsidRPr="00B23E4C">
            <w:rPr>
              <w:rFonts w:ascii="Calibri" w:hAnsi="Calibri" w:cs="Calibri"/>
              <w:bCs/>
              <w:sz w:val="20"/>
              <w:szCs w:val="20"/>
            </w:rPr>
            <w:t xml:space="preserve"> – 03</w:t>
          </w:r>
        </w:p>
      </w:tc>
      <w:tc>
        <w:tcPr>
          <w:tcW w:w="3760" w:type="dxa"/>
        </w:tcPr>
        <w:p w14:paraId="0A6A34D4" w14:textId="77777777" w:rsidR="009D69DA" w:rsidRPr="00B23E4C" w:rsidRDefault="006454D0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Gallus machine room (GF)</w:t>
          </w:r>
        </w:p>
      </w:tc>
      <w:tc>
        <w:tcPr>
          <w:tcW w:w="2660" w:type="dxa"/>
        </w:tcPr>
        <w:p w14:paraId="27796A0E" w14:textId="77777777" w:rsidR="009D69DA" w:rsidRPr="00B23E4C" w:rsidRDefault="00CE3B3A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="009D69DA" w:rsidRPr="00B23E4C">
            <w:rPr>
              <w:rFonts w:ascii="Calibri" w:hAnsi="Calibri" w:cs="Calibri"/>
              <w:bCs/>
              <w:sz w:val="20"/>
              <w:szCs w:val="20"/>
            </w:rPr>
            <w:t xml:space="preserve"> – 07</w:t>
          </w:r>
        </w:p>
      </w:tc>
      <w:tc>
        <w:tcPr>
          <w:tcW w:w="2660" w:type="dxa"/>
        </w:tcPr>
        <w:p w14:paraId="77E66809" w14:textId="77777777" w:rsidR="009D69DA" w:rsidRPr="00B23E4C" w:rsidRDefault="00CE3B3A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Near Lombardi m/c (FF)</w:t>
          </w:r>
        </w:p>
      </w:tc>
    </w:tr>
    <w:tr w:rsidR="009D69DA" w14:paraId="16C97783" w14:textId="77777777" w:rsidTr="00BF2563">
      <w:trPr>
        <w:trHeight w:val="315"/>
      </w:trPr>
      <w:tc>
        <w:tcPr>
          <w:tcW w:w="1560" w:type="dxa"/>
        </w:tcPr>
        <w:p w14:paraId="649D2EE9" w14:textId="77777777" w:rsidR="009D69DA" w:rsidRPr="00B23E4C" w:rsidRDefault="00CE3B3A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="009D69DA" w:rsidRPr="00B23E4C">
            <w:rPr>
              <w:rFonts w:ascii="Calibri" w:hAnsi="Calibri" w:cs="Calibri"/>
              <w:bCs/>
              <w:sz w:val="20"/>
              <w:szCs w:val="20"/>
            </w:rPr>
            <w:t xml:space="preserve"> – 04</w:t>
          </w:r>
        </w:p>
      </w:tc>
      <w:tc>
        <w:tcPr>
          <w:tcW w:w="3760" w:type="dxa"/>
        </w:tcPr>
        <w:p w14:paraId="7D1D8917" w14:textId="77777777" w:rsidR="009D69DA" w:rsidRPr="00B23E4C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Pouching area</w:t>
          </w:r>
          <w:r w:rsidR="006454D0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CE3B3A">
            <w:rPr>
              <w:rFonts w:ascii="Calibri" w:hAnsi="Calibri" w:cs="Calibri"/>
              <w:bCs/>
              <w:sz w:val="20"/>
              <w:szCs w:val="20"/>
            </w:rPr>
            <w:t>(GF)</w:t>
          </w:r>
        </w:p>
      </w:tc>
      <w:tc>
        <w:tcPr>
          <w:tcW w:w="2660" w:type="dxa"/>
        </w:tcPr>
        <w:p w14:paraId="71213F7F" w14:textId="77777777" w:rsidR="009D69DA" w:rsidRPr="00B23E4C" w:rsidRDefault="00CE3B3A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</w:t>
          </w:r>
          <w:r w:rsidR="009D69DA" w:rsidRPr="00B23E4C">
            <w:rPr>
              <w:rFonts w:ascii="Calibri" w:hAnsi="Calibri" w:cs="Calibri"/>
              <w:bCs/>
              <w:sz w:val="20"/>
              <w:szCs w:val="20"/>
            </w:rPr>
            <w:t xml:space="preserve"> – 08</w:t>
          </w:r>
        </w:p>
      </w:tc>
      <w:tc>
        <w:tcPr>
          <w:tcW w:w="2660" w:type="dxa"/>
        </w:tcPr>
        <w:p w14:paraId="238DECFD" w14:textId="77777777" w:rsidR="009D69DA" w:rsidRPr="00B23E4C" w:rsidRDefault="00CE3B3A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Ink Kitchen (FF)</w:t>
          </w:r>
        </w:p>
      </w:tc>
    </w:tr>
    <w:tr w:rsidR="00393169" w14:paraId="68477A0B" w14:textId="77777777" w:rsidTr="00BF2563">
      <w:trPr>
        <w:trHeight w:val="315"/>
      </w:trPr>
      <w:tc>
        <w:tcPr>
          <w:tcW w:w="1560" w:type="dxa"/>
        </w:tcPr>
        <w:p w14:paraId="49FA88A6" w14:textId="77777777" w:rsidR="00393169" w:rsidRDefault="0039316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 – 09</w:t>
          </w:r>
        </w:p>
      </w:tc>
      <w:tc>
        <w:tcPr>
          <w:tcW w:w="3760" w:type="dxa"/>
        </w:tcPr>
        <w:p w14:paraId="2B591AA7" w14:textId="77777777" w:rsidR="00393169" w:rsidRDefault="00BB4079" w:rsidP="00BB4079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W</w:t>
          </w:r>
          <w:r w:rsidR="00393169">
            <w:rPr>
              <w:rFonts w:ascii="Calibri" w:hAnsi="Calibri" w:cs="Calibri"/>
              <w:bCs/>
              <w:sz w:val="20"/>
              <w:szCs w:val="20"/>
            </w:rPr>
            <w:t>arehouse entrance</w:t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(GF)</w:t>
          </w:r>
        </w:p>
      </w:tc>
      <w:tc>
        <w:tcPr>
          <w:tcW w:w="2660" w:type="dxa"/>
        </w:tcPr>
        <w:p w14:paraId="1460440C" w14:textId="77777777" w:rsidR="00393169" w:rsidRDefault="0039316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 xml:space="preserve">PC – 10 </w:t>
          </w:r>
        </w:p>
      </w:tc>
      <w:tc>
        <w:tcPr>
          <w:tcW w:w="2660" w:type="dxa"/>
        </w:tcPr>
        <w:p w14:paraId="4C1F4FDC" w14:textId="77777777" w:rsidR="0039316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W</w:t>
          </w:r>
          <w:r w:rsidR="00393169">
            <w:rPr>
              <w:rFonts w:ascii="Calibri" w:hAnsi="Calibri" w:cs="Calibri"/>
              <w:bCs/>
              <w:sz w:val="20"/>
              <w:szCs w:val="20"/>
            </w:rPr>
            <w:t>arehouse office wall</w:t>
          </w:r>
        </w:p>
      </w:tc>
    </w:tr>
    <w:tr w:rsidR="00BB4079" w14:paraId="3B7BB1E9" w14:textId="77777777" w:rsidTr="00BF2563">
      <w:trPr>
        <w:trHeight w:val="315"/>
      </w:trPr>
      <w:tc>
        <w:tcPr>
          <w:tcW w:w="1560" w:type="dxa"/>
        </w:tcPr>
        <w:p w14:paraId="1921F102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 – 11</w:t>
          </w:r>
        </w:p>
      </w:tc>
      <w:tc>
        <w:tcPr>
          <w:tcW w:w="3760" w:type="dxa"/>
        </w:tcPr>
        <w:p w14:paraId="46279A9D" w14:textId="77777777" w:rsidR="00BB4079" w:rsidRDefault="00BB4079" w:rsidP="00BB4079">
          <w:pPr>
            <w:tabs>
              <w:tab w:val="center" w:pos="1772"/>
            </w:tabs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Change room (GF)</w:t>
          </w:r>
          <w:r>
            <w:rPr>
              <w:rFonts w:ascii="Calibri" w:hAnsi="Calibri" w:cs="Calibri"/>
              <w:bCs/>
              <w:sz w:val="20"/>
              <w:szCs w:val="20"/>
            </w:rPr>
            <w:tab/>
          </w:r>
        </w:p>
      </w:tc>
      <w:tc>
        <w:tcPr>
          <w:tcW w:w="2660" w:type="dxa"/>
        </w:tcPr>
        <w:p w14:paraId="78635E69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 - 12</w:t>
          </w:r>
        </w:p>
      </w:tc>
      <w:tc>
        <w:tcPr>
          <w:tcW w:w="2660" w:type="dxa"/>
        </w:tcPr>
        <w:p w14:paraId="1729D922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Dispatch gate (GF)</w:t>
          </w:r>
        </w:p>
      </w:tc>
    </w:tr>
    <w:tr w:rsidR="00BB4079" w14:paraId="58171FF0" w14:textId="77777777" w:rsidTr="00BF2563">
      <w:trPr>
        <w:trHeight w:val="315"/>
      </w:trPr>
      <w:tc>
        <w:tcPr>
          <w:tcW w:w="1560" w:type="dxa"/>
        </w:tcPr>
        <w:p w14:paraId="13651934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PC - 13</w:t>
          </w:r>
        </w:p>
      </w:tc>
      <w:tc>
        <w:tcPr>
          <w:tcW w:w="3760" w:type="dxa"/>
        </w:tcPr>
        <w:p w14:paraId="2884A666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</w:rPr>
            <w:t>Dispatch gate entrance (GF)</w:t>
          </w:r>
        </w:p>
      </w:tc>
      <w:tc>
        <w:tcPr>
          <w:tcW w:w="2660" w:type="dxa"/>
        </w:tcPr>
        <w:p w14:paraId="03F06DFA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</w:p>
      </w:tc>
      <w:tc>
        <w:tcPr>
          <w:tcW w:w="2660" w:type="dxa"/>
        </w:tcPr>
        <w:p w14:paraId="39B7B7E8" w14:textId="77777777" w:rsidR="00BB4079" w:rsidRDefault="00BB4079" w:rsidP="00BF2563">
          <w:pPr>
            <w:spacing w:before="40" w:after="40"/>
            <w:rPr>
              <w:rFonts w:ascii="Calibri" w:hAnsi="Calibri" w:cs="Calibri"/>
              <w:bCs/>
              <w:sz w:val="20"/>
              <w:szCs w:val="20"/>
            </w:rPr>
          </w:pPr>
        </w:p>
      </w:tc>
    </w:tr>
  </w:tbl>
  <w:p w14:paraId="0A31202B" w14:textId="77777777" w:rsidR="009D69DA" w:rsidRDefault="009D69DA" w:rsidP="009D69DA"/>
  <w:tbl>
    <w:tblPr>
      <w:tblW w:w="10709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75"/>
      <w:gridCol w:w="1438"/>
      <w:gridCol w:w="1471"/>
      <w:gridCol w:w="1756"/>
      <w:gridCol w:w="1779"/>
      <w:gridCol w:w="1518"/>
      <w:gridCol w:w="1472"/>
    </w:tblGrid>
    <w:tr w:rsidR="003A7E89" w14:paraId="07485ED1" w14:textId="77777777" w:rsidTr="003A7E89">
      <w:trPr>
        <w:trHeight w:val="338"/>
      </w:trPr>
      <w:tc>
        <w:tcPr>
          <w:tcW w:w="1275" w:type="dxa"/>
        </w:tcPr>
        <w:p w14:paraId="19ABCD44" w14:textId="77777777" w:rsidR="003A7E89" w:rsidRPr="00810F21" w:rsidRDefault="003A7E89" w:rsidP="00BF2563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>
            <w:rPr>
              <w:rFonts w:ascii="Calibri" w:hAnsi="Calibri" w:cs="Calibri"/>
              <w:b/>
              <w:bCs/>
              <w:sz w:val="20"/>
              <w:szCs w:val="20"/>
            </w:rPr>
            <w:t>PC</w:t>
          </w: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 xml:space="preserve"> ID NO.</w:t>
          </w:r>
        </w:p>
      </w:tc>
      <w:tc>
        <w:tcPr>
          <w:tcW w:w="1438" w:type="dxa"/>
        </w:tcPr>
        <w:p w14:paraId="6EEE73A8" w14:textId="77777777" w:rsidR="003A7E89" w:rsidRPr="00810F21" w:rsidRDefault="003A7E89" w:rsidP="00BF2563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>DATE OF SERVICE</w:t>
          </w:r>
        </w:p>
      </w:tc>
      <w:tc>
        <w:tcPr>
          <w:tcW w:w="1471" w:type="dxa"/>
        </w:tcPr>
        <w:p w14:paraId="4CD7D896" w14:textId="77777777" w:rsidR="003A7E89" w:rsidRPr="00810F21" w:rsidRDefault="003A7E89" w:rsidP="003D4BE6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 xml:space="preserve">FLIES CATCH COUNT APPROX. </w:t>
          </w:r>
        </w:p>
      </w:tc>
      <w:tc>
        <w:tcPr>
          <w:tcW w:w="1756" w:type="dxa"/>
        </w:tcPr>
        <w:p w14:paraId="0F9CC358" w14:textId="77777777" w:rsidR="003A7E89" w:rsidRPr="00810F21" w:rsidRDefault="003A7E89" w:rsidP="00BF2563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>DATE OF TUBE LIGHT INSTALLATION</w:t>
          </w:r>
        </w:p>
      </w:tc>
      <w:tc>
        <w:tcPr>
          <w:tcW w:w="1779" w:type="dxa"/>
        </w:tcPr>
        <w:p w14:paraId="0BFEBA13" w14:textId="77777777" w:rsidR="003A7E89" w:rsidRPr="00810F21" w:rsidRDefault="003A7E89" w:rsidP="00BF2563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>DUE DATE FOR TUBE LIGHT REPLACEMENT</w:t>
          </w:r>
        </w:p>
      </w:tc>
      <w:tc>
        <w:tcPr>
          <w:tcW w:w="1518" w:type="dxa"/>
        </w:tcPr>
        <w:p w14:paraId="463519BC" w14:textId="77777777" w:rsidR="003A7E89" w:rsidRPr="00810F21" w:rsidRDefault="003A7E89" w:rsidP="00BF2563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>CLEANING DONE BY</w:t>
          </w:r>
          <w:r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1472" w:type="dxa"/>
        </w:tcPr>
        <w:p w14:paraId="7E2908ED" w14:textId="77777777" w:rsidR="003A7E89" w:rsidRPr="00810F21" w:rsidRDefault="003A7E89" w:rsidP="00BF2563">
          <w:pPr>
            <w:spacing w:before="40" w:after="4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0F21">
            <w:rPr>
              <w:rFonts w:ascii="Calibri" w:hAnsi="Calibri" w:cs="Calibri"/>
              <w:b/>
              <w:bCs/>
              <w:sz w:val="20"/>
              <w:szCs w:val="20"/>
            </w:rPr>
            <w:t>VERIFIED BY</w:t>
          </w:r>
          <w:r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</w:p>
      </w:tc>
    </w:tr>
  </w:tbl>
  <w:p w14:paraId="7E6A2EFF" w14:textId="77777777" w:rsidR="009D69DA" w:rsidRPr="00905DFF" w:rsidRDefault="009D69DA" w:rsidP="009D69DA">
    <w:pPr>
      <w:rPr>
        <w:rFonts w:ascii="Calibri" w:hAnsi="Calibri" w:cs="Calibri"/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5400"/>
      <w:gridCol w:w="1200"/>
      <w:gridCol w:w="1200"/>
      <w:gridCol w:w="1200"/>
      <w:gridCol w:w="1080"/>
    </w:tblGrid>
    <w:tr w:rsidR="00A138E1" w14:paraId="4090C1BD" w14:textId="77777777">
      <w:trPr>
        <w:cantSplit/>
        <w:trHeight w:val="58"/>
      </w:trPr>
      <w:tc>
        <w:tcPr>
          <w:tcW w:w="5400" w:type="dxa"/>
          <w:vMerge w:val="restart"/>
          <w:tcBorders>
            <w:top w:val="nil"/>
            <w:left w:val="nil"/>
            <w:bottom w:val="nil"/>
          </w:tcBorders>
          <w:vAlign w:val="center"/>
        </w:tcPr>
        <w:p w14:paraId="0B4886A6" w14:textId="77777777" w:rsidR="00A138E1" w:rsidRDefault="00A138E1">
          <w:pPr>
            <w:pStyle w:val="Header"/>
            <w:rPr>
              <w:b/>
              <w:caps/>
              <w:shadow/>
              <w:sz w:val="28"/>
              <w:szCs w:val="28"/>
            </w:rPr>
          </w:pPr>
          <w:r>
            <w:rPr>
              <w:b/>
              <w:caps/>
              <w:shadow/>
              <w:sz w:val="28"/>
              <w:szCs w:val="28"/>
              <w:lang w:val="en-GB" w:eastAsia="en-GB"/>
            </w:rPr>
            <w:pict w14:anchorId="771F3E4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5" type="#_x0000_t202" style="position:absolute;margin-left:-5.4pt;margin-top:.1pt;width:117pt;height:21.8pt;z-index:251657728" wrapcoords="-138 0 -138 20903 21600 20903 21600 0 -138 0" fillcolor="black" stroked="f">
                <v:textbox>
                  <w:txbxContent>
                    <w:p w14:paraId="30742BDF" w14:textId="77777777" w:rsidR="00A138E1" w:rsidRDefault="00A138E1">
                      <w:pPr>
                        <w:spacing w:before="20"/>
                        <w:jc w:val="center"/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  <w:t xml:space="preserve">SIPCO GROUP </w:t>
                      </w:r>
                    </w:p>
                  </w:txbxContent>
                </v:textbox>
              </v:shape>
            </w:pict>
          </w:r>
        </w:p>
      </w:tc>
      <w:tc>
        <w:tcPr>
          <w:tcW w:w="1200" w:type="dxa"/>
          <w:vAlign w:val="center"/>
        </w:tcPr>
        <w:p w14:paraId="78625615" w14:textId="77777777" w:rsidR="00A138E1" w:rsidRDefault="00A138E1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Document No.</w:t>
          </w:r>
        </w:p>
      </w:tc>
      <w:tc>
        <w:tcPr>
          <w:tcW w:w="1200" w:type="dxa"/>
          <w:vAlign w:val="center"/>
        </w:tcPr>
        <w:p w14:paraId="6F8D6447" w14:textId="77777777" w:rsidR="00A138E1" w:rsidRDefault="00A138E1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QR/PMT/02</w:t>
          </w:r>
        </w:p>
      </w:tc>
      <w:tc>
        <w:tcPr>
          <w:tcW w:w="1200" w:type="dxa"/>
          <w:vAlign w:val="center"/>
        </w:tcPr>
        <w:p w14:paraId="1E4CF35A" w14:textId="77777777" w:rsidR="00A138E1" w:rsidRDefault="00A138E1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Effective Date</w:t>
          </w:r>
        </w:p>
      </w:tc>
      <w:tc>
        <w:tcPr>
          <w:tcW w:w="1080" w:type="dxa"/>
          <w:vAlign w:val="center"/>
        </w:tcPr>
        <w:p w14:paraId="09208B68" w14:textId="77777777" w:rsidR="00A138E1" w:rsidRDefault="00A138E1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15-04-2005</w:t>
          </w:r>
        </w:p>
      </w:tc>
    </w:tr>
    <w:tr w:rsidR="00A138E1" w14:paraId="6AE8E940" w14:textId="77777777">
      <w:trPr>
        <w:cantSplit/>
        <w:trHeight w:val="70"/>
      </w:trPr>
      <w:tc>
        <w:tcPr>
          <w:tcW w:w="5400" w:type="dxa"/>
          <w:vMerge/>
          <w:tcBorders>
            <w:top w:val="nil"/>
            <w:left w:val="nil"/>
            <w:bottom w:val="nil"/>
          </w:tcBorders>
          <w:vAlign w:val="center"/>
        </w:tcPr>
        <w:p w14:paraId="0C6548E7" w14:textId="77777777" w:rsidR="00A138E1" w:rsidRDefault="00A138E1">
          <w:pPr>
            <w:pStyle w:val="Header"/>
            <w:ind w:left="709" w:hanging="709"/>
          </w:pPr>
        </w:p>
      </w:tc>
      <w:tc>
        <w:tcPr>
          <w:tcW w:w="1200" w:type="dxa"/>
          <w:vAlign w:val="center"/>
        </w:tcPr>
        <w:p w14:paraId="24AA8635" w14:textId="77777777" w:rsidR="00A138E1" w:rsidRDefault="00A138E1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Revision No.</w:t>
          </w:r>
        </w:p>
      </w:tc>
      <w:tc>
        <w:tcPr>
          <w:tcW w:w="1200" w:type="dxa"/>
          <w:vAlign w:val="center"/>
        </w:tcPr>
        <w:p w14:paraId="3CEB7340" w14:textId="77777777" w:rsidR="00A138E1" w:rsidRDefault="00A138E1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00</w:t>
          </w:r>
        </w:p>
      </w:tc>
      <w:tc>
        <w:tcPr>
          <w:tcW w:w="1200" w:type="dxa"/>
          <w:vAlign w:val="center"/>
        </w:tcPr>
        <w:p w14:paraId="2FB1297B" w14:textId="77777777" w:rsidR="00A138E1" w:rsidRDefault="00A138E1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Page</w:t>
          </w:r>
        </w:p>
      </w:tc>
      <w:tc>
        <w:tcPr>
          <w:tcW w:w="1080" w:type="dxa"/>
          <w:vAlign w:val="center"/>
        </w:tcPr>
        <w:p w14:paraId="3A91153F" w14:textId="77777777" w:rsidR="00A138E1" w:rsidRDefault="00A138E1">
          <w:pPr>
            <w:pStyle w:val="Header"/>
            <w:rPr>
              <w:rFonts w:ascii="Garamond" w:hAnsi="Garamond"/>
              <w:b/>
              <w:bCs/>
              <w:sz w:val="16"/>
              <w:szCs w:val="16"/>
            </w:rPr>
          </w:pPr>
          <w:r>
            <w:rPr>
              <w:rStyle w:val="PageNumber"/>
              <w:rFonts w:ascii="Garamond" w:hAnsi="Garamond"/>
              <w:b/>
              <w:sz w:val="16"/>
              <w:szCs w:val="16"/>
            </w:rPr>
            <w:t>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PAGE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>
            <w:rPr>
              <w:rStyle w:val="PageNumber"/>
              <w:rFonts w:ascii="Garamond" w:hAnsi="Garamond"/>
              <w:b/>
              <w:sz w:val="16"/>
              <w:szCs w:val="16"/>
              <w:lang w:val="en-IN" w:eastAsia="en-IN"/>
            </w:rPr>
            <w:t>1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t xml:space="preserve"> of 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NUMPAGES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 w:rsidR="00B90639">
            <w:rPr>
              <w:rStyle w:val="PageNumber"/>
              <w:rFonts w:ascii="Garamond" w:hAnsi="Garamond"/>
              <w:b/>
              <w:noProof/>
              <w:sz w:val="16"/>
              <w:szCs w:val="16"/>
            </w:rPr>
            <w:t>2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</w:p>
      </w:tc>
    </w:tr>
  </w:tbl>
  <w:p w14:paraId="04493484" w14:textId="77777777" w:rsidR="00A138E1" w:rsidRDefault="00A138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3F86"/>
    <w:rsid w:val="00030409"/>
    <w:rsid w:val="00051D93"/>
    <w:rsid w:val="000729F2"/>
    <w:rsid w:val="000E1AA2"/>
    <w:rsid w:val="000F7ABA"/>
    <w:rsid w:val="001042C8"/>
    <w:rsid w:val="00191D99"/>
    <w:rsid w:val="00196B6C"/>
    <w:rsid w:val="001B1456"/>
    <w:rsid w:val="001B1823"/>
    <w:rsid w:val="00200223"/>
    <w:rsid w:val="00237B68"/>
    <w:rsid w:val="002423A8"/>
    <w:rsid w:val="002509D9"/>
    <w:rsid w:val="002A608D"/>
    <w:rsid w:val="002D264C"/>
    <w:rsid w:val="00322D38"/>
    <w:rsid w:val="0033399D"/>
    <w:rsid w:val="00390645"/>
    <w:rsid w:val="00393169"/>
    <w:rsid w:val="003A7536"/>
    <w:rsid w:val="003A7E89"/>
    <w:rsid w:val="003B5C36"/>
    <w:rsid w:val="003B60A6"/>
    <w:rsid w:val="003D4BE6"/>
    <w:rsid w:val="00415B3F"/>
    <w:rsid w:val="00422D58"/>
    <w:rsid w:val="00425950"/>
    <w:rsid w:val="004339AC"/>
    <w:rsid w:val="004622B5"/>
    <w:rsid w:val="004975BD"/>
    <w:rsid w:val="004A0C74"/>
    <w:rsid w:val="004A6601"/>
    <w:rsid w:val="004C037E"/>
    <w:rsid w:val="004D5E06"/>
    <w:rsid w:val="004E3E89"/>
    <w:rsid w:val="00510BED"/>
    <w:rsid w:val="00516406"/>
    <w:rsid w:val="00551959"/>
    <w:rsid w:val="00553DCC"/>
    <w:rsid w:val="005557DA"/>
    <w:rsid w:val="00567F86"/>
    <w:rsid w:val="005A6CF1"/>
    <w:rsid w:val="005C5D8A"/>
    <w:rsid w:val="005C7FC1"/>
    <w:rsid w:val="005F42D3"/>
    <w:rsid w:val="005F6DB1"/>
    <w:rsid w:val="006454D0"/>
    <w:rsid w:val="00646F4D"/>
    <w:rsid w:val="00654D43"/>
    <w:rsid w:val="006B7F4B"/>
    <w:rsid w:val="006D0001"/>
    <w:rsid w:val="006F5327"/>
    <w:rsid w:val="0070730A"/>
    <w:rsid w:val="00720B90"/>
    <w:rsid w:val="0072344F"/>
    <w:rsid w:val="00735DE3"/>
    <w:rsid w:val="0077364C"/>
    <w:rsid w:val="00825748"/>
    <w:rsid w:val="00875819"/>
    <w:rsid w:val="00890340"/>
    <w:rsid w:val="008E1DDB"/>
    <w:rsid w:val="00905DFF"/>
    <w:rsid w:val="00913455"/>
    <w:rsid w:val="00935D38"/>
    <w:rsid w:val="009828AB"/>
    <w:rsid w:val="00986518"/>
    <w:rsid w:val="009A45DA"/>
    <w:rsid w:val="009A5201"/>
    <w:rsid w:val="009B5CD1"/>
    <w:rsid w:val="009D69DA"/>
    <w:rsid w:val="00A12907"/>
    <w:rsid w:val="00A138E1"/>
    <w:rsid w:val="00A61457"/>
    <w:rsid w:val="00AB3388"/>
    <w:rsid w:val="00AB5E4D"/>
    <w:rsid w:val="00AC3B2D"/>
    <w:rsid w:val="00AC600D"/>
    <w:rsid w:val="00B13186"/>
    <w:rsid w:val="00B23E4C"/>
    <w:rsid w:val="00B26EB3"/>
    <w:rsid w:val="00B70E30"/>
    <w:rsid w:val="00B90639"/>
    <w:rsid w:val="00BB4079"/>
    <w:rsid w:val="00BC0C97"/>
    <w:rsid w:val="00BD1AC9"/>
    <w:rsid w:val="00BD586F"/>
    <w:rsid w:val="00BE783A"/>
    <w:rsid w:val="00BF2563"/>
    <w:rsid w:val="00BF73DD"/>
    <w:rsid w:val="00C00632"/>
    <w:rsid w:val="00C20A00"/>
    <w:rsid w:val="00C257AC"/>
    <w:rsid w:val="00C44419"/>
    <w:rsid w:val="00C52AF3"/>
    <w:rsid w:val="00C66135"/>
    <w:rsid w:val="00C6747A"/>
    <w:rsid w:val="00C87019"/>
    <w:rsid w:val="00CA3617"/>
    <w:rsid w:val="00CD48FD"/>
    <w:rsid w:val="00CD4F12"/>
    <w:rsid w:val="00CE3B3A"/>
    <w:rsid w:val="00D030FD"/>
    <w:rsid w:val="00D316C3"/>
    <w:rsid w:val="00D802A2"/>
    <w:rsid w:val="00D94438"/>
    <w:rsid w:val="00DC2B4C"/>
    <w:rsid w:val="00E30B30"/>
    <w:rsid w:val="00E32290"/>
    <w:rsid w:val="00E661DB"/>
    <w:rsid w:val="00E73BDE"/>
    <w:rsid w:val="00E846F6"/>
    <w:rsid w:val="00EE59B6"/>
    <w:rsid w:val="00F149E4"/>
    <w:rsid w:val="00F309E9"/>
    <w:rsid w:val="00F53DDF"/>
    <w:rsid w:val="00F756ED"/>
    <w:rsid w:val="00FC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3274D"/>
  <w15:chartTrackingRefBased/>
  <w15:docId w15:val="{BCBD29BF-166E-45B1-AC94-D2BEA6EB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uiPriority="66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aramond" w:hAnsi="Garamond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Garamond" w:hAnsi="Garamond"/>
      <w:b/>
      <w:bCs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Garamond" w:hAnsi="Garamond"/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rFonts w:ascii="Garamond" w:hAnsi="Garamond"/>
      <w:b/>
      <w:bCs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Garamond" w:hAnsi="Garamond"/>
      <w:b/>
      <w:bCs/>
      <w:sz w:val="20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ascii="Garamond" w:hAnsi="Garamond"/>
      <w:b/>
      <w:bCs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jc w:val="center"/>
      <w:outlineLvl w:val="8"/>
    </w:pPr>
    <w:rPr>
      <w:rFonts w:ascii="Garamond" w:hAnsi="Garamond"/>
      <w:b/>
      <w:bCs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BC0C97"/>
    <w:rPr>
      <w:b/>
      <w:bCs/>
      <w:sz w:val="24"/>
      <w:szCs w:val="24"/>
      <w:u w:val="single"/>
      <w:lang w:val="en-US" w:eastAsia="en-US"/>
    </w:rPr>
  </w:style>
  <w:style w:type="character" w:customStyle="1" w:styleId="FooterChar">
    <w:name w:val="Footer Char"/>
    <w:link w:val="Footer"/>
    <w:uiPriority w:val="99"/>
    <w:rsid w:val="009A5201"/>
    <w:rPr>
      <w:sz w:val="24"/>
      <w:szCs w:val="24"/>
    </w:rPr>
  </w:style>
  <w:style w:type="paragraph" w:styleId="BodyTextIndent3">
    <w:name w:val="Body Text Indent 3"/>
    <w:basedOn w:val="Normal"/>
    <w:link w:val="BodyTextIndent3Char"/>
    <w:rsid w:val="00720B90"/>
    <w:pPr>
      <w:spacing w:line="480" w:lineRule="auto"/>
      <w:ind w:left="360" w:hanging="360"/>
      <w:jc w:val="both"/>
    </w:pPr>
    <w:rPr>
      <w:rFonts w:ascii="Arial" w:hAnsi="Arial"/>
      <w:sz w:val="20"/>
      <w:szCs w:val="20"/>
    </w:rPr>
  </w:style>
  <w:style w:type="character" w:customStyle="1" w:styleId="BodyTextIndent3Char">
    <w:name w:val="Body Text Indent 3 Char"/>
    <w:link w:val="BodyTextIndent3"/>
    <w:rsid w:val="00720B90"/>
    <w:rPr>
      <w:rFonts w:ascii="Arial" w:hAnsi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257</Characters>
  <Application>Microsoft Office Word</Application>
  <DocSecurity>4</DocSecurity>
  <PresentationFormat/>
  <Lines>2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BATCH MANUFACTURING RECORD</vt:lpstr>
    </vt:vector>
  </TitlesOfParts>
  <Manager/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MANUFACTURING RECORD</dc:title>
  <dc:subject/>
  <dc:creator>mr. unni</dc:creator>
  <cp:keywords/>
  <dc:description/>
  <cp:lastModifiedBy>Parth Raval</cp:lastModifiedBy>
  <cp:revision>2</cp:revision>
  <cp:lastPrinted>2026-03-12T23:49:00Z</cp:lastPrinted>
  <dcterms:created xsi:type="dcterms:W3CDTF">2026-10-20T11:26:00Z</dcterms:created>
  <dcterms:modified xsi:type="dcterms:W3CDTF">2026-10-20T11:26:00Z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