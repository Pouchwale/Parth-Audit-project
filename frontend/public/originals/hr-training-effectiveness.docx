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22278" w:type="dxa"/>
        <w:tblInd w:w="-67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520"/>
        <w:gridCol w:w="1745"/>
        <w:gridCol w:w="888"/>
        <w:gridCol w:w="857"/>
        <w:gridCol w:w="1202"/>
        <w:gridCol w:w="544"/>
        <w:gridCol w:w="1745"/>
        <w:gridCol w:w="1209"/>
        <w:gridCol w:w="3498"/>
        <w:gridCol w:w="4035"/>
        <w:gridCol w:w="4035"/>
      </w:tblGrid>
      <w:tr w:rsidR="00F95B22" w:rsidRPr="00537A0F" w14:paraId="24F90128" w14:textId="77777777" w:rsidTr="00815661">
        <w:trPr>
          <w:gridAfter w:val="3"/>
          <w:wAfter w:w="11568" w:type="dxa"/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B2475B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Trainee’s Name</w:t>
            </w:r>
          </w:p>
        </w:tc>
        <w:tc>
          <w:tcPr>
            <w:tcW w:w="2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76823B5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12EB2B1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  <w:b/>
                <w:bCs/>
              </w:rPr>
              <w:t>Date of Training</w:t>
            </w:r>
          </w:p>
        </w:tc>
        <w:tc>
          <w:tcPr>
            <w:tcW w:w="3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546" w14:textId="77777777" w:rsidR="00F95B22" w:rsidRPr="00537A0F" w:rsidRDefault="00F95B22" w:rsidP="001478FB">
            <w:pPr>
              <w:pStyle w:val="TableContents"/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F95B22" w:rsidRPr="00537A0F" w14:paraId="2BB58690" w14:textId="77777777" w:rsidTr="00815661">
        <w:trPr>
          <w:gridAfter w:val="3"/>
          <w:wAfter w:w="11568" w:type="dxa"/>
          <w:cantSplit/>
        </w:trPr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AE343E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Department</w:t>
            </w:r>
          </w:p>
        </w:tc>
        <w:tc>
          <w:tcPr>
            <w:tcW w:w="263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917311F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9C4632D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  <w:b/>
                <w:bCs/>
              </w:rPr>
              <w:t>Training Topic</w:t>
            </w:r>
          </w:p>
        </w:tc>
        <w:tc>
          <w:tcPr>
            <w:tcW w:w="3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AB49" w14:textId="77777777" w:rsidR="00F95B22" w:rsidRDefault="00F95B22" w:rsidP="001478FB">
            <w:pPr>
              <w:pStyle w:val="TableContents"/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  <w:p w14:paraId="4340E59D" w14:textId="77777777" w:rsidR="00970968" w:rsidRPr="00CD6F35" w:rsidRDefault="00970968" w:rsidP="001478FB">
            <w:pPr>
              <w:pStyle w:val="TableContents"/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95B22" w:rsidRPr="00537A0F" w14:paraId="5A0FDE4A" w14:textId="77777777" w:rsidTr="00815661">
        <w:trPr>
          <w:gridAfter w:val="3"/>
          <w:wAfter w:w="11568" w:type="dxa"/>
          <w:cantSplit/>
        </w:trPr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DF80393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  <w:b/>
                <w:bCs/>
              </w:rPr>
              <w:t>Designation</w:t>
            </w:r>
          </w:p>
        </w:tc>
        <w:tc>
          <w:tcPr>
            <w:tcW w:w="263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EAE0042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44CC682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Trainer’s name</w:t>
            </w:r>
          </w:p>
        </w:tc>
        <w:tc>
          <w:tcPr>
            <w:tcW w:w="3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83D99" w14:textId="77777777" w:rsidR="00F95B22" w:rsidRPr="00CD6F35" w:rsidRDefault="00F95B22" w:rsidP="001478FB">
            <w:pPr>
              <w:pStyle w:val="TableContents"/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95B22" w:rsidRPr="00537A0F" w14:paraId="576999A1" w14:textId="77777777" w:rsidTr="00815661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F9034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8"/>
                <w:u w:val="single"/>
              </w:rPr>
            </w:pPr>
            <w:r w:rsidRPr="00537A0F">
              <w:rPr>
                <w:rFonts w:ascii="Calibri" w:hAnsi="Calibri" w:cs="Calibri"/>
                <w:b/>
                <w:bCs/>
                <w:sz w:val="28"/>
                <w:u w:val="single"/>
              </w:rPr>
              <w:t>TRAINER’S EVALUATION BY TRAINEE</w:t>
            </w:r>
          </w:p>
        </w:tc>
        <w:tc>
          <w:tcPr>
            <w:tcW w:w="3498" w:type="dxa"/>
            <w:vAlign w:val="center"/>
          </w:tcPr>
          <w:p w14:paraId="0EDBF422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7317CA4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30877393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66C66B92" w14:textId="77777777" w:rsidTr="00815661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379D6B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</w:rPr>
              <w:t>On a scale of 1 to 10 (1 being the worst, 10 being the best), how you would rate this workshop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2"/>
              <w:gridCol w:w="4567"/>
              <w:gridCol w:w="3485"/>
            </w:tblGrid>
            <w:tr w:rsidR="00F95B22" w:rsidRPr="00537A0F" w14:paraId="53F947A5" w14:textId="77777777" w:rsidTr="00F95B22">
              <w:tc>
                <w:tcPr>
                  <w:tcW w:w="2402" w:type="dxa"/>
                </w:tcPr>
                <w:p w14:paraId="359EC2E0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a</w:t>
                  </w:r>
                </w:p>
              </w:tc>
              <w:tc>
                <w:tcPr>
                  <w:tcW w:w="4567" w:type="dxa"/>
                </w:tcPr>
                <w:p w14:paraId="26A6DD46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Structure</w:t>
                  </w:r>
                </w:p>
              </w:tc>
              <w:tc>
                <w:tcPr>
                  <w:tcW w:w="3485" w:type="dxa"/>
                </w:tcPr>
                <w:p w14:paraId="6A838E5C" w14:textId="77777777" w:rsidR="00F95B22" w:rsidRPr="00537A0F" w:rsidRDefault="00F95B22" w:rsidP="001478FB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  <w:tr w:rsidR="00F95B22" w:rsidRPr="00537A0F" w14:paraId="7F578A3E" w14:textId="77777777" w:rsidTr="00F95B22">
              <w:tc>
                <w:tcPr>
                  <w:tcW w:w="2402" w:type="dxa"/>
                </w:tcPr>
                <w:p w14:paraId="1D3E782F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b</w:t>
                  </w:r>
                </w:p>
              </w:tc>
              <w:tc>
                <w:tcPr>
                  <w:tcW w:w="4567" w:type="dxa"/>
                </w:tcPr>
                <w:p w14:paraId="0095647E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Methodology used</w:t>
                  </w:r>
                </w:p>
              </w:tc>
              <w:tc>
                <w:tcPr>
                  <w:tcW w:w="3485" w:type="dxa"/>
                </w:tcPr>
                <w:p w14:paraId="7E3CD8D6" w14:textId="77777777" w:rsidR="00F95B22" w:rsidRPr="00537A0F" w:rsidRDefault="00F95B22" w:rsidP="001478FB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  <w:tr w:rsidR="00F95B22" w:rsidRPr="00537A0F" w14:paraId="3E8AA210" w14:textId="77777777" w:rsidTr="00F95B22">
              <w:tc>
                <w:tcPr>
                  <w:tcW w:w="2402" w:type="dxa"/>
                </w:tcPr>
                <w:p w14:paraId="5C5F65AE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c</w:t>
                  </w:r>
                </w:p>
              </w:tc>
              <w:tc>
                <w:tcPr>
                  <w:tcW w:w="4567" w:type="dxa"/>
                </w:tcPr>
                <w:p w14:paraId="52CCB979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Content</w:t>
                  </w:r>
                </w:p>
              </w:tc>
              <w:tc>
                <w:tcPr>
                  <w:tcW w:w="3485" w:type="dxa"/>
                </w:tcPr>
                <w:p w14:paraId="12F43B10" w14:textId="77777777" w:rsidR="00F95B22" w:rsidRPr="00537A0F" w:rsidRDefault="00F95B22" w:rsidP="001478FB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  <w:tr w:rsidR="00F95B22" w:rsidRPr="00537A0F" w14:paraId="72A4C00B" w14:textId="77777777" w:rsidTr="00F95B22">
              <w:tc>
                <w:tcPr>
                  <w:tcW w:w="2402" w:type="dxa"/>
                </w:tcPr>
                <w:p w14:paraId="67782411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d</w:t>
                  </w:r>
                </w:p>
              </w:tc>
              <w:tc>
                <w:tcPr>
                  <w:tcW w:w="4567" w:type="dxa"/>
                </w:tcPr>
                <w:p w14:paraId="070C7B5E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Delivery</w:t>
                  </w:r>
                </w:p>
              </w:tc>
              <w:tc>
                <w:tcPr>
                  <w:tcW w:w="3485" w:type="dxa"/>
                </w:tcPr>
                <w:p w14:paraId="04E57ACD" w14:textId="77777777" w:rsidR="00F95B22" w:rsidRPr="00537A0F" w:rsidRDefault="00F95B22" w:rsidP="001478FB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  <w:tr w:rsidR="00F95B22" w:rsidRPr="00537A0F" w14:paraId="17448934" w14:textId="77777777" w:rsidTr="00F95B22">
              <w:tc>
                <w:tcPr>
                  <w:tcW w:w="2402" w:type="dxa"/>
                </w:tcPr>
                <w:p w14:paraId="35686154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e</w:t>
                  </w:r>
                </w:p>
              </w:tc>
              <w:tc>
                <w:tcPr>
                  <w:tcW w:w="4567" w:type="dxa"/>
                </w:tcPr>
                <w:p w14:paraId="006AACC2" w14:textId="77777777" w:rsidR="00F95B22" w:rsidRPr="00537A0F" w:rsidRDefault="00F95B22" w:rsidP="001478FB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37A0F">
                    <w:rPr>
                      <w:rFonts w:ascii="Calibri" w:hAnsi="Calibri" w:cs="Calibri"/>
                      <w:b/>
                      <w:bCs/>
                    </w:rPr>
                    <w:t>Interaction among participants</w:t>
                  </w:r>
                </w:p>
              </w:tc>
              <w:tc>
                <w:tcPr>
                  <w:tcW w:w="3485" w:type="dxa"/>
                </w:tcPr>
                <w:p w14:paraId="17724EC5" w14:textId="77777777" w:rsidR="00F95B22" w:rsidRPr="00537A0F" w:rsidRDefault="00F95B22" w:rsidP="001478FB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3B504042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498" w:type="dxa"/>
            <w:vAlign w:val="center"/>
          </w:tcPr>
          <w:p w14:paraId="10BDF431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624DAD40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8FC6BF5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7B3F3A74" w14:textId="77777777" w:rsidTr="00815661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9AA83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General evaluation of Trainer</w:t>
            </w:r>
          </w:p>
        </w:tc>
        <w:tc>
          <w:tcPr>
            <w:tcW w:w="3498" w:type="dxa"/>
            <w:vAlign w:val="center"/>
          </w:tcPr>
          <w:p w14:paraId="24AF41B4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72784F42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0C859203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48F389B7" w14:textId="77777777" w:rsidTr="00815661">
        <w:trPr>
          <w:cantSplit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26B47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</w:rPr>
              <w:t>Knew the subject: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A5571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Excellent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3C90F1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Very Good</w:t>
            </w:r>
          </w:p>
        </w:tc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12C90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Good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67874D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Average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BE5988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Poor</w:t>
            </w:r>
          </w:p>
        </w:tc>
        <w:tc>
          <w:tcPr>
            <w:tcW w:w="3498" w:type="dxa"/>
            <w:vAlign w:val="center"/>
          </w:tcPr>
          <w:p w14:paraId="3C7D97F7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393BA53D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403EEC14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1E2D39EC" w14:textId="77777777" w:rsidTr="00815661">
        <w:trPr>
          <w:cantSplit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71223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</w:rPr>
              <w:t>Maintained your interest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7FAEB1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D9E4F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F06A6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FF1938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77708F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498" w:type="dxa"/>
            <w:vAlign w:val="center"/>
          </w:tcPr>
          <w:p w14:paraId="5025D120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55D494C9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75CCCE4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50482D0B" w14:textId="77777777" w:rsidTr="00815661">
        <w:trPr>
          <w:cantSplit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3C636" w14:textId="77777777" w:rsidR="00F95B22" w:rsidRPr="00537A0F" w:rsidRDefault="00F95B22" w:rsidP="001478FB">
            <w:pPr>
              <w:pStyle w:val="NormalWeb"/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537A0F">
              <w:rPr>
                <w:rFonts w:ascii="Calibri" w:hAnsi="Calibri" w:cs="Calibri"/>
              </w:rPr>
              <w:t xml:space="preserve">Encouraged you to talk and ask questions: 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7D74A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B0B45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C4AA8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F8DAC8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EE1D00" w14:textId="77777777" w:rsidR="00F95B22" w:rsidRPr="00537A0F" w:rsidRDefault="00F95B22" w:rsidP="001478F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498" w:type="dxa"/>
            <w:vAlign w:val="center"/>
          </w:tcPr>
          <w:p w14:paraId="48DB4385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1EBA19D6" w14:textId="77777777" w:rsidR="00F95B22" w:rsidRPr="00537A0F" w:rsidRDefault="00F95B22" w:rsidP="001478FB">
            <w:pPr>
              <w:snapToGrid w:val="0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647DFC62" w14:textId="77777777" w:rsidR="00F95B22" w:rsidRPr="00537A0F" w:rsidRDefault="00F95B22" w:rsidP="001478FB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7BF4D8FB" w14:textId="77777777" w:rsidR="00815661" w:rsidRPr="00537A0F" w:rsidRDefault="00815661"/>
    <w:p w14:paraId="7B351B27" w14:textId="77777777" w:rsidR="00A368CE" w:rsidRPr="00537A0F" w:rsidRDefault="00A368CE"/>
    <w:p w14:paraId="3F5F9EAE" w14:textId="77777777" w:rsidR="00A368CE" w:rsidRPr="00537A0F" w:rsidRDefault="00A368CE"/>
    <w:p w14:paraId="52574842" w14:textId="77777777" w:rsidR="00A368CE" w:rsidRPr="00537A0F" w:rsidRDefault="00A368CE"/>
    <w:p w14:paraId="797BFE04" w14:textId="77777777" w:rsidR="00A368CE" w:rsidRPr="00537A0F" w:rsidRDefault="00A368CE"/>
    <w:p w14:paraId="24CCCAD4" w14:textId="77777777" w:rsidR="00A368CE" w:rsidRPr="00537A0F" w:rsidRDefault="00A368CE"/>
    <w:p w14:paraId="5F8DE5BB" w14:textId="77777777" w:rsidR="00A368CE" w:rsidRPr="00537A0F" w:rsidRDefault="00A368CE"/>
    <w:p w14:paraId="61B3120B" w14:textId="77777777" w:rsidR="00A368CE" w:rsidRDefault="00A368CE"/>
    <w:p w14:paraId="2DC82B68" w14:textId="77777777" w:rsidR="00970968" w:rsidRDefault="00970968"/>
    <w:p w14:paraId="7335EE79" w14:textId="77777777" w:rsidR="00970968" w:rsidRDefault="00970968"/>
    <w:p w14:paraId="770A92E9" w14:textId="77777777" w:rsidR="00970968" w:rsidRDefault="00970968"/>
    <w:p w14:paraId="6BB2F7B1" w14:textId="77777777" w:rsidR="00970968" w:rsidRPr="00537A0F" w:rsidRDefault="00970968"/>
    <w:tbl>
      <w:tblPr>
        <w:tblW w:w="22815" w:type="dxa"/>
        <w:tblInd w:w="-67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677"/>
        <w:gridCol w:w="893"/>
        <w:gridCol w:w="1785"/>
        <w:gridCol w:w="1785"/>
        <w:gridCol w:w="892"/>
        <w:gridCol w:w="2678"/>
        <w:gridCol w:w="4035"/>
        <w:gridCol w:w="4035"/>
        <w:gridCol w:w="4035"/>
      </w:tblGrid>
      <w:tr w:rsidR="00F95B22" w:rsidRPr="00537A0F" w14:paraId="4B7113EA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535AA" w14:textId="77777777" w:rsidR="00F95B22" w:rsidRPr="00537A0F" w:rsidRDefault="00815661" w:rsidP="00815661">
            <w:pPr>
              <w:jc w:val="center"/>
            </w:pPr>
            <w:r w:rsidRPr="00537A0F">
              <w:rPr>
                <w:rFonts w:ascii="Calibri" w:hAnsi="Calibri" w:cs="Calibri"/>
                <w:b/>
                <w:bCs/>
                <w:sz w:val="28"/>
                <w:u w:val="single"/>
              </w:rPr>
              <w:t>TRAINEE’S EVALUATION BY – TRAINER / REPORTING OFFICER</w:t>
            </w:r>
          </w:p>
        </w:tc>
        <w:tc>
          <w:tcPr>
            <w:tcW w:w="4035" w:type="dxa"/>
            <w:vAlign w:val="center"/>
          </w:tcPr>
          <w:p w14:paraId="4D78980B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66DBD4F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B0434F9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75267B4A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15E195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  <w:u w:val="single"/>
              </w:rPr>
            </w:pPr>
            <w:r w:rsidRPr="00537A0F">
              <w:rPr>
                <w:rFonts w:ascii="Calibri" w:hAnsi="Calibri" w:cs="Calibri"/>
                <w:iCs/>
              </w:rPr>
              <w:t>This evaluation may be done after a specified period of time, when the knowledge / skill acquired by the trainee after this training program could be assessed by his Superior as getting utilized beneficially for his/her day to day activity or specialized work in his/her department / function</w:t>
            </w:r>
          </w:p>
        </w:tc>
        <w:tc>
          <w:tcPr>
            <w:tcW w:w="4035" w:type="dxa"/>
            <w:vAlign w:val="center"/>
          </w:tcPr>
          <w:p w14:paraId="7E7BE858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728D624A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3500A77F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41683423" w14:textId="77777777" w:rsidTr="00F95B22">
        <w:trPr>
          <w:cantSplit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54C303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Date of Evaluation</w:t>
            </w:r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A311E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6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B1C60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Method of evaluation</w:t>
            </w:r>
          </w:p>
          <w:p w14:paraId="140C4580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(Attached exam sheet for Written test)</w:t>
            </w:r>
          </w:p>
        </w:tc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D302F0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Interview / On the Job observation / Written test</w:t>
            </w:r>
          </w:p>
        </w:tc>
        <w:tc>
          <w:tcPr>
            <w:tcW w:w="4035" w:type="dxa"/>
            <w:vAlign w:val="center"/>
          </w:tcPr>
          <w:p w14:paraId="7B2476F1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40F3FFE0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6BAC05D2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5424D235" w14:textId="77777777" w:rsidTr="00F95B22">
        <w:trPr>
          <w:cantSplit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4FD74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bCs/>
              </w:rPr>
              <w:t>Evaluation officer name</w:t>
            </w:r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C23B5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6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2A50E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52DCCE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65EDB90E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6BE12F57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38E213F8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69B678E1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10F2D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iCs/>
              </w:rPr>
              <w:t>Has the trainee been benefited in terms of his knowledge / skill acquired by this training program?</w:t>
            </w:r>
          </w:p>
        </w:tc>
        <w:tc>
          <w:tcPr>
            <w:tcW w:w="4035" w:type="dxa"/>
            <w:vAlign w:val="center"/>
          </w:tcPr>
          <w:p w14:paraId="74CFF59B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690E275A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F08A533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4C0C1B5A" w14:textId="77777777" w:rsidTr="00F95B22">
        <w:trPr>
          <w:cantSplit/>
        </w:trPr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84A66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Yes, very much         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5AEBCB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Partly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4A230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>No, not at all</w:t>
            </w:r>
          </w:p>
        </w:tc>
        <w:tc>
          <w:tcPr>
            <w:tcW w:w="4035" w:type="dxa"/>
            <w:vAlign w:val="center"/>
          </w:tcPr>
          <w:p w14:paraId="099EE44E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FA94826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0C419C0B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1E6432B5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21EDF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iCs/>
              </w:rPr>
              <w:t>If yes, has the trainee been able to beneficially utilize his/her knowledge / skill acquired on the subject gained in his/her day to day/ specialized work well?</w:t>
            </w:r>
          </w:p>
        </w:tc>
        <w:tc>
          <w:tcPr>
            <w:tcW w:w="4035" w:type="dxa"/>
            <w:vAlign w:val="center"/>
          </w:tcPr>
          <w:p w14:paraId="25E6F5F4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8765A2C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F6E1D3A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01F555EB" w14:textId="77777777" w:rsidTr="00F95B22">
        <w:trPr>
          <w:cantSplit/>
        </w:trPr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A0E2B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Yes, very much         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E34E2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Partly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3F6A7D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>No, not at all</w:t>
            </w:r>
          </w:p>
        </w:tc>
        <w:tc>
          <w:tcPr>
            <w:tcW w:w="4035" w:type="dxa"/>
            <w:vAlign w:val="center"/>
          </w:tcPr>
          <w:p w14:paraId="21E51394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6C2CEA42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1223C97C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74A56403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DD0DE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b/>
                <w:iCs/>
              </w:rPr>
              <w:t>If no, do you feel the trainee needs any further training on any aspect to fully understand the subject / utilize his/her knowledge / skill acquired?</w:t>
            </w:r>
          </w:p>
        </w:tc>
        <w:tc>
          <w:tcPr>
            <w:tcW w:w="4035" w:type="dxa"/>
            <w:vAlign w:val="center"/>
          </w:tcPr>
          <w:p w14:paraId="2D72ACD8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35D9CEF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595A34B8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73B212FE" w14:textId="77777777" w:rsidTr="00F95B22">
        <w:trPr>
          <w:cantSplit/>
        </w:trPr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AB9E2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Yes, very much         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9D111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 xml:space="preserve">Partly      </w:t>
            </w:r>
          </w:p>
        </w:tc>
        <w:tc>
          <w:tcPr>
            <w:tcW w:w="3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65B55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537A0F">
              <w:rPr>
                <w:rFonts w:ascii="Calibri" w:hAnsi="Calibri" w:cs="Calibri"/>
                <w:iCs/>
              </w:rPr>
              <w:t>No, not at all</w:t>
            </w:r>
          </w:p>
        </w:tc>
        <w:tc>
          <w:tcPr>
            <w:tcW w:w="4035" w:type="dxa"/>
            <w:vAlign w:val="center"/>
          </w:tcPr>
          <w:p w14:paraId="623AA3C5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7EA998E0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4B5AC12F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6B47C9B6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FA232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b/>
                <w:iCs/>
              </w:rPr>
            </w:pPr>
            <w:r w:rsidRPr="00537A0F">
              <w:rPr>
                <w:rFonts w:ascii="Trebuchet MS" w:hAnsi="Trebuchet MS" w:cs="Arial"/>
                <w:b/>
                <w:iCs/>
                <w:sz w:val="22"/>
                <w:szCs w:val="22"/>
              </w:rPr>
              <w:t>If yes, then what further training do you identify, please mention below</w:t>
            </w:r>
          </w:p>
        </w:tc>
        <w:tc>
          <w:tcPr>
            <w:tcW w:w="4035" w:type="dxa"/>
            <w:vAlign w:val="center"/>
          </w:tcPr>
          <w:p w14:paraId="4E4E1ED2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26014325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1979A8A7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537A0F" w14:paraId="629CB4D4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22A0D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iCs/>
              </w:rPr>
            </w:pPr>
          </w:p>
          <w:p w14:paraId="1FE413F5" w14:textId="77777777" w:rsidR="00F95B22" w:rsidRPr="00537A0F" w:rsidRDefault="00F95B22" w:rsidP="001478FB">
            <w:pPr>
              <w:spacing w:line="360" w:lineRule="auto"/>
              <w:rPr>
                <w:rFonts w:ascii="Calibri" w:hAnsi="Calibri" w:cs="Calibri"/>
                <w:iCs/>
              </w:rPr>
            </w:pPr>
          </w:p>
        </w:tc>
        <w:tc>
          <w:tcPr>
            <w:tcW w:w="4035" w:type="dxa"/>
            <w:vAlign w:val="center"/>
          </w:tcPr>
          <w:p w14:paraId="0BDE72AD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035" w:type="dxa"/>
            <w:vAlign w:val="center"/>
          </w:tcPr>
          <w:p w14:paraId="6FE21410" w14:textId="77777777" w:rsidR="00F95B22" w:rsidRPr="00537A0F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4F289303" w14:textId="77777777" w:rsidR="00F95B22" w:rsidRPr="00537A0F" w:rsidRDefault="00F95B22" w:rsidP="001478FB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95B22" w:rsidRPr="003533E2" w14:paraId="2E8182AE" w14:textId="77777777" w:rsidTr="00F95B22">
        <w:trPr>
          <w:cantSplit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20195" w14:textId="77777777" w:rsidR="00F95B22" w:rsidRDefault="00F95B22" w:rsidP="001478FB">
            <w:pPr>
              <w:spacing w:line="360" w:lineRule="auto"/>
              <w:rPr>
                <w:rFonts w:ascii="Calibri" w:hAnsi="Calibri" w:cs="Calibri"/>
                <w:b/>
                <w:iCs/>
              </w:rPr>
            </w:pPr>
            <w:r w:rsidRPr="00537A0F">
              <w:rPr>
                <w:rFonts w:ascii="Calibri" w:hAnsi="Calibri" w:cs="Calibri"/>
                <w:b/>
                <w:iCs/>
              </w:rPr>
              <w:t xml:space="preserve">HOD’s comments if </w:t>
            </w:r>
            <w:r w:rsidR="004D303B" w:rsidRPr="00537A0F">
              <w:rPr>
                <w:rFonts w:ascii="Calibri" w:hAnsi="Calibri" w:cs="Calibri"/>
                <w:b/>
                <w:iCs/>
              </w:rPr>
              <w:t>any:</w:t>
            </w:r>
            <w:r w:rsidRPr="00537A0F">
              <w:rPr>
                <w:rFonts w:ascii="Calibri" w:hAnsi="Calibri" w:cs="Calibri"/>
                <w:b/>
                <w:iCs/>
              </w:rPr>
              <w:t xml:space="preserve"> -</w:t>
            </w:r>
            <w:r w:rsidRPr="003533E2">
              <w:rPr>
                <w:rFonts w:ascii="Calibri" w:hAnsi="Calibri" w:cs="Calibri"/>
                <w:b/>
                <w:iCs/>
              </w:rPr>
              <w:t xml:space="preserve"> </w:t>
            </w:r>
          </w:p>
          <w:p w14:paraId="03937F6F" w14:textId="77777777" w:rsidR="00F95B22" w:rsidRDefault="00F95B22" w:rsidP="001478FB">
            <w:pPr>
              <w:spacing w:line="360" w:lineRule="auto"/>
              <w:rPr>
                <w:rFonts w:ascii="Calibri" w:hAnsi="Calibri" w:cs="Calibri"/>
                <w:b/>
                <w:iCs/>
              </w:rPr>
            </w:pPr>
          </w:p>
          <w:p w14:paraId="4C8C71AE" w14:textId="77777777" w:rsidR="00F95B22" w:rsidRDefault="00F95B22" w:rsidP="001478FB">
            <w:pPr>
              <w:spacing w:line="360" w:lineRule="auto"/>
              <w:rPr>
                <w:rFonts w:ascii="Calibri" w:hAnsi="Calibri" w:cs="Calibri"/>
                <w:b/>
                <w:iCs/>
              </w:rPr>
            </w:pPr>
          </w:p>
          <w:p w14:paraId="42F20E6E" w14:textId="77777777" w:rsidR="00F95B22" w:rsidRPr="003533E2" w:rsidRDefault="00F95B22" w:rsidP="001478FB">
            <w:pPr>
              <w:spacing w:line="360" w:lineRule="auto"/>
              <w:rPr>
                <w:rFonts w:ascii="Calibri" w:hAnsi="Calibri" w:cs="Calibri"/>
                <w:b/>
                <w:iCs/>
              </w:rPr>
            </w:pPr>
          </w:p>
        </w:tc>
        <w:tc>
          <w:tcPr>
            <w:tcW w:w="4035" w:type="dxa"/>
            <w:vAlign w:val="center"/>
          </w:tcPr>
          <w:p w14:paraId="5B207337" w14:textId="77777777" w:rsidR="00F95B22" w:rsidRPr="003533E2" w:rsidRDefault="00F95B22" w:rsidP="001478FB">
            <w:pPr>
              <w:snapToGrid w:val="0"/>
              <w:rPr>
                <w:rFonts w:ascii="Calibri" w:hAnsi="Calibri" w:cs="Calibri"/>
                <w:b/>
              </w:rPr>
            </w:pPr>
          </w:p>
        </w:tc>
        <w:tc>
          <w:tcPr>
            <w:tcW w:w="4035" w:type="dxa"/>
            <w:vAlign w:val="center"/>
          </w:tcPr>
          <w:p w14:paraId="06F0FC58" w14:textId="77777777" w:rsidR="00F95B22" w:rsidRPr="003533E2" w:rsidRDefault="00F95B22" w:rsidP="001478FB">
            <w:pPr>
              <w:snapToGrid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35" w:type="dxa"/>
            <w:vAlign w:val="center"/>
          </w:tcPr>
          <w:p w14:paraId="660D7D01" w14:textId="77777777" w:rsidR="00F95B22" w:rsidRPr="003533E2" w:rsidRDefault="00F95B22" w:rsidP="001478FB">
            <w:pPr>
              <w:pStyle w:val="TableContents"/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397F1598" w14:textId="77777777" w:rsidR="00096191" w:rsidRPr="00F95B22" w:rsidRDefault="00096191" w:rsidP="0076716D">
      <w:pPr>
        <w:rPr>
          <w:szCs w:val="22"/>
        </w:rPr>
      </w:pPr>
    </w:p>
    <w:sectPr w:rsidR="00096191" w:rsidRPr="00F95B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D597" w14:textId="77777777" w:rsidR="00487FED" w:rsidRDefault="00487FED">
      <w:r>
        <w:separator/>
      </w:r>
    </w:p>
  </w:endnote>
  <w:endnote w:type="continuationSeparator" w:id="0">
    <w:p w14:paraId="0244DB9F" w14:textId="77777777" w:rsidR="00487FED" w:rsidRDefault="00487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9725" w14:textId="77777777" w:rsidR="0078256A" w:rsidRDefault="0078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11BE" w14:textId="77777777" w:rsidR="0078256A" w:rsidRDefault="007825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BA5E" w14:textId="77777777" w:rsidR="0078256A" w:rsidRDefault="00782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1AC4" w14:textId="77777777" w:rsidR="00487FED" w:rsidRDefault="00487FED">
      <w:r>
        <w:separator/>
      </w:r>
    </w:p>
  </w:footnote>
  <w:footnote w:type="continuationSeparator" w:id="0">
    <w:p w14:paraId="40066D5C" w14:textId="77777777" w:rsidR="00487FED" w:rsidRDefault="00487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A3BC" w14:textId="77777777" w:rsidR="0078256A" w:rsidRDefault="0078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5" w:type="dxa"/>
      <w:tblInd w:w="-7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71"/>
      <w:gridCol w:w="2402"/>
      <w:gridCol w:w="2498"/>
      <w:gridCol w:w="2594"/>
    </w:tblGrid>
    <w:tr w:rsidR="00EF74BE" w14:paraId="6CAC56BD" w14:textId="77777777" w:rsidTr="00F95B22">
      <w:trPr>
        <w:cantSplit/>
        <w:trHeight w:val="693"/>
      </w:trPr>
      <w:tc>
        <w:tcPr>
          <w:tcW w:w="10665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7E2F03A9" w14:textId="77777777" w:rsidR="00EF74BE" w:rsidRPr="007A06F8" w:rsidRDefault="0078256A" w:rsidP="005A428B">
          <w:pPr>
            <w:pStyle w:val="Header"/>
            <w:tabs>
              <w:tab w:val="left" w:pos="720"/>
            </w:tabs>
            <w:jc w:val="center"/>
            <w:rPr>
              <w:rFonts w:ascii="Calibri" w:hAnsi="Calibri" w:cs="Calibri"/>
              <w:b/>
              <w:u w:val="single"/>
              <w:lang w:bidi="ar-SA"/>
            </w:rPr>
          </w:pPr>
          <w:r w:rsidRPr="0078256A">
            <w:rPr>
              <w:rFonts w:ascii="Calibri" w:hAnsi="Calibri" w:cs="Calibri"/>
              <w:b/>
              <w:sz w:val="32"/>
              <w:lang w:bidi="ar-SA"/>
            </w:rPr>
            <w:t>GUJARAT PRINT PACK PUBLICATION PRIVATE LIMITED</w:t>
          </w:r>
        </w:p>
      </w:tc>
    </w:tr>
    <w:tr w:rsidR="00096191" w14:paraId="523056CB" w14:textId="77777777" w:rsidTr="00F95B22">
      <w:trPr>
        <w:cantSplit/>
        <w:trHeight w:val="693"/>
      </w:trPr>
      <w:tc>
        <w:tcPr>
          <w:tcW w:w="10665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2A8883AD" w14:textId="77777777" w:rsidR="00096191" w:rsidRDefault="00F95B22" w:rsidP="00F95B2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u w:val="single"/>
              <w:lang w:bidi="ar-SA"/>
            </w:rPr>
          </w:pPr>
          <w:r>
            <w:rPr>
              <w:rFonts w:ascii="Calibri" w:hAnsi="Calibri" w:cs="Calibri"/>
              <w:b/>
              <w:u w:val="single"/>
              <w:lang w:bidi="ar-SA"/>
            </w:rPr>
            <w:t>TRAINING EFFECTIVENESS EVALUATION</w:t>
          </w:r>
          <w:r w:rsidR="00096191">
            <w:rPr>
              <w:rFonts w:ascii="Calibri" w:hAnsi="Calibri" w:cs="Calibri"/>
              <w:b/>
              <w:u w:val="single"/>
              <w:lang w:bidi="ar-SA"/>
            </w:rPr>
            <w:t xml:space="preserve"> </w:t>
          </w:r>
          <w:r w:rsidR="00DC06CC">
            <w:rPr>
              <w:rFonts w:ascii="Calibri" w:hAnsi="Calibri" w:cs="Calibri"/>
              <w:b/>
              <w:u w:val="single"/>
              <w:lang w:bidi="ar-SA"/>
            </w:rPr>
            <w:t>RECORD</w:t>
          </w:r>
          <w:r w:rsidR="00096191">
            <w:rPr>
              <w:rFonts w:ascii="Calibri" w:hAnsi="Calibri" w:cs="Calibri"/>
              <w:b/>
              <w:u w:val="single"/>
              <w:lang w:bidi="ar-SA"/>
            </w:rPr>
            <w:t xml:space="preserve"> </w:t>
          </w:r>
        </w:p>
      </w:tc>
    </w:tr>
    <w:tr w:rsidR="007D0514" w14:paraId="51CFE58D" w14:textId="77777777" w:rsidTr="00F95B22">
      <w:trPr>
        <w:cantSplit/>
        <w:trHeight w:val="412"/>
      </w:trPr>
      <w:tc>
        <w:tcPr>
          <w:tcW w:w="3171" w:type="dxa"/>
          <w:vAlign w:val="center"/>
        </w:tcPr>
        <w:p w14:paraId="237E8682" w14:textId="77777777" w:rsidR="007D0514" w:rsidRDefault="00FB42CD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="0003574C">
            <w:rPr>
              <w:rFonts w:ascii="Calibri" w:hAnsi="Calibri" w:cs="Calibri"/>
            </w:rPr>
            <w:t>F/HR/11</w:t>
          </w:r>
        </w:p>
      </w:tc>
      <w:tc>
        <w:tcPr>
          <w:tcW w:w="2402" w:type="dxa"/>
          <w:vAlign w:val="center"/>
        </w:tcPr>
        <w:p w14:paraId="47FAFE1F" w14:textId="77777777" w:rsidR="007D0514" w:rsidRDefault="00FA2A8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498" w:type="dxa"/>
        </w:tcPr>
        <w:p w14:paraId="02F3BD63" w14:textId="77777777" w:rsidR="007D0514" w:rsidRDefault="008451DB" w:rsidP="00A72486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 xml:space="preserve">Date: </w:t>
          </w:r>
          <w:r w:rsidR="0003574C">
            <w:rPr>
              <w:rFonts w:ascii="Calibri" w:hAnsi="Calibri" w:cs="Calibri"/>
            </w:rPr>
            <w:t>01.12.2021</w:t>
          </w:r>
        </w:p>
      </w:tc>
      <w:tc>
        <w:tcPr>
          <w:tcW w:w="2594" w:type="dxa"/>
        </w:tcPr>
        <w:p w14:paraId="5BB53570" w14:textId="77777777" w:rsidR="007D0514" w:rsidRDefault="007D0514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Page </w:t>
          </w:r>
          <w:r w:rsidR="0062509F">
            <w:rPr>
              <w:rFonts w:ascii="Calibri" w:hAnsi="Calibri" w:cs="Calibri"/>
            </w:rPr>
            <w:t>No.:</w:t>
          </w:r>
          <w:r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fldChar w:fldCharType="begin"/>
          </w:r>
          <w:r w:rsidRPr="00DC06CC">
            <w:instrText xml:space="preserve"> PAGE </w:instrText>
          </w:r>
          <w:r>
            <w:rPr>
              <w:rFonts w:ascii="Calibri" w:hAnsi="Calibri" w:cs="Calibri"/>
            </w:rPr>
            <w:fldChar w:fldCharType="separate"/>
          </w:r>
          <w:r w:rsidR="00970968">
            <w:rPr>
              <w:noProof/>
            </w:rPr>
            <w:t>2</w:t>
          </w:r>
          <w:r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 xml:space="preserve"> Of </w:t>
          </w:r>
          <w:r>
            <w:rPr>
              <w:rFonts w:ascii="Calibri" w:hAnsi="Calibri" w:cs="Calibri"/>
            </w:rPr>
            <w:fldChar w:fldCharType="begin"/>
          </w:r>
          <w:r w:rsidRPr="00DC06CC">
            <w:instrText xml:space="preserve"> PAGE </w:instrText>
          </w:r>
          <w:r>
            <w:rPr>
              <w:rFonts w:ascii="Calibri" w:hAnsi="Calibri" w:cs="Calibri"/>
            </w:rPr>
            <w:fldChar w:fldCharType="separate"/>
          </w:r>
          <w:r w:rsidR="00970968">
            <w:rPr>
              <w:noProof/>
            </w:rPr>
            <w:t>2</w:t>
          </w:r>
          <w:r>
            <w:rPr>
              <w:rFonts w:ascii="Calibri" w:hAnsi="Calibri" w:cs="Calibri"/>
            </w:rPr>
            <w:fldChar w:fldCharType="end"/>
          </w:r>
        </w:p>
      </w:tc>
    </w:tr>
  </w:tbl>
  <w:p w14:paraId="2FA6373A" w14:textId="77777777" w:rsidR="00096191" w:rsidRDefault="000961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E2CD3" w14:textId="77777777" w:rsidR="0078256A" w:rsidRDefault="007825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99052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3EAB"/>
    <w:rsid w:val="0003574C"/>
    <w:rsid w:val="00096191"/>
    <w:rsid w:val="000B6213"/>
    <w:rsid w:val="000C7AA8"/>
    <w:rsid w:val="001478FB"/>
    <w:rsid w:val="00164E86"/>
    <w:rsid w:val="001A3A25"/>
    <w:rsid w:val="00205703"/>
    <w:rsid w:val="00292713"/>
    <w:rsid w:val="003A7538"/>
    <w:rsid w:val="003D513E"/>
    <w:rsid w:val="003F4AA9"/>
    <w:rsid w:val="00487FED"/>
    <w:rsid w:val="004B2C0C"/>
    <w:rsid w:val="004B4EC2"/>
    <w:rsid w:val="004D303B"/>
    <w:rsid w:val="00537A0F"/>
    <w:rsid w:val="005967B1"/>
    <w:rsid w:val="005A428B"/>
    <w:rsid w:val="0062509F"/>
    <w:rsid w:val="00641793"/>
    <w:rsid w:val="006B01E2"/>
    <w:rsid w:val="006B12CF"/>
    <w:rsid w:val="006C620D"/>
    <w:rsid w:val="007126FA"/>
    <w:rsid w:val="00723FC6"/>
    <w:rsid w:val="0073473A"/>
    <w:rsid w:val="0076716D"/>
    <w:rsid w:val="007801BF"/>
    <w:rsid w:val="0078256A"/>
    <w:rsid w:val="00787973"/>
    <w:rsid w:val="007A06F8"/>
    <w:rsid w:val="007D0514"/>
    <w:rsid w:val="007D5845"/>
    <w:rsid w:val="00814016"/>
    <w:rsid w:val="00815661"/>
    <w:rsid w:val="008451DB"/>
    <w:rsid w:val="00880C37"/>
    <w:rsid w:val="008C3C4C"/>
    <w:rsid w:val="00904139"/>
    <w:rsid w:val="009156D1"/>
    <w:rsid w:val="00933E68"/>
    <w:rsid w:val="00970968"/>
    <w:rsid w:val="009B075F"/>
    <w:rsid w:val="00A316F0"/>
    <w:rsid w:val="00A368CE"/>
    <w:rsid w:val="00A6319A"/>
    <w:rsid w:val="00A72486"/>
    <w:rsid w:val="00AB243F"/>
    <w:rsid w:val="00AB6BF1"/>
    <w:rsid w:val="00AE37FA"/>
    <w:rsid w:val="00AF4F98"/>
    <w:rsid w:val="00B324CC"/>
    <w:rsid w:val="00B95E65"/>
    <w:rsid w:val="00C23138"/>
    <w:rsid w:val="00C546DE"/>
    <w:rsid w:val="00C61698"/>
    <w:rsid w:val="00C61809"/>
    <w:rsid w:val="00CD6F35"/>
    <w:rsid w:val="00D419C1"/>
    <w:rsid w:val="00DA3C48"/>
    <w:rsid w:val="00DC06CC"/>
    <w:rsid w:val="00DC4943"/>
    <w:rsid w:val="00DD745E"/>
    <w:rsid w:val="00E03149"/>
    <w:rsid w:val="00E42E2F"/>
    <w:rsid w:val="00E53A66"/>
    <w:rsid w:val="00E57ABE"/>
    <w:rsid w:val="00E82B5E"/>
    <w:rsid w:val="00E93D31"/>
    <w:rsid w:val="00EF74BE"/>
    <w:rsid w:val="00F95B22"/>
    <w:rsid w:val="00FA2A89"/>
    <w:rsid w:val="00FB42C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EDCE8"/>
  <w15:chartTrackingRefBased/>
  <w15:docId w15:val="{4028051D-DD21-41FC-9397-7B078253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 w:eastAsia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-mailSignatureChar">
    <w:name w:val="E-mail Signature Char"/>
    <w:link w:val="E-mailSignature"/>
    <w:rPr>
      <w:sz w:val="24"/>
      <w:szCs w:val="24"/>
    </w:rPr>
  </w:style>
  <w:style w:type="character" w:styleId="PageNumber">
    <w:name w:val="page number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cs="Shruti"/>
      <w:lang w:bidi="gu-IN"/>
    </w:rPr>
  </w:style>
  <w:style w:type="paragraph" w:styleId="E-mailSignature">
    <w:name w:val="E-mail Signature"/>
    <w:basedOn w:val="Normal"/>
    <w:link w:val="E-mailSignatureChar"/>
    <w:rPr>
      <w:rFonts w:ascii="Times New Roman" w:hAnsi="Times New Roman" w:cs="Shruti"/>
      <w:lang w:val="x-none" w:eastAsia="x-none" w:bidi="gu-IN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Shruti"/>
      <w:lang w:eastAsia="x-none" w:bidi="gu-IN"/>
    </w:rPr>
  </w:style>
  <w:style w:type="character" w:customStyle="1" w:styleId="FooterChar">
    <w:name w:val="Footer Char"/>
    <w:link w:val="Footer"/>
    <w:uiPriority w:val="99"/>
    <w:rsid w:val="00E93D31"/>
    <w:rPr>
      <w:rFonts w:ascii="Bookman Old Style" w:hAnsi="Bookman Old Style"/>
      <w:sz w:val="24"/>
      <w:szCs w:val="24"/>
      <w:lang w:val="en-GB"/>
    </w:rPr>
  </w:style>
  <w:style w:type="paragraph" w:styleId="BodyText">
    <w:name w:val="Body Text"/>
    <w:basedOn w:val="Normal"/>
    <w:link w:val="BodyTextChar"/>
    <w:rsid w:val="00933E68"/>
    <w:pPr>
      <w:tabs>
        <w:tab w:val="num" w:pos="2295"/>
      </w:tabs>
      <w:spacing w:line="480" w:lineRule="auto"/>
      <w:jc w:val="both"/>
    </w:pPr>
    <w:rPr>
      <w:rFonts w:ascii="Arial" w:hAnsi="Arial" w:cs="Shruti"/>
      <w:sz w:val="20"/>
      <w:szCs w:val="20"/>
      <w:lang w:val="x-none" w:eastAsia="x-none" w:bidi="gu-IN"/>
    </w:rPr>
  </w:style>
  <w:style w:type="character" w:customStyle="1" w:styleId="BodyTextChar">
    <w:name w:val="Body Text Char"/>
    <w:link w:val="BodyText"/>
    <w:rsid w:val="00933E68"/>
    <w:rPr>
      <w:rFonts w:ascii="Arial" w:hAnsi="Arial"/>
      <w:lang w:val="x-none" w:eastAsia="x-none"/>
    </w:rPr>
  </w:style>
  <w:style w:type="paragraph" w:customStyle="1" w:styleId="TableContents">
    <w:name w:val="Table Contents"/>
    <w:basedOn w:val="Normal"/>
    <w:rsid w:val="00F95B22"/>
    <w:pPr>
      <w:suppressLineNumbers/>
      <w:suppressAutoHyphens/>
    </w:pPr>
    <w:rPr>
      <w:rFonts w:ascii="Times New Roman" w:hAnsi="Times New Roman"/>
      <w:kern w:val="1"/>
      <w:lang w:val="en-US" w:eastAsia="ar-SA"/>
    </w:rPr>
  </w:style>
  <w:style w:type="paragraph" w:styleId="NormalWeb">
    <w:name w:val="Normal (Web)"/>
    <w:basedOn w:val="Normal"/>
    <w:rsid w:val="00F95B22"/>
    <w:pPr>
      <w:spacing w:before="100" w:beforeAutospacing="1" w:after="100" w:afterAutospacing="1"/>
    </w:pPr>
    <w:rPr>
      <w:rFonts w:ascii="Times New Roman" w:hAnsi="Times New Roman"/>
      <w:lang w:val="en-US"/>
    </w:rPr>
  </w:style>
  <w:style w:type="character" w:customStyle="1" w:styleId="HeaderChar">
    <w:name w:val="Header Char"/>
    <w:link w:val="Header"/>
    <w:rsid w:val="005A428B"/>
    <w:rPr>
      <w:rFonts w:ascii="Bookman Old Style" w:hAnsi="Bookman Old Style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B9670-1453-4743-9C88-B67FBC88E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1496</Characters>
  <Application>Microsoft Office Word</Application>
  <DocSecurity>4</DocSecurity>
  <PresentationFormat/>
  <Lines>374</Lines>
  <Paragraphs>160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International tubular services (India) Pvt. Ltd.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dc:description/>
  <cp:lastModifiedBy>Parth Raval</cp:lastModifiedBy>
  <cp:revision>2</cp:revision>
  <cp:lastPrinted>2023-02-17T13:21:00Z</cp:lastPrinted>
  <dcterms:created xsi:type="dcterms:W3CDTF">2026-10-20T11:27:00Z</dcterms:created>
  <dcterms:modified xsi:type="dcterms:W3CDTF">2026-10-20T11:27:00Z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