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708526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1.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તેના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આગમન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ખોલો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p w14:paraId="5FB0ABA4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2.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જુઓ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કોઈપણ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પ્રકારના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દૃશ્યમાન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સંકટથી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મુક્ત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છે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(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દા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. -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ગંદકી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ધૂળ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અગાઉના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શિપમેન્ટના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રાસાયણિક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અવશેષો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પક્ષીઓની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છી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ખાદ્ય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ચીજો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કોઈપણ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વાંધાજનક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વસ્તુઓ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વગેરે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).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કોઈ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નુકસાન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/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સફાઈ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કરી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શકાય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તેવી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સ્થિતિ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મળી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આવે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પરત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કરો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ત્યાં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કોઈ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વાંધાજનક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ગંધ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હોવી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જોઈએ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નહીં</w:t>
      </w:r>
    </w:p>
    <w:p w14:paraId="17B58C32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3.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જરૂરી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હોય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સાફ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કરો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p w14:paraId="2AD016EF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4.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લોડિંગ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તરત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શરૂ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થાય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લોડિંગ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સમયે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બંધ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અને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ખોલવું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જોઈએ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p w14:paraId="0C0C8E38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5.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કન્ટેનરનો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ફ્લોર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સુઘડ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અને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સ્વચ્છ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ફેબ્રિકથી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ઢંકાયેલો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હોવો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જોઈએ</w:t>
      </w:r>
      <w:r w:rsidRPr="00A80C36">
        <w:rPr>
          <w:rFonts w:ascii="Calibri" w:hAnsi="Calibri" w:cs="Calibri" w:hint="cs"/>
          <w:b/>
          <w:sz w:val="20"/>
          <w:szCs w:val="20"/>
        </w:rPr>
        <w:t xml:space="preserve">,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માત્ર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ગાંસડીના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કિસ્સામાં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p w14:paraId="58B8A115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6.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લોડિંગ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સમર્પિત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કેનોપી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હેઠળ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થવું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જોઈએ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p w14:paraId="3E0878F2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7.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લોડ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થઈ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જાય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પછી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કન્ટેનર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તરત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બંધ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કરવું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જોઈએ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>.</w:t>
      </w:r>
    </w:p>
    <w:tbl>
      <w:tblPr>
        <w:tblW w:w="99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164"/>
        <w:gridCol w:w="1966"/>
        <w:gridCol w:w="2610"/>
      </w:tblGrid>
      <w:tr w:rsidR="00A80C36" w:rsidRPr="007D46BD" w14:paraId="4D69077F" w14:textId="77777777" w:rsidTr="00B96DD2">
        <w:tc>
          <w:tcPr>
            <w:tcW w:w="2250" w:type="dxa"/>
          </w:tcPr>
          <w:p w14:paraId="6614BF58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તારીખ</w:t>
            </w:r>
          </w:p>
        </w:tc>
        <w:tc>
          <w:tcPr>
            <w:tcW w:w="3164" w:type="dxa"/>
          </w:tcPr>
          <w:p w14:paraId="44FD6E3B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66" w:type="dxa"/>
          </w:tcPr>
          <w:p w14:paraId="497AB06A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ગ્રાહકનું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નામ</w:t>
            </w:r>
          </w:p>
        </w:tc>
        <w:tc>
          <w:tcPr>
            <w:tcW w:w="2610" w:type="dxa"/>
          </w:tcPr>
          <w:p w14:paraId="02CEAA54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80C36" w:rsidRPr="007D46BD" w14:paraId="4D9B172A" w14:textId="77777777" w:rsidTr="00B96DD2">
        <w:trPr>
          <w:trHeight w:val="665"/>
        </w:trPr>
        <w:tc>
          <w:tcPr>
            <w:tcW w:w="2250" w:type="dxa"/>
          </w:tcPr>
          <w:p w14:paraId="515168B5" w14:textId="77777777" w:rsidR="00A80C36" w:rsidRPr="007D46BD" w:rsidRDefault="00A226AB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ઇન્વોઇસ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નં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.</w:t>
            </w:r>
          </w:p>
        </w:tc>
        <w:tc>
          <w:tcPr>
            <w:tcW w:w="3164" w:type="dxa"/>
          </w:tcPr>
          <w:p w14:paraId="3B2AC2DE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66" w:type="dxa"/>
          </w:tcPr>
          <w:p w14:paraId="728293B0" w14:textId="77777777" w:rsidR="00A80C36" w:rsidRPr="007D46BD" w:rsidRDefault="00FF1FFB" w:rsidP="00B96DD2">
            <w:pPr>
              <w:spacing w:line="276" w:lineRule="auto"/>
              <w:ind w:left="-604" w:firstLine="604"/>
              <w:rPr>
                <w:rFonts w:ascii="Calibri" w:hAnsi="Calibri" w:cs="Calibri"/>
                <w:b/>
                <w:sz w:val="20"/>
                <w:szCs w:val="20"/>
                <w:lang w:bidi="gu-IN"/>
              </w:rPr>
            </w:pPr>
            <w:r w:rsidRPr="00FF1FF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આંતરિક</w:t>
            </w:r>
            <w:r w:rsidRPr="00FF1FF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પીઓ</w:t>
            </w:r>
            <w:r w:rsidRPr="00FF1FFB">
              <w:rPr>
                <w:rFonts w:ascii="Calibri" w:hAnsi="Calibri" w:cs="Calibri" w:hint="cs"/>
                <w:b/>
                <w:sz w:val="20"/>
                <w:szCs w:val="20"/>
                <w:lang w:bidi="gu-IN"/>
              </w:rPr>
              <w:t xml:space="preserve"> </w:t>
            </w:r>
            <w:r w:rsidRPr="00FF1FF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નંબર</w:t>
            </w:r>
          </w:p>
        </w:tc>
        <w:tc>
          <w:tcPr>
            <w:tcW w:w="2610" w:type="dxa"/>
          </w:tcPr>
          <w:p w14:paraId="1668CD5D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80C36" w:rsidRPr="007D46BD" w14:paraId="1C168D66" w14:textId="77777777" w:rsidTr="00B96DD2">
        <w:trPr>
          <w:trHeight w:val="390"/>
        </w:trPr>
        <w:tc>
          <w:tcPr>
            <w:tcW w:w="2250" w:type="dxa"/>
          </w:tcPr>
          <w:p w14:paraId="51D490CE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ડ્રાઈવરનું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નામ</w:t>
            </w:r>
          </w:p>
        </w:tc>
        <w:tc>
          <w:tcPr>
            <w:tcW w:w="3164" w:type="dxa"/>
          </w:tcPr>
          <w:p w14:paraId="62C413EA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66" w:type="dxa"/>
          </w:tcPr>
          <w:p w14:paraId="173CD320" w14:textId="77777777" w:rsidR="00A80C36" w:rsidRPr="007D46BD" w:rsidRDefault="00FF1FFB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ગ્રાહક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પીઓ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નંબર</w:t>
            </w:r>
          </w:p>
        </w:tc>
        <w:tc>
          <w:tcPr>
            <w:tcW w:w="2610" w:type="dxa"/>
          </w:tcPr>
          <w:p w14:paraId="137C214F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80C36" w:rsidRPr="007D46BD" w14:paraId="3039EDE7" w14:textId="77777777" w:rsidTr="00B96DD2">
        <w:tc>
          <w:tcPr>
            <w:tcW w:w="2250" w:type="dxa"/>
          </w:tcPr>
          <w:p w14:paraId="283B304A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ટ્રાન્સપોર્ટરનું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નામ</w:t>
            </w:r>
          </w:p>
        </w:tc>
        <w:tc>
          <w:tcPr>
            <w:tcW w:w="3164" w:type="dxa"/>
          </w:tcPr>
          <w:p w14:paraId="01B83D23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66" w:type="dxa"/>
          </w:tcPr>
          <w:p w14:paraId="140E0850" w14:textId="77777777" w:rsidR="00A80C36" w:rsidRPr="007D46BD" w:rsidRDefault="00FF1FFB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વાહન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.</w:t>
            </w:r>
          </w:p>
        </w:tc>
        <w:tc>
          <w:tcPr>
            <w:tcW w:w="2610" w:type="dxa"/>
          </w:tcPr>
          <w:p w14:paraId="79619910" w14:textId="77777777" w:rsidR="00A80C36" w:rsidRPr="007D46BD" w:rsidRDefault="00A80C36" w:rsidP="00B96DD2">
            <w:pPr>
              <w:spacing w:line="360" w:lineRule="auto"/>
              <w:ind w:left="-604" w:right="-512" w:firstLine="604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396890C2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પરિવહન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વાહન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નિરીક્ષણ</w:t>
      </w:r>
      <w:r w:rsidRPr="00A80C36">
        <w:rPr>
          <w:rFonts w:ascii="Calibri" w:hAnsi="Calibri" w:cs="Calibri" w:hint="cs"/>
          <w:b/>
          <w:sz w:val="20"/>
          <w:szCs w:val="20"/>
          <w:cs/>
          <w:lang w:bidi="gu-IN"/>
        </w:rPr>
        <w:t xml:space="preserve"> </w:t>
      </w:r>
      <w:r w:rsidRPr="00A80C36">
        <w:rPr>
          <w:rFonts w:ascii="Shruti" w:hAnsi="Shruti" w:cs="Shruti" w:hint="cs"/>
          <w:b/>
          <w:sz w:val="20"/>
          <w:szCs w:val="20"/>
          <w:cs/>
          <w:lang w:bidi="gu-IN"/>
        </w:rPr>
        <w:t>અહેવાલ</w:t>
      </w:r>
    </w:p>
    <w:tbl>
      <w:tblPr>
        <w:tblW w:w="1035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220"/>
        <w:gridCol w:w="990"/>
        <w:gridCol w:w="1170"/>
        <w:gridCol w:w="2071"/>
      </w:tblGrid>
      <w:tr w:rsidR="00A80C36" w:rsidRPr="007D46BD" w14:paraId="0CBD1B66" w14:textId="77777777" w:rsidTr="00E25BD4">
        <w:trPr>
          <w:trHeight w:val="599"/>
        </w:trPr>
        <w:tc>
          <w:tcPr>
            <w:tcW w:w="900" w:type="dxa"/>
            <w:vAlign w:val="center"/>
          </w:tcPr>
          <w:p w14:paraId="7B863425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ક્રમ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.</w:t>
            </w:r>
          </w:p>
        </w:tc>
        <w:tc>
          <w:tcPr>
            <w:tcW w:w="5220" w:type="dxa"/>
            <w:vAlign w:val="center"/>
          </w:tcPr>
          <w:p w14:paraId="668B6F31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ચેકલિસ્ટ</w:t>
            </w:r>
          </w:p>
        </w:tc>
        <w:tc>
          <w:tcPr>
            <w:tcW w:w="2160" w:type="dxa"/>
            <w:gridSpan w:val="2"/>
            <w:vAlign w:val="center"/>
          </w:tcPr>
          <w:p w14:paraId="0E359F78" w14:textId="77777777" w:rsidR="00A80C36" w:rsidRPr="00A80C36" w:rsidRDefault="00A80C36" w:rsidP="00E25BD4">
            <w:pPr>
              <w:spacing w:line="276" w:lineRule="auto"/>
              <w:jc w:val="center"/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પાલન</w:t>
            </w:r>
          </w:p>
          <w:p w14:paraId="3A336AF4" w14:textId="77777777" w:rsidR="00A80C36" w:rsidRPr="007D46BD" w:rsidRDefault="00A80C36" w:rsidP="00E25BD4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(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NA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સ્ટ્રાઈક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આઉટ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)</w:t>
            </w:r>
          </w:p>
        </w:tc>
        <w:tc>
          <w:tcPr>
            <w:tcW w:w="2071" w:type="dxa"/>
            <w:vAlign w:val="center"/>
          </w:tcPr>
          <w:p w14:paraId="619ADA7F" w14:textId="77777777" w:rsidR="00A80C36" w:rsidRPr="007D46BD" w:rsidRDefault="00A80C36" w:rsidP="00E25BD4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જો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કોઈ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અન્ય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અવલોકનો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હોય</w:t>
            </w:r>
          </w:p>
        </w:tc>
      </w:tr>
      <w:tr w:rsidR="00A80C36" w:rsidRPr="007D46BD" w14:paraId="3C6D6AF4" w14:textId="77777777" w:rsidTr="00E25BD4">
        <w:trPr>
          <w:trHeight w:val="636"/>
        </w:trPr>
        <w:tc>
          <w:tcPr>
            <w:tcW w:w="900" w:type="dxa"/>
            <w:vAlign w:val="center"/>
          </w:tcPr>
          <w:p w14:paraId="4DD0C2B0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5220" w:type="dxa"/>
            <w:vAlign w:val="center"/>
          </w:tcPr>
          <w:p w14:paraId="5CC9C156" w14:textId="77777777" w:rsidR="00A80C36" w:rsidRPr="007D46BD" w:rsidRDefault="00A80C36" w:rsidP="00A226AB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શું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કન્ટેનર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દૂષણથી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મુક્ત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અને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અમારા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ઉત્પાદનના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પરિવહન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માટે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યોગ્ય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>?</w:t>
            </w:r>
          </w:p>
        </w:tc>
        <w:tc>
          <w:tcPr>
            <w:tcW w:w="990" w:type="dxa"/>
            <w:vAlign w:val="center"/>
          </w:tcPr>
          <w:p w14:paraId="430AF38F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162E7D55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108AEB31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1779DA92" w14:textId="77777777" w:rsidTr="00E25BD4">
        <w:trPr>
          <w:trHeight w:val="636"/>
        </w:trPr>
        <w:tc>
          <w:tcPr>
            <w:tcW w:w="900" w:type="dxa"/>
            <w:vAlign w:val="center"/>
          </w:tcPr>
          <w:p w14:paraId="4CACD64D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5220" w:type="dxa"/>
            <w:vAlign w:val="center"/>
          </w:tcPr>
          <w:p w14:paraId="1DA622A3" w14:textId="77777777" w:rsidR="00A80C36" w:rsidRPr="007D46BD" w:rsidRDefault="00A80C36" w:rsidP="00A226AB">
            <w:pPr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શું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કન્ટેનર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આંતરિક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સપાટી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કોઈપણ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ખાડા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છિદ્રો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લીક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અથવા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નખથી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મુક્ત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>?</w:t>
            </w:r>
          </w:p>
        </w:tc>
        <w:tc>
          <w:tcPr>
            <w:tcW w:w="990" w:type="dxa"/>
            <w:vAlign w:val="center"/>
          </w:tcPr>
          <w:p w14:paraId="098B98D1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4B7235FC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778DD6E4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3B60F208" w14:textId="77777777" w:rsidTr="00E25BD4">
        <w:trPr>
          <w:trHeight w:val="636"/>
        </w:trPr>
        <w:tc>
          <w:tcPr>
            <w:tcW w:w="900" w:type="dxa"/>
            <w:vAlign w:val="center"/>
          </w:tcPr>
          <w:p w14:paraId="38C2E2B0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5220" w:type="dxa"/>
            <w:vAlign w:val="center"/>
          </w:tcPr>
          <w:p w14:paraId="277F5700" w14:textId="77777777" w:rsidR="00A80C36" w:rsidRPr="007D46BD" w:rsidRDefault="00A80C36" w:rsidP="00A226AB">
            <w:pPr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શું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કન્ટેનર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દૂષિતતા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ઘનીકરણ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ઝેરી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પદાર્થો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અથવા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જંતુઓથી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મુક્ત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>?</w:t>
            </w:r>
          </w:p>
        </w:tc>
        <w:tc>
          <w:tcPr>
            <w:tcW w:w="990" w:type="dxa"/>
            <w:vAlign w:val="center"/>
          </w:tcPr>
          <w:p w14:paraId="5B396567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43F4086B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03F3CF36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012A7FBA" w14:textId="77777777" w:rsidTr="00E25BD4">
        <w:trPr>
          <w:trHeight w:val="312"/>
        </w:trPr>
        <w:tc>
          <w:tcPr>
            <w:tcW w:w="900" w:type="dxa"/>
            <w:vAlign w:val="center"/>
          </w:tcPr>
          <w:p w14:paraId="1131E537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5220" w:type="dxa"/>
            <w:vAlign w:val="center"/>
          </w:tcPr>
          <w:p w14:paraId="42332D52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શું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કન્ટેનર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અપ્રિય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/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તીવ્ર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ગંધથી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મુક્ત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>?</w:t>
            </w:r>
          </w:p>
        </w:tc>
        <w:tc>
          <w:tcPr>
            <w:tcW w:w="990" w:type="dxa"/>
            <w:vAlign w:val="center"/>
          </w:tcPr>
          <w:p w14:paraId="405E816C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0497F5E3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54C0BD49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527AD4BD" w14:textId="77777777" w:rsidTr="00E25BD4">
        <w:trPr>
          <w:trHeight w:val="323"/>
        </w:trPr>
        <w:tc>
          <w:tcPr>
            <w:tcW w:w="900" w:type="dxa"/>
            <w:vAlign w:val="center"/>
          </w:tcPr>
          <w:p w14:paraId="5672ACC1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5220" w:type="dxa"/>
            <w:vAlign w:val="center"/>
          </w:tcPr>
          <w:p w14:paraId="085A4C13" w14:textId="77777777" w:rsidR="00A80C36" w:rsidRPr="00A226AB" w:rsidRDefault="00A80C36" w:rsidP="00A226AB">
            <w:pPr>
              <w:spacing w:line="360" w:lineRule="auto"/>
              <w:rPr>
                <w:rFonts w:ascii="Shruti" w:hAnsi="Shruti" w:cs="Shruti"/>
                <w:b/>
                <w:lang w:bidi="gu-IN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ફેબ્રિકથી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ઢંકાયેલો</w:t>
            </w:r>
            <w:r w:rsidR="00A226AB">
              <w:rPr>
                <w:rFonts w:ascii="Shruti" w:hAnsi="Shruti" w:cs="Shruti"/>
                <w:b/>
                <w:sz w:val="20"/>
                <w:szCs w:val="20"/>
                <w:lang w:bidi="gu-IN"/>
              </w:rPr>
              <w:t xml:space="preserve"> </w:t>
            </w:r>
            <w:r w:rsidR="00A226AB" w:rsidRPr="00A226AB">
              <w:rPr>
                <w:rFonts w:ascii="Shruti" w:hAnsi="Shruti" w:cs="Shruti" w:hint="cs"/>
                <w:bCs/>
                <w:sz w:val="20"/>
                <w:szCs w:val="20"/>
                <w:cs/>
                <w:lang w:bidi="gu-IN"/>
              </w:rPr>
              <w:t>ફ્લોર</w:t>
            </w:r>
          </w:p>
        </w:tc>
        <w:tc>
          <w:tcPr>
            <w:tcW w:w="990" w:type="dxa"/>
            <w:vAlign w:val="center"/>
          </w:tcPr>
          <w:p w14:paraId="0B251952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29491CE8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74E6BA02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6DFA5B63" w14:textId="77777777" w:rsidTr="00E25BD4">
        <w:trPr>
          <w:trHeight w:val="312"/>
        </w:trPr>
        <w:tc>
          <w:tcPr>
            <w:tcW w:w="900" w:type="dxa"/>
            <w:vAlign w:val="center"/>
          </w:tcPr>
          <w:p w14:paraId="4D4033CC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5220" w:type="dxa"/>
            <w:vAlign w:val="center"/>
          </w:tcPr>
          <w:p w14:paraId="330FEA7C" w14:textId="77777777" w:rsidR="00A80C36" w:rsidRPr="007D46BD" w:rsidRDefault="00A226AB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લાકડાના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પૅલેટની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સ્થિતિ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યોગ્ય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અને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કોઈ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નુકસાન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નથી</w:t>
            </w:r>
          </w:p>
        </w:tc>
        <w:tc>
          <w:tcPr>
            <w:tcW w:w="990" w:type="dxa"/>
            <w:vAlign w:val="center"/>
          </w:tcPr>
          <w:p w14:paraId="04A35491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08EFF707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78E46B6E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30D5ACFE" w14:textId="77777777" w:rsidTr="00E25BD4">
        <w:trPr>
          <w:trHeight w:val="323"/>
        </w:trPr>
        <w:tc>
          <w:tcPr>
            <w:tcW w:w="900" w:type="dxa"/>
            <w:vAlign w:val="center"/>
          </w:tcPr>
          <w:p w14:paraId="3890CBB1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D46BD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5220" w:type="dxa"/>
            <w:vAlign w:val="center"/>
          </w:tcPr>
          <w:p w14:paraId="25E32057" w14:textId="77777777" w:rsidR="00A80C36" w:rsidRPr="007D46BD" w:rsidRDefault="00A226AB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ગાંસડી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/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પેલેટ્સ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પર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માર્કિંગ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ઉપલબ્ધ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છે</w:t>
            </w:r>
          </w:p>
        </w:tc>
        <w:tc>
          <w:tcPr>
            <w:tcW w:w="990" w:type="dxa"/>
            <w:vAlign w:val="center"/>
          </w:tcPr>
          <w:p w14:paraId="155C77AF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17683265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1361FA8D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0C36" w:rsidRPr="007D46BD" w14:paraId="29EFCCB4" w14:textId="77777777" w:rsidTr="00E25BD4">
        <w:trPr>
          <w:trHeight w:val="755"/>
        </w:trPr>
        <w:tc>
          <w:tcPr>
            <w:tcW w:w="900" w:type="dxa"/>
            <w:vAlign w:val="center"/>
          </w:tcPr>
          <w:p w14:paraId="105A67D7" w14:textId="77777777" w:rsidR="00A80C36" w:rsidRPr="007D46BD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5220" w:type="dxa"/>
            <w:vAlign w:val="center"/>
          </w:tcPr>
          <w:p w14:paraId="774E553B" w14:textId="77777777" w:rsidR="00A80C36" w:rsidRPr="007D46BD" w:rsidRDefault="00A226AB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બધા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દસ્તાવેજો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(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લાયસન્સ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પીયુસી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,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વીમો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અને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નોંધણી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જગ્યાએ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>?</w:t>
            </w:r>
          </w:p>
        </w:tc>
        <w:tc>
          <w:tcPr>
            <w:tcW w:w="990" w:type="dxa"/>
            <w:vAlign w:val="center"/>
          </w:tcPr>
          <w:p w14:paraId="1328A622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હા</w:t>
            </w:r>
          </w:p>
        </w:tc>
        <w:tc>
          <w:tcPr>
            <w:tcW w:w="1170" w:type="dxa"/>
            <w:vAlign w:val="center"/>
          </w:tcPr>
          <w:p w14:paraId="197A16D5" w14:textId="77777777" w:rsidR="00A80C36" w:rsidRPr="002E4E68" w:rsidRDefault="00A80C36" w:rsidP="00E25BD4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નાં</w:t>
            </w:r>
          </w:p>
        </w:tc>
        <w:tc>
          <w:tcPr>
            <w:tcW w:w="2071" w:type="dxa"/>
            <w:vAlign w:val="center"/>
          </w:tcPr>
          <w:p w14:paraId="7BCAB0DB" w14:textId="77777777" w:rsidR="00A80C36" w:rsidRPr="007D46BD" w:rsidRDefault="00A80C36" w:rsidP="00A226AB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F8CD4B4" w14:textId="77777777" w:rsidR="00A80C36" w:rsidRPr="00A80C36" w:rsidRDefault="00A80C36" w:rsidP="00A226AB">
      <w:pPr>
        <w:spacing w:line="276" w:lineRule="auto"/>
        <w:rPr>
          <w:rFonts w:ascii="Calibri" w:hAnsi="Calibri" w:cs="Calibri" w:hint="cs"/>
          <w:b/>
          <w:sz w:val="20"/>
          <w:szCs w:val="20"/>
          <w:cs/>
          <w:lang w:bidi="gu-IN"/>
        </w:rPr>
      </w:pPr>
    </w:p>
    <w:tbl>
      <w:tblPr>
        <w:tblW w:w="99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3768"/>
        <w:gridCol w:w="1387"/>
        <w:gridCol w:w="3515"/>
      </w:tblGrid>
      <w:tr w:rsidR="00A226AB" w:rsidRPr="007D46BD" w14:paraId="00EE17FA" w14:textId="77777777" w:rsidTr="00B96DD2">
        <w:trPr>
          <w:trHeight w:val="495"/>
        </w:trPr>
        <w:tc>
          <w:tcPr>
            <w:tcW w:w="5088" w:type="dxa"/>
            <w:gridSpan w:val="2"/>
          </w:tcPr>
          <w:p w14:paraId="08C8E9E4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(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ડિસ્પેચ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ઇન્ચાર્જ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) 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પ્રોડક્ટ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રિલીઝ</w:t>
            </w:r>
            <w:r w:rsidRPr="00A226AB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ઓથોરાઇઝેશન</w:t>
            </w:r>
          </w:p>
        </w:tc>
        <w:tc>
          <w:tcPr>
            <w:tcW w:w="4902" w:type="dxa"/>
            <w:gridSpan w:val="2"/>
          </w:tcPr>
          <w:p w14:paraId="1EC183E8" w14:textId="77777777" w:rsidR="00A226AB" w:rsidRPr="00A226AB" w:rsidRDefault="00A226AB" w:rsidP="00A226AB">
            <w:pPr>
              <w:spacing w:line="276" w:lineRule="auto"/>
              <w:rPr>
                <w:rFonts w:ascii="Calibri" w:hAnsi="Calibri" w:cs="Calibri"/>
                <w:b/>
                <w:sz w:val="20"/>
                <w:szCs w:val="20"/>
                <w:lang w:bidi="gu-IN"/>
              </w:rPr>
            </w:pP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>(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</w:rPr>
              <w:t xml:space="preserve">QC)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દ્વારા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ચેક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અને</w:t>
            </w:r>
            <w:r w:rsidRPr="00A80C36">
              <w:rPr>
                <w:rFonts w:ascii="Calibri" w:hAnsi="Calibri" w:cs="Calibri" w:hint="cs"/>
                <w:b/>
                <w:sz w:val="20"/>
                <w:szCs w:val="20"/>
                <w:cs/>
                <w:lang w:bidi="gu-IN"/>
              </w:rPr>
              <w:t xml:space="preserve"> </w:t>
            </w: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મંજૂર</w:t>
            </w:r>
          </w:p>
        </w:tc>
      </w:tr>
      <w:tr w:rsidR="00A226AB" w:rsidRPr="007D46BD" w14:paraId="07A98560" w14:textId="77777777" w:rsidTr="00B96DD2">
        <w:trPr>
          <w:trHeight w:val="94"/>
        </w:trPr>
        <w:tc>
          <w:tcPr>
            <w:tcW w:w="1320" w:type="dxa"/>
          </w:tcPr>
          <w:p w14:paraId="491A8A3E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નામ</w:t>
            </w:r>
          </w:p>
        </w:tc>
        <w:tc>
          <w:tcPr>
            <w:tcW w:w="3768" w:type="dxa"/>
          </w:tcPr>
          <w:p w14:paraId="1A363DC0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87" w:type="dxa"/>
          </w:tcPr>
          <w:p w14:paraId="2DEBA9CC" w14:textId="77777777" w:rsidR="00A226AB" w:rsidRPr="00A226AB" w:rsidRDefault="00A226AB" w:rsidP="00A226AB">
            <w:pPr>
              <w:spacing w:line="276" w:lineRule="auto"/>
              <w:rPr>
                <w:rFonts w:ascii="Calibri" w:hAnsi="Calibri" w:cs="Calibri"/>
                <w:b/>
                <w:sz w:val="20"/>
                <w:szCs w:val="20"/>
                <w:lang w:bidi="gu-IN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નામ</w:t>
            </w:r>
          </w:p>
        </w:tc>
        <w:tc>
          <w:tcPr>
            <w:tcW w:w="3515" w:type="dxa"/>
          </w:tcPr>
          <w:p w14:paraId="44DDAFAE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226AB" w:rsidRPr="007D46BD" w14:paraId="59839B8C" w14:textId="77777777" w:rsidTr="00B96DD2">
        <w:trPr>
          <w:trHeight w:val="515"/>
        </w:trPr>
        <w:tc>
          <w:tcPr>
            <w:tcW w:w="1320" w:type="dxa"/>
          </w:tcPr>
          <w:p w14:paraId="0D6E5B37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226AB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હોદ્દો</w:t>
            </w:r>
          </w:p>
        </w:tc>
        <w:tc>
          <w:tcPr>
            <w:tcW w:w="3768" w:type="dxa"/>
          </w:tcPr>
          <w:p w14:paraId="5DAE0E51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87" w:type="dxa"/>
          </w:tcPr>
          <w:p w14:paraId="7968223F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હોદ્દો</w:t>
            </w:r>
          </w:p>
        </w:tc>
        <w:tc>
          <w:tcPr>
            <w:tcW w:w="3515" w:type="dxa"/>
          </w:tcPr>
          <w:p w14:paraId="2AF6CF83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226AB" w:rsidRPr="007D46BD" w14:paraId="28775C6B" w14:textId="77777777" w:rsidTr="00B96DD2">
        <w:trPr>
          <w:trHeight w:val="94"/>
        </w:trPr>
        <w:tc>
          <w:tcPr>
            <w:tcW w:w="1320" w:type="dxa"/>
          </w:tcPr>
          <w:p w14:paraId="28F3243A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સાઇન</w:t>
            </w:r>
          </w:p>
        </w:tc>
        <w:tc>
          <w:tcPr>
            <w:tcW w:w="3768" w:type="dxa"/>
          </w:tcPr>
          <w:p w14:paraId="12C17ACC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87" w:type="dxa"/>
          </w:tcPr>
          <w:p w14:paraId="2390A0A7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  <w:r w:rsidRPr="00A80C36">
              <w:rPr>
                <w:rFonts w:ascii="Shruti" w:hAnsi="Shruti" w:cs="Shruti" w:hint="cs"/>
                <w:b/>
                <w:sz w:val="20"/>
                <w:szCs w:val="20"/>
                <w:cs/>
                <w:lang w:bidi="gu-IN"/>
              </w:rPr>
              <w:t>સાઇન</w:t>
            </w:r>
          </w:p>
        </w:tc>
        <w:tc>
          <w:tcPr>
            <w:tcW w:w="3515" w:type="dxa"/>
          </w:tcPr>
          <w:p w14:paraId="7E6FF783" w14:textId="77777777" w:rsidR="00A226AB" w:rsidRPr="007D46BD" w:rsidRDefault="00A226AB" w:rsidP="00A226AB">
            <w:pPr>
              <w:spacing w:line="48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6214A38" w14:textId="77777777" w:rsidR="00A80C36" w:rsidRPr="007D46BD" w:rsidRDefault="00A80C36" w:rsidP="00A226AB">
      <w:pPr>
        <w:spacing w:line="276" w:lineRule="auto"/>
        <w:rPr>
          <w:rFonts w:ascii="Calibri" w:hAnsi="Calibri" w:cs="Calibri"/>
          <w:b/>
          <w:sz w:val="20"/>
          <w:szCs w:val="20"/>
        </w:rPr>
      </w:pPr>
    </w:p>
    <w:sectPr w:rsidR="00A80C36" w:rsidRPr="007D46BD" w:rsidSect="00A226AB">
      <w:headerReference w:type="default" r:id="rId7"/>
      <w:headerReference w:type="first" r:id="rId8"/>
      <w:pgSz w:w="11907" w:h="16840"/>
      <w:pgMar w:top="1440" w:right="1440" w:bottom="1440" w:left="1440" w:header="36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4CFE" w14:textId="77777777" w:rsidR="00895965" w:rsidRDefault="00895965">
      <w:r>
        <w:separator/>
      </w:r>
    </w:p>
  </w:endnote>
  <w:endnote w:type="continuationSeparator" w:id="0">
    <w:p w14:paraId="2A4C620A" w14:textId="77777777" w:rsidR="00895965" w:rsidRDefault="00895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398D3" w14:textId="77777777" w:rsidR="00895965" w:rsidRDefault="00895965">
      <w:r>
        <w:separator/>
      </w:r>
    </w:p>
  </w:footnote>
  <w:footnote w:type="continuationSeparator" w:id="0">
    <w:p w14:paraId="3DDA02BE" w14:textId="77777777" w:rsidR="00895965" w:rsidRDefault="00895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275E51" w:rsidRPr="007D46BD" w14:paraId="40D546B2" w14:textId="77777777"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240A791E" w14:textId="77777777" w:rsidR="00275E51" w:rsidRPr="00275E51" w:rsidRDefault="00E60ACB" w:rsidP="00A44CAD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bCs/>
              <w:sz w:val="26"/>
            </w:rPr>
          </w:pPr>
          <w:r w:rsidRPr="00E60ACB">
            <w:rPr>
              <w:rFonts w:ascii="Calibri" w:hAnsi="Calibri" w:cs="Calibri"/>
              <w:b/>
              <w:bCs/>
              <w:sz w:val="36"/>
            </w:rPr>
            <w:t>GUJARAT PRINT PACK PUBLICATION PRIVATE LIMITED</w:t>
          </w:r>
        </w:p>
      </w:tc>
    </w:tr>
    <w:tr w:rsidR="007D46BD" w:rsidRPr="007D46BD" w14:paraId="6ADB3D8B" w14:textId="77777777"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5105E97D" w14:textId="77777777" w:rsidR="007D46BD" w:rsidRPr="00275E51" w:rsidRDefault="007D46BD" w:rsidP="00A44CAD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i/>
              <w:sz w:val="30"/>
              <w:szCs w:val="30"/>
            </w:rPr>
          </w:pPr>
          <w:r w:rsidRPr="00275E51">
            <w:rPr>
              <w:rFonts w:ascii="Calibri" w:hAnsi="Calibri" w:cs="Calibri"/>
              <w:b/>
              <w:bCs/>
              <w:sz w:val="28"/>
            </w:rPr>
            <w:t>CONTAINER STUFFING &amp; VEHICLE INSPECTION RE</w:t>
          </w:r>
          <w:r w:rsidR="00A44CAD" w:rsidRPr="00275E51">
            <w:rPr>
              <w:rFonts w:ascii="Calibri" w:hAnsi="Calibri" w:cs="Calibri"/>
              <w:b/>
              <w:bCs/>
              <w:sz w:val="28"/>
            </w:rPr>
            <w:t>CORD</w:t>
          </w:r>
          <w:r w:rsidRPr="00275E51">
            <w:rPr>
              <w:rFonts w:ascii="Calibri" w:hAnsi="Calibri" w:cs="Calibri"/>
              <w:b/>
              <w:i/>
              <w:sz w:val="32"/>
              <w:szCs w:val="30"/>
            </w:rPr>
            <w:t xml:space="preserve"> </w:t>
          </w:r>
        </w:p>
      </w:tc>
    </w:tr>
    <w:tr w:rsidR="007D46BD" w:rsidRPr="007D46BD" w14:paraId="070A6C70" w14:textId="77777777">
      <w:trPr>
        <w:cantSplit/>
        <w:trHeight w:val="380"/>
        <w:jc w:val="center"/>
      </w:trPr>
      <w:tc>
        <w:tcPr>
          <w:tcW w:w="2970" w:type="dxa"/>
          <w:vAlign w:val="center"/>
        </w:tcPr>
        <w:p w14:paraId="77D4F53A" w14:textId="77777777" w:rsidR="007D46BD" w:rsidRPr="007D46BD" w:rsidRDefault="007D46BD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  <w:sz w:val="20"/>
            </w:rPr>
          </w:pPr>
          <w:r w:rsidRPr="007D46BD">
            <w:rPr>
              <w:rFonts w:ascii="Calibri" w:hAnsi="Calibri" w:cs="Calibri"/>
              <w:sz w:val="20"/>
            </w:rPr>
            <w:t xml:space="preserve">Format No.: </w:t>
          </w:r>
          <w:r w:rsidR="008A405A">
            <w:rPr>
              <w:rFonts w:ascii="Calibri" w:hAnsi="Calibri" w:cs="Calibri"/>
              <w:sz w:val="20"/>
            </w:rPr>
            <w:t>F/DISP/02</w:t>
          </w:r>
        </w:p>
      </w:tc>
      <w:tc>
        <w:tcPr>
          <w:tcW w:w="2250" w:type="dxa"/>
          <w:vAlign w:val="center"/>
        </w:tcPr>
        <w:p w14:paraId="3FD0BC77" w14:textId="77777777" w:rsidR="007D46BD" w:rsidRPr="007D46BD" w:rsidRDefault="007D46BD" w:rsidP="003C7A06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  <w:sz w:val="20"/>
            </w:rPr>
          </w:pPr>
          <w:r w:rsidRPr="007D46BD">
            <w:rPr>
              <w:rFonts w:ascii="Calibri" w:hAnsi="Calibri" w:cs="Calibri"/>
              <w:sz w:val="20"/>
            </w:rPr>
            <w:t>Rev No: 0</w:t>
          </w:r>
          <w:r w:rsidR="00275E51">
            <w:rPr>
              <w:rFonts w:ascii="Calibri" w:hAnsi="Calibri" w:cs="Calibri"/>
              <w:sz w:val="20"/>
            </w:rPr>
            <w:t>0</w:t>
          </w:r>
        </w:p>
      </w:tc>
      <w:tc>
        <w:tcPr>
          <w:tcW w:w="2340" w:type="dxa"/>
        </w:tcPr>
        <w:p w14:paraId="45DAE797" w14:textId="77777777" w:rsidR="007D46BD" w:rsidRPr="007D46BD" w:rsidRDefault="00DD3818" w:rsidP="003C7A06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  <w:sz w:val="20"/>
            </w:rPr>
          </w:pPr>
          <w:r>
            <w:rPr>
              <w:rFonts w:ascii="Calibri" w:hAnsi="Calibri" w:cs="Calibri"/>
              <w:sz w:val="20"/>
            </w:rPr>
            <w:t xml:space="preserve">Date: </w:t>
          </w:r>
          <w:r w:rsidR="00275E51">
            <w:rPr>
              <w:rFonts w:ascii="Calibri" w:hAnsi="Calibri" w:cs="Calibri"/>
              <w:sz w:val="20"/>
              <w:szCs w:val="20"/>
            </w:rPr>
            <w:t>01.12.2021</w:t>
          </w:r>
        </w:p>
      </w:tc>
      <w:tc>
        <w:tcPr>
          <w:tcW w:w="2430" w:type="dxa"/>
        </w:tcPr>
        <w:p w14:paraId="79F354D5" w14:textId="77777777" w:rsidR="007D46BD" w:rsidRPr="007D46BD" w:rsidRDefault="007D46BD" w:rsidP="007D15A2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  <w:sz w:val="20"/>
            </w:rPr>
          </w:pPr>
          <w:r w:rsidRPr="007D46BD">
            <w:rPr>
              <w:rFonts w:ascii="Calibri" w:hAnsi="Calibri" w:cs="Calibri"/>
              <w:sz w:val="20"/>
            </w:rPr>
            <w:t xml:space="preserve">Page </w:t>
          </w:r>
          <w:r w:rsidR="00A44CAD" w:rsidRPr="007D46BD">
            <w:rPr>
              <w:rFonts w:ascii="Calibri" w:hAnsi="Calibri" w:cs="Calibri"/>
              <w:sz w:val="20"/>
            </w:rPr>
            <w:t>No.:</w:t>
          </w:r>
          <w:r w:rsidRPr="007D46BD">
            <w:rPr>
              <w:rFonts w:ascii="Calibri" w:hAnsi="Calibri" w:cs="Calibri"/>
              <w:sz w:val="20"/>
            </w:rPr>
            <w:t xml:space="preserve"> </w:t>
          </w:r>
          <w:r w:rsidRPr="007D46BD">
            <w:rPr>
              <w:rFonts w:ascii="Calibri" w:hAnsi="Calibri" w:cs="Calibri"/>
            </w:rPr>
            <w:fldChar w:fldCharType="begin"/>
          </w:r>
          <w:r w:rsidRPr="007D46BD">
            <w:rPr>
              <w:rStyle w:val="PageNumber"/>
              <w:rFonts w:ascii="Calibri" w:hAnsi="Calibri" w:cs="Calibri"/>
            </w:rPr>
            <w:instrText xml:space="preserve"> PAGE </w:instrText>
          </w:r>
          <w:r w:rsidRPr="007D46BD">
            <w:rPr>
              <w:rFonts w:ascii="Calibri" w:hAnsi="Calibri" w:cs="Calibri"/>
            </w:rPr>
            <w:fldChar w:fldCharType="separate"/>
          </w:r>
          <w:r w:rsidR="00E25BD4">
            <w:rPr>
              <w:rStyle w:val="PageNumber"/>
              <w:rFonts w:ascii="Calibri" w:hAnsi="Calibri" w:cs="Calibri"/>
              <w:noProof/>
            </w:rPr>
            <w:t>1</w:t>
          </w:r>
          <w:r w:rsidRPr="007D46BD">
            <w:rPr>
              <w:rFonts w:ascii="Calibri" w:hAnsi="Calibri" w:cs="Calibri"/>
            </w:rPr>
            <w:fldChar w:fldCharType="end"/>
          </w:r>
          <w:r w:rsidRPr="007D46BD">
            <w:rPr>
              <w:rFonts w:ascii="Calibri" w:hAnsi="Calibri" w:cs="Calibri"/>
              <w:sz w:val="20"/>
            </w:rPr>
            <w:t xml:space="preserve"> Of </w:t>
          </w:r>
          <w:r w:rsidR="007D15A2">
            <w:rPr>
              <w:rFonts w:ascii="Calibri" w:hAnsi="Calibri" w:cs="Calibri"/>
            </w:rPr>
            <w:t>2</w:t>
          </w:r>
        </w:p>
      </w:tc>
    </w:tr>
  </w:tbl>
  <w:p w14:paraId="35EEBE4F" w14:textId="77777777" w:rsidR="007D46BD" w:rsidRPr="007D46BD" w:rsidRDefault="007D46BD">
    <w:pPr>
      <w:jc w:val="center"/>
      <w:rPr>
        <w:rFonts w:ascii="Calibri" w:hAnsi="Calibri" w:cs="Calibri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5400"/>
      <w:gridCol w:w="1200"/>
      <w:gridCol w:w="1200"/>
      <w:gridCol w:w="1200"/>
      <w:gridCol w:w="1080"/>
    </w:tblGrid>
    <w:tr w:rsidR="007D46BD" w14:paraId="51F842F3" w14:textId="77777777">
      <w:trPr>
        <w:cantSplit/>
        <w:trHeight w:val="58"/>
      </w:trPr>
      <w:tc>
        <w:tcPr>
          <w:tcW w:w="5400" w:type="dxa"/>
          <w:vMerge w:val="restart"/>
          <w:tcBorders>
            <w:top w:val="nil"/>
            <w:left w:val="nil"/>
            <w:bottom w:val="nil"/>
          </w:tcBorders>
          <w:vAlign w:val="center"/>
        </w:tcPr>
        <w:p w14:paraId="781E12E2" w14:textId="77777777" w:rsidR="007D46BD" w:rsidRDefault="007D46BD">
          <w:pPr>
            <w:pStyle w:val="Header"/>
            <w:rPr>
              <w:b/>
              <w:caps/>
              <w:shadow/>
              <w:sz w:val="28"/>
              <w:szCs w:val="28"/>
            </w:rPr>
          </w:pPr>
          <w:r>
            <w:rPr>
              <w:b/>
              <w:caps/>
              <w:shadow/>
              <w:sz w:val="28"/>
              <w:szCs w:val="28"/>
              <w:lang w:val="en-GB" w:eastAsia="en-GB"/>
            </w:rPr>
            <w:pict w14:anchorId="293EC12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5" type="#_x0000_t202" style="position:absolute;margin-left:-5.4pt;margin-top:.1pt;width:117pt;height:21.8pt;z-index:251657728" wrapcoords="-138 0 -138 20903 21600 20903 21600 0 -138 0" fillcolor="black" stroked="f">
                <v:textbox>
                  <w:txbxContent>
                    <w:p w14:paraId="45B7480C" w14:textId="77777777" w:rsidR="007D46BD" w:rsidRDefault="007D46BD">
                      <w:pPr>
                        <w:spacing w:before="20"/>
                        <w:jc w:val="center"/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  <w:t xml:space="preserve">SIPCO GROUP </w:t>
                      </w:r>
                    </w:p>
                  </w:txbxContent>
                </v:textbox>
              </v:shape>
            </w:pict>
          </w:r>
        </w:p>
      </w:tc>
      <w:tc>
        <w:tcPr>
          <w:tcW w:w="1200" w:type="dxa"/>
          <w:vAlign w:val="center"/>
        </w:tcPr>
        <w:p w14:paraId="34C7550C" w14:textId="77777777" w:rsidR="007D46BD" w:rsidRDefault="007D46BD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Document No.</w:t>
          </w:r>
        </w:p>
      </w:tc>
      <w:tc>
        <w:tcPr>
          <w:tcW w:w="1200" w:type="dxa"/>
          <w:vAlign w:val="center"/>
        </w:tcPr>
        <w:p w14:paraId="5E168B65" w14:textId="77777777" w:rsidR="007D46BD" w:rsidRDefault="007D46BD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QR/PMT/02</w:t>
          </w:r>
        </w:p>
      </w:tc>
      <w:tc>
        <w:tcPr>
          <w:tcW w:w="1200" w:type="dxa"/>
          <w:vAlign w:val="center"/>
        </w:tcPr>
        <w:p w14:paraId="21EE79F6" w14:textId="77777777" w:rsidR="007D46BD" w:rsidRDefault="007D46BD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Effective Date</w:t>
          </w:r>
        </w:p>
      </w:tc>
      <w:tc>
        <w:tcPr>
          <w:tcW w:w="1080" w:type="dxa"/>
          <w:vAlign w:val="center"/>
        </w:tcPr>
        <w:p w14:paraId="54C984CB" w14:textId="77777777" w:rsidR="007D46BD" w:rsidRDefault="007D46BD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15-04-2005</w:t>
          </w:r>
        </w:p>
      </w:tc>
    </w:tr>
    <w:tr w:rsidR="007D46BD" w14:paraId="67EA5B33" w14:textId="77777777">
      <w:trPr>
        <w:cantSplit/>
        <w:trHeight w:val="70"/>
      </w:trPr>
      <w:tc>
        <w:tcPr>
          <w:tcW w:w="5400" w:type="dxa"/>
          <w:vMerge/>
          <w:tcBorders>
            <w:top w:val="nil"/>
            <w:left w:val="nil"/>
            <w:bottom w:val="nil"/>
          </w:tcBorders>
          <w:vAlign w:val="center"/>
        </w:tcPr>
        <w:p w14:paraId="3C2D5100" w14:textId="77777777" w:rsidR="007D46BD" w:rsidRDefault="007D46BD">
          <w:pPr>
            <w:pStyle w:val="Header"/>
            <w:ind w:left="709" w:hanging="709"/>
          </w:pPr>
        </w:p>
      </w:tc>
      <w:tc>
        <w:tcPr>
          <w:tcW w:w="1200" w:type="dxa"/>
          <w:vAlign w:val="center"/>
        </w:tcPr>
        <w:p w14:paraId="318935FB" w14:textId="77777777" w:rsidR="007D46BD" w:rsidRDefault="007D46BD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Revision No.</w:t>
          </w:r>
        </w:p>
      </w:tc>
      <w:tc>
        <w:tcPr>
          <w:tcW w:w="1200" w:type="dxa"/>
          <w:vAlign w:val="center"/>
        </w:tcPr>
        <w:p w14:paraId="77E8B4DF" w14:textId="77777777" w:rsidR="007D46BD" w:rsidRDefault="007D46BD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00</w:t>
          </w:r>
        </w:p>
      </w:tc>
      <w:tc>
        <w:tcPr>
          <w:tcW w:w="1200" w:type="dxa"/>
          <w:vAlign w:val="center"/>
        </w:tcPr>
        <w:p w14:paraId="356FD549" w14:textId="77777777" w:rsidR="007D46BD" w:rsidRDefault="007D46BD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Page</w:t>
          </w:r>
        </w:p>
      </w:tc>
      <w:tc>
        <w:tcPr>
          <w:tcW w:w="1080" w:type="dxa"/>
          <w:vAlign w:val="center"/>
        </w:tcPr>
        <w:p w14:paraId="1E56182E" w14:textId="77777777" w:rsidR="007D46BD" w:rsidRDefault="007D46BD">
          <w:pPr>
            <w:pStyle w:val="Header"/>
            <w:rPr>
              <w:rFonts w:ascii="Garamond" w:hAnsi="Garamond"/>
              <w:b/>
              <w:bCs/>
              <w:sz w:val="16"/>
              <w:szCs w:val="16"/>
            </w:rPr>
          </w:pPr>
          <w:r>
            <w:rPr>
              <w:rStyle w:val="PageNumber"/>
              <w:rFonts w:ascii="Garamond" w:hAnsi="Garamond"/>
              <w:b/>
              <w:sz w:val="16"/>
              <w:szCs w:val="16"/>
            </w:rPr>
            <w:t>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PAGE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>2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 xml:space="preserve"> of 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NUMPAGES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 w:rsidR="005871D0">
            <w:rPr>
              <w:rStyle w:val="PageNumber"/>
              <w:rFonts w:ascii="Garamond" w:hAnsi="Garamond"/>
              <w:b/>
              <w:noProof/>
              <w:sz w:val="16"/>
              <w:szCs w:val="16"/>
            </w:rPr>
            <w:t>2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</w:p>
      </w:tc>
    </w:tr>
  </w:tbl>
  <w:p w14:paraId="24B9A01A" w14:textId="77777777" w:rsidR="007D46BD" w:rsidRDefault="007D46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7F2115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5041529">
    <w:abstractNumId w:val="1"/>
  </w:num>
  <w:num w:numId="2" w16cid:durableId="69697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120"/>
  <w:displayHorizontalDrawingGridEvery w:val="2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E0995"/>
    <w:rsid w:val="000F7001"/>
    <w:rsid w:val="001E4132"/>
    <w:rsid w:val="0021617A"/>
    <w:rsid w:val="002334CA"/>
    <w:rsid w:val="00275E51"/>
    <w:rsid w:val="002E4E68"/>
    <w:rsid w:val="00366941"/>
    <w:rsid w:val="0036730C"/>
    <w:rsid w:val="003A4A3E"/>
    <w:rsid w:val="003A6E87"/>
    <w:rsid w:val="003C7A06"/>
    <w:rsid w:val="003D26CA"/>
    <w:rsid w:val="00415916"/>
    <w:rsid w:val="00457339"/>
    <w:rsid w:val="004B5C10"/>
    <w:rsid w:val="00525218"/>
    <w:rsid w:val="005871D0"/>
    <w:rsid w:val="005F15F8"/>
    <w:rsid w:val="00655D37"/>
    <w:rsid w:val="006802AB"/>
    <w:rsid w:val="007024C4"/>
    <w:rsid w:val="00794A5B"/>
    <w:rsid w:val="007A2A69"/>
    <w:rsid w:val="007B478F"/>
    <w:rsid w:val="007D15A2"/>
    <w:rsid w:val="007D46BD"/>
    <w:rsid w:val="007F463D"/>
    <w:rsid w:val="00817204"/>
    <w:rsid w:val="00821F86"/>
    <w:rsid w:val="00895965"/>
    <w:rsid w:val="008A405A"/>
    <w:rsid w:val="008A721C"/>
    <w:rsid w:val="008B4946"/>
    <w:rsid w:val="009A703E"/>
    <w:rsid w:val="009C3B41"/>
    <w:rsid w:val="00A16962"/>
    <w:rsid w:val="00A226AB"/>
    <w:rsid w:val="00A44CAD"/>
    <w:rsid w:val="00A45815"/>
    <w:rsid w:val="00A70C6B"/>
    <w:rsid w:val="00A80C36"/>
    <w:rsid w:val="00A81965"/>
    <w:rsid w:val="00AA5DE6"/>
    <w:rsid w:val="00B96DD2"/>
    <w:rsid w:val="00BA22C0"/>
    <w:rsid w:val="00BA79FB"/>
    <w:rsid w:val="00BF12C2"/>
    <w:rsid w:val="00C50B61"/>
    <w:rsid w:val="00CC3BF6"/>
    <w:rsid w:val="00D316A8"/>
    <w:rsid w:val="00D57719"/>
    <w:rsid w:val="00D8167C"/>
    <w:rsid w:val="00DB2DC9"/>
    <w:rsid w:val="00DD3818"/>
    <w:rsid w:val="00DF14E5"/>
    <w:rsid w:val="00E25BD4"/>
    <w:rsid w:val="00E60ACB"/>
    <w:rsid w:val="00EC2DE6"/>
    <w:rsid w:val="00EE08B7"/>
    <w:rsid w:val="00F17F63"/>
    <w:rsid w:val="00F30012"/>
    <w:rsid w:val="00F43A45"/>
    <w:rsid w:val="00F80F49"/>
    <w:rsid w:val="00FA56A7"/>
    <w:rsid w:val="00FF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38995"/>
  <w15:chartTrackingRefBased/>
  <w15:docId w15:val="{A3560F5F-010B-4FBC-87F3-CC11B3D3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aramond" w:hAnsi="Garamond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Garamond" w:hAnsi="Garamond"/>
      <w:b/>
      <w:bCs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Garamond" w:hAnsi="Garamond"/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Garamond" w:hAnsi="Garamond"/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Garamond" w:hAnsi="Garamond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Garamond" w:hAnsi="Garamond"/>
      <w:b/>
      <w:bCs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jc w:val="center"/>
      <w:outlineLvl w:val="8"/>
    </w:pPr>
    <w:rPr>
      <w:rFonts w:ascii="Garamond" w:hAnsi="Garamond"/>
      <w:b/>
      <w:bCs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paragraph" w:customStyle="1" w:styleId="MediumShading1-Accent11">
    <w:name w:val="Medium Shading 1 - Accent 11"/>
    <w:qFormat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Shruti"/>
      <w:lang w:bidi="gu-IN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43A45"/>
    <w:rPr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AB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AB"/>
    <w:rPr>
      <w:rFonts w:ascii="Courier New" w:hAnsi="Courier New" w:cs="Courier New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1201</Characters>
  <Application>Microsoft Office Word</Application>
  <DocSecurity>4</DocSecurity>
  <PresentationFormat/>
  <Lines>25</Lines>
  <Paragraphs>16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 MANUFACTURING RECORD</vt:lpstr>
    </vt:vector>
  </TitlesOfParts>
  <Manager/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MANUFACTURING RECORD</dc:title>
  <dc:subject/>
  <dc:creator>mr. unni</dc:creator>
  <cp:keywords/>
  <dc:description/>
  <cp:lastModifiedBy>Parth Raval</cp:lastModifiedBy>
  <cp:revision>2</cp:revision>
  <cp:lastPrinted>2023-02-04T10:05:00Z</cp:lastPrinted>
  <dcterms:created xsi:type="dcterms:W3CDTF">2026-10-20T11:31:00Z</dcterms:created>
  <dcterms:modified xsi:type="dcterms:W3CDTF">2026-10-20T11:31:00Z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