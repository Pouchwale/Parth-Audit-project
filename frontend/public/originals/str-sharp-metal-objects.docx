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 w:rsidR="002D4DD4" w:rsidRPr="00F57020" w14:paraId="312F0A49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561FF266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2A30B79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3FBE152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0FFE1C0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3847039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AD1FCA6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4D619CA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4A817AD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FA111A8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14:paraId="2677618F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74AA6B75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48E958A5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AFA9692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A6F36B5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7928529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B0B53B5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C970A1D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96BDFAF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A71452B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005FFE" w:rsidRPr="00F57020" w14:paraId="6276208F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4CE663BF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D8D6416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44587B1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A737A21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B20FBF6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B6EDA25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6B385BF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401ED517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9E1B1FD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005FFE" w:rsidRPr="00F57020" w14:paraId="15151EFE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68CBEC48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2347A4B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2447DEA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89F5EC9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5042AA0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BE3FB4A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42C2471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C7EE5BB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B40193D" w14:textId="77777777"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14:paraId="5D8DCD0E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6652A40D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B6C8641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D6724EF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900BCF0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C5D3468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EB03EDD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A689041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8730414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F702D7D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14:paraId="5525BD71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24007837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41109F8F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5C61907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BBAE07C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B42BEB4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A9AC812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4EFA3BB8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0D1F23C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4146D352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835685" w:rsidRPr="00F57020" w14:paraId="1BC7E8AA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23E16AEC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9CFB588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073D50F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6C17233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4646C886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48786C9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E4A9925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EE20F44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17049B2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835685" w:rsidRPr="00F57020" w14:paraId="7BF489A1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5F3581AC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2BC7B01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3C78ED6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9BF676F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EEFCFF0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108F006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EECD4BE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EAA7091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BAD21C0" w14:textId="77777777"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1E7DBC" w:rsidRPr="00F57020" w14:paraId="7B891657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6F50DF3F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C91542C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E56DF32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5BD5862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BF46B8F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ACF437D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C5CD3AD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0314F58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EBD9EFC" w14:textId="77777777"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14:paraId="79211E60" w14:textId="77777777" w:rsidTr="00782521">
        <w:trPr>
          <w:cantSplit/>
          <w:trHeight w:val="133"/>
        </w:trPr>
        <w:tc>
          <w:tcPr>
            <w:tcW w:w="1701" w:type="dxa"/>
            <w:vAlign w:val="center"/>
          </w:tcPr>
          <w:p w14:paraId="552AFDEB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D5BF304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B86C7B3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CA829EA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5A5CFB01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C163F16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3C7F1425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234B185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A8B329A" w14:textId="77777777"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</w:tbl>
    <w:p w14:paraId="06974051" w14:textId="77777777" w:rsidR="00F61970" w:rsidRPr="00E21C92" w:rsidRDefault="00F6197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sectPr w:rsidR="00F61970" w:rsidRPr="00E21C92" w:rsidSect="00835685">
      <w:headerReference w:type="default" r:id="rId7"/>
      <w:footerReference w:type="default" r:id="rId8"/>
      <w:pgSz w:w="16834" w:h="11909" w:orient="landscape" w:code="9"/>
      <w:pgMar w:top="360" w:right="181" w:bottom="90" w:left="993" w:header="341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52323" w14:textId="77777777" w:rsidR="009278BC" w:rsidRDefault="009278BC" w:rsidP="00EB21FD">
      <w:pPr>
        <w:pStyle w:val="BodyText"/>
      </w:pPr>
      <w:r>
        <w:separator/>
      </w:r>
    </w:p>
  </w:endnote>
  <w:endnote w:type="continuationSeparator" w:id="0">
    <w:p w14:paraId="6B324A30" w14:textId="77777777" w:rsidR="009278BC" w:rsidRDefault="009278BC" w:rsidP="00EB21F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BE79" w14:textId="77777777" w:rsidR="00B26428" w:rsidRPr="001E7DBC" w:rsidRDefault="001E7DBC" w:rsidP="00A714D0">
    <w:pPr>
      <w:pStyle w:val="Footer"/>
      <w:spacing w:line="360" w:lineRule="auto"/>
      <w:jc w:val="center"/>
      <w:rPr>
        <w:rFonts w:asciiTheme="minorHAnsi" w:hAnsiTheme="minorHAnsi" w:cstheme="minorHAnsi"/>
        <w:sz w:val="24"/>
        <w:szCs w:val="28"/>
      </w:rPr>
    </w:pPr>
    <w:r w:rsidRPr="001E7DBC">
      <w:rPr>
        <w:rFonts w:asciiTheme="minorHAnsi" w:hAnsiTheme="minorHAnsi" w:cstheme="minorHAnsi"/>
        <w:sz w:val="24"/>
        <w:szCs w:val="28"/>
      </w:rPr>
      <w:t>F/STR/02 (00/01.12.2021)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E6D0" w14:textId="77777777" w:rsidR="009278BC" w:rsidRDefault="009278BC" w:rsidP="00EB21FD">
      <w:pPr>
        <w:pStyle w:val="BodyText"/>
      </w:pPr>
      <w:r>
        <w:separator/>
      </w:r>
    </w:p>
  </w:footnote>
  <w:footnote w:type="continuationSeparator" w:id="0">
    <w:p w14:paraId="66AA47A5" w14:textId="77777777" w:rsidR="009278BC" w:rsidRDefault="009278BC" w:rsidP="00EB21F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10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5309"/>
    </w:tblGrid>
    <w:tr w:rsidR="00005FFE" w:rsidRPr="00F57020" w14:paraId="5764B560" w14:textId="77777777" w:rsidTr="00DD5C8D">
      <w:trPr>
        <w:cantSplit/>
        <w:trHeight w:val="673"/>
      </w:trPr>
      <w:tc>
        <w:tcPr>
          <w:tcW w:w="15309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54EE5CA3" w14:textId="77777777" w:rsidR="00005FFE" w:rsidRPr="002D4DD4" w:rsidRDefault="00837E91" w:rsidP="00AA4054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 w:rsidRPr="00837E91">
            <w:rPr>
              <w:rFonts w:ascii="Calibri" w:hAnsi="Calibri" w:cs="Calibri"/>
              <w:b/>
              <w:sz w:val="32"/>
              <w:szCs w:val="32"/>
              <w:u w:val="single"/>
            </w:rPr>
            <w:t>GUJARAT PRINT PACK PUBLICATION PRIVATE LIMITED</w:t>
          </w:r>
        </w:p>
      </w:tc>
    </w:tr>
    <w:tr w:rsidR="00F61970" w:rsidRPr="00F57020" w14:paraId="040F4B7B" w14:textId="77777777" w:rsidTr="00DD5C8D">
      <w:trPr>
        <w:cantSplit/>
        <w:trHeight w:val="673"/>
      </w:trPr>
      <w:tc>
        <w:tcPr>
          <w:tcW w:w="15309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4D8F0DC0" w14:textId="77777777" w:rsidR="00F61970" w:rsidRPr="002D4DD4" w:rsidRDefault="008F709C" w:rsidP="008F709C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 xml:space="preserve">SHARP METAL OBJECTS </w:t>
          </w:r>
          <w:r w:rsidR="00835685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>(Razor Blade, Scissor, Cutter blade</w:t>
          </w:r>
          <w:r w:rsidR="001E7DBC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>, Surgical Blade</w:t>
          </w:r>
          <w:r w:rsidR="00835685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 xml:space="preserve">) </w:t>
          </w:r>
          <w:r w:rsidR="002D4DD4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 xml:space="preserve">ISSUANCE (NEW) &amp; RETURN (OLD) </w:t>
          </w:r>
          <w:r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>RECORD</w:t>
          </w:r>
        </w:p>
      </w:tc>
    </w:tr>
  </w:tbl>
  <w:p w14:paraId="59CF6128" w14:textId="77777777"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Store In-charge is overall responsible for issuance of new sharp metal object &amp; receipt as well as safe disposal of broken or worn-out sharp metal object. New sharp metal object shall be issued against </w:t>
    </w:r>
  </w:p>
  <w:p w14:paraId="03CF3392" w14:textId="77777777"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return of intact worn out sharp metal object or complete assembly of broken sharp metal object. In night shift, when Store in-charge may not be present, respective departmental supervisor shall </w:t>
    </w:r>
  </w:p>
  <w:p w14:paraId="3EFA1B11" w14:textId="77777777"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ensure that, broken or worn-out sharp metal object is kept in container for disposal of broken or worn-out sharp tool, issue the new sharp tool &amp; do the self-entry in this register. Store in-charge shall do </w:t>
    </w:r>
  </w:p>
  <w:p w14:paraId="1BED2967" w14:textId="77777777"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the reconciliation of issued &amp; returned sharp tool quantity as per records updated. </w:t>
    </w:r>
  </w:p>
  <w:p w14:paraId="745A202B" w14:textId="77777777" w:rsidR="002D4DD4" w:rsidRDefault="00CD616F" w:rsidP="00CD616F">
    <w:r w:rsidRPr="00CD616F">
      <w:rPr>
        <w:rFonts w:asciiTheme="minorHAnsi" w:hAnsiTheme="minorHAnsi" w:cstheme="minorHAnsi"/>
        <w:b/>
        <w:sz w:val="18"/>
        <w:szCs w:val="16"/>
      </w:rPr>
      <w:t>New sharp metal object also may be issued to new employee or addition of new machine or new requirements, without receipt of new sharp metal object</w:t>
    </w:r>
  </w:p>
  <w:tbl>
    <w:tblPr>
      <w:tblW w:w="15309" w:type="dxa"/>
      <w:tblInd w:w="10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701"/>
      <w:gridCol w:w="1701"/>
      <w:gridCol w:w="1701"/>
      <w:gridCol w:w="1701"/>
      <w:gridCol w:w="1701"/>
      <w:gridCol w:w="1701"/>
      <w:gridCol w:w="1701"/>
      <w:gridCol w:w="1701"/>
    </w:tblGrid>
    <w:tr w:rsidR="002D4DD4" w:rsidRPr="00F57020" w14:paraId="3BBD5859" w14:textId="77777777" w:rsidTr="00782521">
      <w:trPr>
        <w:cantSplit/>
        <w:trHeight w:val="134"/>
      </w:trPr>
      <w:tc>
        <w:tcPr>
          <w:tcW w:w="1701" w:type="dxa"/>
        </w:tcPr>
        <w:p w14:paraId="409103F6" w14:textId="77777777"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DATE</w:t>
          </w:r>
        </w:p>
      </w:tc>
      <w:tc>
        <w:tcPr>
          <w:tcW w:w="1701" w:type="dxa"/>
        </w:tcPr>
        <w:p w14:paraId="1651D567" w14:textId="77777777" w:rsidR="002D4DD4" w:rsidRPr="00835685" w:rsidRDefault="002D4DD4" w:rsidP="008F709C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SHARP TOOL DESCRIPTION</w:t>
          </w:r>
        </w:p>
      </w:tc>
      <w:tc>
        <w:tcPr>
          <w:tcW w:w="1701" w:type="dxa"/>
        </w:tcPr>
        <w:p w14:paraId="5C748C82" w14:textId="77777777"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QTY. ISSUED</w:t>
          </w:r>
        </w:p>
      </w:tc>
      <w:tc>
        <w:tcPr>
          <w:tcW w:w="1701" w:type="dxa"/>
        </w:tcPr>
        <w:p w14:paraId="7E3F4AFD" w14:textId="77777777"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ISSUED TO (NAME)</w:t>
          </w:r>
        </w:p>
      </w:tc>
      <w:tc>
        <w:tcPr>
          <w:tcW w:w="1701" w:type="dxa"/>
        </w:tcPr>
        <w:p w14:paraId="5D2CBE19" w14:textId="77777777"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DEPARTMENT</w:t>
          </w:r>
        </w:p>
      </w:tc>
      <w:tc>
        <w:tcPr>
          <w:tcW w:w="1701" w:type="dxa"/>
        </w:tcPr>
        <w:p w14:paraId="1885BE65" w14:textId="77777777"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RECEIVERS SIGNATURE</w:t>
          </w:r>
        </w:p>
      </w:tc>
      <w:tc>
        <w:tcPr>
          <w:tcW w:w="1701" w:type="dxa"/>
        </w:tcPr>
        <w:p w14:paraId="5DE5DF16" w14:textId="77777777"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RETURN QTY.</w:t>
          </w:r>
        </w:p>
      </w:tc>
      <w:tc>
        <w:tcPr>
          <w:tcW w:w="1701" w:type="dxa"/>
        </w:tcPr>
        <w:p w14:paraId="56AC4A40" w14:textId="77777777" w:rsidR="002D4DD4" w:rsidRPr="00835685" w:rsidRDefault="00A7552A" w:rsidP="00835685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>
            <w:rPr>
              <w:rFonts w:ascii="Calibri" w:hAnsi="Calibri" w:cs="Tahoma"/>
              <w:b/>
              <w:sz w:val="22"/>
              <w:szCs w:val="24"/>
            </w:rPr>
            <w:t>STORE KEEPER SIGN</w:t>
          </w:r>
        </w:p>
      </w:tc>
      <w:tc>
        <w:tcPr>
          <w:tcW w:w="1701" w:type="dxa"/>
        </w:tcPr>
        <w:p w14:paraId="2AA94B5F" w14:textId="77777777" w:rsidR="002D4DD4" w:rsidRPr="00835685" w:rsidRDefault="00A7552A" w:rsidP="00A7552A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>
            <w:rPr>
              <w:rFonts w:ascii="Calibri" w:hAnsi="Calibri" w:cs="Tahoma"/>
              <w:b/>
              <w:sz w:val="22"/>
              <w:szCs w:val="24"/>
            </w:rPr>
            <w:t>REMARKS</w:t>
          </w:r>
        </w:p>
      </w:tc>
    </w:tr>
  </w:tbl>
  <w:p w14:paraId="69F32A31" w14:textId="77777777" w:rsidR="002D4DD4" w:rsidRDefault="002D4D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D103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F855E24"/>
    <w:multiLevelType w:val="hybridMultilevel"/>
    <w:tmpl w:val="4C26CA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4C248C"/>
    <w:multiLevelType w:val="hybridMultilevel"/>
    <w:tmpl w:val="A30EDC52"/>
    <w:lvl w:ilvl="0" w:tplc="74682A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27CC6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B6D9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34E41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EEFDF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88D1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56A3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E9C6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DC3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5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429349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942C1E"/>
    <w:multiLevelType w:val="hybridMultilevel"/>
    <w:tmpl w:val="5E1CB702"/>
    <w:lvl w:ilvl="0" w:tplc="02665E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C8C0B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E46E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DCD1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48B4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C898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11C0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A41C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C88A9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395CA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46D2886"/>
    <w:multiLevelType w:val="hybridMultilevel"/>
    <w:tmpl w:val="C172A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1498F"/>
    <w:multiLevelType w:val="singleLevel"/>
    <w:tmpl w:val="799E1308"/>
    <w:lvl w:ilvl="0">
      <w:start w:val="3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2" w15:restartNumberingAfterBreak="0">
    <w:nsid w:val="686A70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7F4C5DB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158040767">
    <w:abstractNumId w:val="6"/>
  </w:num>
  <w:num w:numId="2" w16cid:durableId="408314314">
    <w:abstractNumId w:val="0"/>
  </w:num>
  <w:num w:numId="3" w16cid:durableId="1933968095">
    <w:abstractNumId w:val="5"/>
  </w:num>
  <w:num w:numId="4" w16cid:durableId="877280274">
    <w:abstractNumId w:val="4"/>
  </w:num>
  <w:num w:numId="5" w16cid:durableId="1726299073">
    <w:abstractNumId w:val="11"/>
  </w:num>
  <w:num w:numId="6" w16cid:durableId="1793474211">
    <w:abstractNumId w:val="9"/>
  </w:num>
  <w:num w:numId="7" w16cid:durableId="26875744">
    <w:abstractNumId w:val="12"/>
  </w:num>
  <w:num w:numId="8" w16cid:durableId="1832018945">
    <w:abstractNumId w:val="7"/>
  </w:num>
  <w:num w:numId="9" w16cid:durableId="1109474853">
    <w:abstractNumId w:val="13"/>
  </w:num>
  <w:num w:numId="10" w16cid:durableId="1252200047">
    <w:abstractNumId w:val="1"/>
  </w:num>
  <w:num w:numId="11" w16cid:durableId="2038238773">
    <w:abstractNumId w:val="8"/>
  </w:num>
  <w:num w:numId="12" w16cid:durableId="1009715480">
    <w:abstractNumId w:val="14"/>
  </w:num>
  <w:num w:numId="13" w16cid:durableId="1268273302">
    <w:abstractNumId w:val="3"/>
  </w:num>
  <w:num w:numId="14" w16cid:durableId="1580476490">
    <w:abstractNumId w:val="2"/>
  </w:num>
  <w:num w:numId="15" w16cid:durableId="20057435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EFF"/>
    <w:rsid w:val="00005FFE"/>
    <w:rsid w:val="00034521"/>
    <w:rsid w:val="000434DE"/>
    <w:rsid w:val="00052564"/>
    <w:rsid w:val="000618CF"/>
    <w:rsid w:val="00064005"/>
    <w:rsid w:val="000722B1"/>
    <w:rsid w:val="0007290D"/>
    <w:rsid w:val="000B4CA9"/>
    <w:rsid w:val="000C4385"/>
    <w:rsid w:val="000F4816"/>
    <w:rsid w:val="0011151A"/>
    <w:rsid w:val="00113F2C"/>
    <w:rsid w:val="00130A8B"/>
    <w:rsid w:val="001428B0"/>
    <w:rsid w:val="00180B32"/>
    <w:rsid w:val="00197C7F"/>
    <w:rsid w:val="001B4AD2"/>
    <w:rsid w:val="001B75C3"/>
    <w:rsid w:val="001D41C0"/>
    <w:rsid w:val="001E7DBC"/>
    <w:rsid w:val="001F2B9B"/>
    <w:rsid w:val="00221903"/>
    <w:rsid w:val="002266B0"/>
    <w:rsid w:val="00237C49"/>
    <w:rsid w:val="0024223B"/>
    <w:rsid w:val="00246745"/>
    <w:rsid w:val="002608EB"/>
    <w:rsid w:val="002703A4"/>
    <w:rsid w:val="002817C3"/>
    <w:rsid w:val="0029759B"/>
    <w:rsid w:val="002C292E"/>
    <w:rsid w:val="002D4DD4"/>
    <w:rsid w:val="0035457D"/>
    <w:rsid w:val="00355FA2"/>
    <w:rsid w:val="0036744A"/>
    <w:rsid w:val="00370B39"/>
    <w:rsid w:val="00383053"/>
    <w:rsid w:val="0038334B"/>
    <w:rsid w:val="00392AC0"/>
    <w:rsid w:val="003D24AA"/>
    <w:rsid w:val="003F5AB0"/>
    <w:rsid w:val="004207F0"/>
    <w:rsid w:val="004331BA"/>
    <w:rsid w:val="00437273"/>
    <w:rsid w:val="00453DF2"/>
    <w:rsid w:val="00460AAD"/>
    <w:rsid w:val="004716CD"/>
    <w:rsid w:val="00480152"/>
    <w:rsid w:val="0049044A"/>
    <w:rsid w:val="004B1D1A"/>
    <w:rsid w:val="004D3A12"/>
    <w:rsid w:val="0050057E"/>
    <w:rsid w:val="00505644"/>
    <w:rsid w:val="005311A6"/>
    <w:rsid w:val="005363DC"/>
    <w:rsid w:val="00560BC3"/>
    <w:rsid w:val="0059513D"/>
    <w:rsid w:val="005A0739"/>
    <w:rsid w:val="005A55B9"/>
    <w:rsid w:val="005A65F8"/>
    <w:rsid w:val="005D6331"/>
    <w:rsid w:val="005F649A"/>
    <w:rsid w:val="00604CAF"/>
    <w:rsid w:val="00605A6A"/>
    <w:rsid w:val="0061256F"/>
    <w:rsid w:val="00623F96"/>
    <w:rsid w:val="006567F4"/>
    <w:rsid w:val="00656BFA"/>
    <w:rsid w:val="0068360E"/>
    <w:rsid w:val="006B6C0A"/>
    <w:rsid w:val="006E2F5F"/>
    <w:rsid w:val="006F5ABF"/>
    <w:rsid w:val="007057D7"/>
    <w:rsid w:val="00753FDE"/>
    <w:rsid w:val="0076579B"/>
    <w:rsid w:val="007703BB"/>
    <w:rsid w:val="00774EFF"/>
    <w:rsid w:val="00782521"/>
    <w:rsid w:val="00787DBD"/>
    <w:rsid w:val="007A2F7F"/>
    <w:rsid w:val="00835685"/>
    <w:rsid w:val="00837E91"/>
    <w:rsid w:val="00840396"/>
    <w:rsid w:val="00845A32"/>
    <w:rsid w:val="00850198"/>
    <w:rsid w:val="00875AA1"/>
    <w:rsid w:val="008839F9"/>
    <w:rsid w:val="008865F0"/>
    <w:rsid w:val="0089194E"/>
    <w:rsid w:val="008A60B4"/>
    <w:rsid w:val="008B523B"/>
    <w:rsid w:val="008C3282"/>
    <w:rsid w:val="008E1B0B"/>
    <w:rsid w:val="008E54E6"/>
    <w:rsid w:val="008F709C"/>
    <w:rsid w:val="00903D5B"/>
    <w:rsid w:val="00903E4B"/>
    <w:rsid w:val="009138C6"/>
    <w:rsid w:val="009278BC"/>
    <w:rsid w:val="00932854"/>
    <w:rsid w:val="009617CB"/>
    <w:rsid w:val="00966159"/>
    <w:rsid w:val="009678E9"/>
    <w:rsid w:val="00980775"/>
    <w:rsid w:val="00986C5B"/>
    <w:rsid w:val="00994310"/>
    <w:rsid w:val="009B4523"/>
    <w:rsid w:val="009C29A1"/>
    <w:rsid w:val="009C4410"/>
    <w:rsid w:val="009E6522"/>
    <w:rsid w:val="00A36123"/>
    <w:rsid w:val="00A6664E"/>
    <w:rsid w:val="00A714D0"/>
    <w:rsid w:val="00A7552A"/>
    <w:rsid w:val="00A80548"/>
    <w:rsid w:val="00A84970"/>
    <w:rsid w:val="00AA4054"/>
    <w:rsid w:val="00AA441A"/>
    <w:rsid w:val="00AD17D8"/>
    <w:rsid w:val="00AD3745"/>
    <w:rsid w:val="00AE114C"/>
    <w:rsid w:val="00AF717C"/>
    <w:rsid w:val="00B16F4B"/>
    <w:rsid w:val="00B26428"/>
    <w:rsid w:val="00B767A1"/>
    <w:rsid w:val="00B81DDC"/>
    <w:rsid w:val="00BA041D"/>
    <w:rsid w:val="00BB18CA"/>
    <w:rsid w:val="00BC7107"/>
    <w:rsid w:val="00BE1298"/>
    <w:rsid w:val="00C02352"/>
    <w:rsid w:val="00C176D7"/>
    <w:rsid w:val="00C43AD7"/>
    <w:rsid w:val="00C47BDF"/>
    <w:rsid w:val="00C525F5"/>
    <w:rsid w:val="00C74831"/>
    <w:rsid w:val="00C77E15"/>
    <w:rsid w:val="00C94741"/>
    <w:rsid w:val="00C94E04"/>
    <w:rsid w:val="00CA6AD7"/>
    <w:rsid w:val="00CB49EE"/>
    <w:rsid w:val="00CD5261"/>
    <w:rsid w:val="00CD616F"/>
    <w:rsid w:val="00CE6912"/>
    <w:rsid w:val="00CF2232"/>
    <w:rsid w:val="00D043DB"/>
    <w:rsid w:val="00D117EC"/>
    <w:rsid w:val="00D13973"/>
    <w:rsid w:val="00D14DD3"/>
    <w:rsid w:val="00D27598"/>
    <w:rsid w:val="00D31885"/>
    <w:rsid w:val="00D44850"/>
    <w:rsid w:val="00D72B8C"/>
    <w:rsid w:val="00D749B9"/>
    <w:rsid w:val="00D80666"/>
    <w:rsid w:val="00DB3B40"/>
    <w:rsid w:val="00DD5C8D"/>
    <w:rsid w:val="00DF491D"/>
    <w:rsid w:val="00E20400"/>
    <w:rsid w:val="00E21C92"/>
    <w:rsid w:val="00E2352A"/>
    <w:rsid w:val="00E277E4"/>
    <w:rsid w:val="00E41EEC"/>
    <w:rsid w:val="00E437CB"/>
    <w:rsid w:val="00E554CB"/>
    <w:rsid w:val="00E675C7"/>
    <w:rsid w:val="00E728DD"/>
    <w:rsid w:val="00EA573B"/>
    <w:rsid w:val="00EB21FD"/>
    <w:rsid w:val="00EB552E"/>
    <w:rsid w:val="00EB7FBB"/>
    <w:rsid w:val="00EC4E09"/>
    <w:rsid w:val="00ED04AF"/>
    <w:rsid w:val="00ED3BE6"/>
    <w:rsid w:val="00EF5779"/>
    <w:rsid w:val="00F0252A"/>
    <w:rsid w:val="00F36D89"/>
    <w:rsid w:val="00F425ED"/>
    <w:rsid w:val="00F458BD"/>
    <w:rsid w:val="00F61970"/>
    <w:rsid w:val="00F70A62"/>
    <w:rsid w:val="00F70B26"/>
    <w:rsid w:val="00F75B71"/>
    <w:rsid w:val="00FB1759"/>
    <w:rsid w:val="00FB54B6"/>
    <w:rsid w:val="00FD670C"/>
    <w:rsid w:val="00FE1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9053AA"/>
  <w15:docId w15:val="{A699D18B-81AE-497C-9DA0-6CE90B4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513D"/>
  </w:style>
  <w:style w:type="paragraph" w:styleId="Heading1">
    <w:name w:val="heading 1"/>
    <w:basedOn w:val="Normal"/>
    <w:next w:val="Normal"/>
    <w:qFormat/>
    <w:rsid w:val="0059513D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59513D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59513D"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rsid w:val="0059513D"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59513D"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59513D"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59513D"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9513D"/>
    <w:pPr>
      <w:keepNext/>
      <w:outlineLvl w:val="7"/>
    </w:pPr>
    <w:rPr>
      <w:rFonts w:ascii="Arial Narrow" w:hAnsi="Arial Narrow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9513D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rsid w:val="0059513D"/>
    <w:pPr>
      <w:ind w:left="2160" w:firstLine="720"/>
      <w:jc w:val="right"/>
    </w:pPr>
  </w:style>
  <w:style w:type="paragraph" w:styleId="Header">
    <w:name w:val="header"/>
    <w:basedOn w:val="Normal"/>
    <w:rsid w:val="0059513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9513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9513D"/>
    <w:rPr>
      <w:sz w:val="24"/>
    </w:rPr>
  </w:style>
  <w:style w:type="character" w:styleId="PageNumber">
    <w:name w:val="page number"/>
    <w:basedOn w:val="DefaultParagraphFont"/>
    <w:rsid w:val="0059513D"/>
  </w:style>
  <w:style w:type="paragraph" w:customStyle="1" w:styleId="TxBrp3">
    <w:name w:val="TxBr_p3"/>
    <w:basedOn w:val="Normal"/>
    <w:rsid w:val="0059513D"/>
    <w:pPr>
      <w:widowControl w:val="0"/>
      <w:tabs>
        <w:tab w:val="left" w:pos="204"/>
      </w:tabs>
      <w:spacing w:line="413" w:lineRule="atLeast"/>
    </w:pPr>
    <w:rPr>
      <w:snapToGrid w:val="0"/>
      <w:sz w:val="24"/>
    </w:rPr>
  </w:style>
  <w:style w:type="paragraph" w:styleId="BalloonText">
    <w:name w:val="Balloon Text"/>
    <w:basedOn w:val="Normal"/>
    <w:semiHidden/>
    <w:rsid w:val="005D6331"/>
    <w:rPr>
      <w:rFonts w:ascii="Tahoma" w:hAnsi="Tahoma" w:cs="Tahoma"/>
      <w:sz w:val="16"/>
      <w:szCs w:val="16"/>
    </w:rPr>
  </w:style>
  <w:style w:type="character" w:styleId="Hyperlink">
    <w:name w:val="Hyperlink"/>
    <w:rsid w:val="00787DBD"/>
    <w:rPr>
      <w:color w:val="0000FF"/>
      <w:u w:val="single"/>
    </w:rPr>
  </w:style>
  <w:style w:type="table" w:styleId="TableGrid">
    <w:name w:val="Table Grid"/>
    <w:basedOn w:val="TableNormal"/>
    <w:rsid w:val="00F619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rsid w:val="005311A6"/>
    <w:rPr>
      <w:snapToGrid w:val="0"/>
      <w:sz w:val="24"/>
    </w:rPr>
  </w:style>
  <w:style w:type="character" w:customStyle="1" w:styleId="FooterChar">
    <w:name w:val="Footer Char"/>
    <w:link w:val="Footer"/>
    <w:rsid w:val="00A714D0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SSPL%20ISO%20Documents\ISO%20Final%201\Management%20Representative\Formats%20-%20MR\ISO%20Forma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Formats.dot</Template>
  <TotalTime>0</TotalTime>
  <Pages>1</Pages>
  <Words>14</Words>
  <Characters>87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Ravi Iyer</dc:creator>
  <cp:keywords/>
  <cp:lastModifiedBy>Parth Raval</cp:lastModifiedBy>
  <cp:revision>2</cp:revision>
  <cp:lastPrinted>2024-01-20T04:37:00Z</cp:lastPrinted>
  <dcterms:created xsi:type="dcterms:W3CDTF">2026-10-20T11:31:00Z</dcterms:created>
  <dcterms:modified xsi:type="dcterms:W3CDTF">2026-10-20T11:31:00Z</dcterms:modified>
  <cp:category>MR</cp:category>
</cp:coreProperties>
</file>