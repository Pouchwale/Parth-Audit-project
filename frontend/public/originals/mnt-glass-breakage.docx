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7B544A" w14:textId="77777777" w:rsidR="0045624F" w:rsidRDefault="0045624F"/>
    <w:tbl>
      <w:tblPr>
        <w:tblW w:w="15688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1743"/>
        <w:gridCol w:w="2083"/>
        <w:gridCol w:w="1910"/>
        <w:gridCol w:w="1456"/>
        <w:gridCol w:w="1192"/>
        <w:gridCol w:w="1532"/>
        <w:gridCol w:w="1532"/>
        <w:gridCol w:w="1703"/>
      </w:tblGrid>
      <w:tr w:rsidR="00996890" w:rsidRPr="00CF2164" w14:paraId="6A939A1A" w14:textId="77777777" w:rsidTr="00996890">
        <w:trPr>
          <w:cantSplit/>
          <w:trHeight w:hRule="exact" w:val="521"/>
        </w:trPr>
        <w:tc>
          <w:tcPr>
            <w:tcW w:w="2537" w:type="dxa"/>
          </w:tcPr>
          <w:p w14:paraId="3E5D686F" w14:textId="77777777" w:rsidR="00996890" w:rsidRPr="006E3291" w:rsidRDefault="00996890">
            <w:pPr>
              <w:rPr>
                <w:rFonts w:ascii="Calibri" w:hAnsi="Calibri"/>
                <w:b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sz w:val="22"/>
                <w:szCs w:val="22"/>
              </w:rPr>
              <w:t>Nos. &amp; Type of articles</w:t>
            </w:r>
          </w:p>
        </w:tc>
        <w:tc>
          <w:tcPr>
            <w:tcW w:w="1743" w:type="dxa"/>
            <w:vMerge w:val="restart"/>
            <w:vAlign w:val="center"/>
          </w:tcPr>
          <w:p w14:paraId="207C4417" w14:textId="77777777" w:rsidR="00996890" w:rsidRPr="006E3291" w:rsidRDefault="00996890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E3291">
              <w:rPr>
                <w:rFonts w:ascii="Calibri" w:hAnsi="Calibri"/>
                <w:b/>
                <w:bCs/>
                <w:color w:val="000000"/>
              </w:rPr>
              <w:t xml:space="preserve"> Glass Window</w:t>
            </w:r>
            <w:r w:rsidR="006E3291" w:rsidRPr="006E3291">
              <w:rPr>
                <w:rFonts w:ascii="Calibri" w:hAnsi="Calibri"/>
                <w:b/>
                <w:bCs/>
                <w:color w:val="000000"/>
              </w:rPr>
              <w:t>/Door</w:t>
            </w:r>
          </w:p>
        </w:tc>
        <w:tc>
          <w:tcPr>
            <w:tcW w:w="2083" w:type="dxa"/>
            <w:vMerge w:val="restart"/>
            <w:vAlign w:val="center"/>
          </w:tcPr>
          <w:p w14:paraId="5A4CF10F" w14:textId="77777777" w:rsidR="00996890" w:rsidRPr="006E3291" w:rsidRDefault="00996890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E3291">
              <w:rPr>
                <w:rFonts w:ascii="Calibri" w:hAnsi="Calibri"/>
                <w:b/>
                <w:bCs/>
                <w:color w:val="000000"/>
              </w:rPr>
              <w:t>Acrylic</w:t>
            </w:r>
            <w:r w:rsidR="006E3291" w:rsidRPr="006E3291">
              <w:rPr>
                <w:rFonts w:ascii="Calibri" w:hAnsi="Calibri"/>
                <w:b/>
                <w:bCs/>
                <w:color w:val="000000"/>
              </w:rPr>
              <w:t xml:space="preserve"> Sheets for False Ceiling</w:t>
            </w:r>
          </w:p>
        </w:tc>
        <w:tc>
          <w:tcPr>
            <w:tcW w:w="1910" w:type="dxa"/>
            <w:vMerge w:val="restart"/>
            <w:vAlign w:val="center"/>
          </w:tcPr>
          <w:p w14:paraId="54C8A9F5" w14:textId="77777777" w:rsidR="00996890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E3291">
              <w:rPr>
                <w:rFonts w:ascii="Calibri" w:hAnsi="Calibri"/>
                <w:b/>
                <w:bCs/>
                <w:color w:val="000000"/>
              </w:rPr>
              <w:t>Tubelight</w:t>
            </w:r>
          </w:p>
        </w:tc>
        <w:tc>
          <w:tcPr>
            <w:tcW w:w="1456" w:type="dxa"/>
            <w:vMerge w:val="restart"/>
            <w:vAlign w:val="center"/>
          </w:tcPr>
          <w:p w14:paraId="312D1038" w14:textId="77777777" w:rsidR="00996890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E3291">
              <w:rPr>
                <w:rFonts w:ascii="Calibri" w:hAnsi="Calibri"/>
                <w:b/>
                <w:bCs/>
                <w:color w:val="000000"/>
              </w:rPr>
              <w:t>CCTV Camera</w:t>
            </w:r>
          </w:p>
        </w:tc>
        <w:tc>
          <w:tcPr>
            <w:tcW w:w="1192" w:type="dxa"/>
            <w:vMerge w:val="restart"/>
            <w:vAlign w:val="center"/>
          </w:tcPr>
          <w:p w14:paraId="28D4039F" w14:textId="77777777" w:rsidR="00996890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6E3291">
              <w:rPr>
                <w:rFonts w:ascii="Calibri" w:hAnsi="Calibri"/>
                <w:b/>
                <w:bCs/>
                <w:color w:val="000000"/>
              </w:rPr>
              <w:t>LED Light</w:t>
            </w:r>
          </w:p>
        </w:tc>
        <w:tc>
          <w:tcPr>
            <w:tcW w:w="1532" w:type="dxa"/>
            <w:vMerge w:val="restart"/>
            <w:vAlign w:val="center"/>
          </w:tcPr>
          <w:p w14:paraId="689BA4FB" w14:textId="77777777" w:rsidR="00996890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Monitor+TV</w:t>
            </w:r>
          </w:p>
        </w:tc>
        <w:tc>
          <w:tcPr>
            <w:tcW w:w="1532" w:type="dxa"/>
            <w:vMerge w:val="restart"/>
          </w:tcPr>
          <w:p w14:paraId="36151032" w14:textId="77777777" w:rsidR="00996890" w:rsidRPr="006E3291" w:rsidRDefault="0099689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  <w:p w14:paraId="611B0DED" w14:textId="77777777" w:rsidR="006E3291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  <w:p w14:paraId="65F22D0A" w14:textId="77777777" w:rsidR="006E3291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Insect Killer</w:t>
            </w:r>
          </w:p>
          <w:p w14:paraId="16B6C0B6" w14:textId="77777777" w:rsidR="006E3291" w:rsidRPr="006E3291" w:rsidRDefault="006E329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3" w:type="dxa"/>
            <w:vMerge w:val="restart"/>
            <w:vAlign w:val="center"/>
          </w:tcPr>
          <w:p w14:paraId="7C0BC50E" w14:textId="77777777" w:rsidR="00996890" w:rsidRPr="006E3291" w:rsidRDefault="00996890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Total Qty</w:t>
            </w:r>
          </w:p>
        </w:tc>
      </w:tr>
      <w:tr w:rsidR="00996890" w:rsidRPr="00CF2164" w14:paraId="23396EC3" w14:textId="77777777" w:rsidTr="00DB3C02">
        <w:trPr>
          <w:cantSplit/>
          <w:trHeight w:hRule="exact" w:val="568"/>
        </w:trPr>
        <w:tc>
          <w:tcPr>
            <w:tcW w:w="2537" w:type="dxa"/>
          </w:tcPr>
          <w:p w14:paraId="3B8BC691" w14:textId="77777777" w:rsidR="00996890" w:rsidRPr="006E3291" w:rsidRDefault="00996890">
            <w:pPr>
              <w:pStyle w:val="Heading2"/>
              <w:jc w:val="left"/>
              <w:rPr>
                <w:rFonts w:ascii="Calibri" w:hAnsi="Calibri"/>
                <w:b/>
                <w:szCs w:val="22"/>
                <w:u w:val="none"/>
              </w:rPr>
            </w:pPr>
            <w:r w:rsidRPr="006E3291">
              <w:rPr>
                <w:rFonts w:ascii="Calibri" w:hAnsi="Calibri"/>
                <w:b/>
                <w:szCs w:val="22"/>
                <w:u w:val="none"/>
              </w:rPr>
              <w:t xml:space="preserve">Location / Area </w:t>
            </w:r>
          </w:p>
          <w:p w14:paraId="7C4D6A76" w14:textId="77777777" w:rsidR="00996890" w:rsidRPr="006E3291" w:rsidRDefault="00996890">
            <w:pPr>
              <w:rPr>
                <w:rFonts w:ascii="Calibri" w:hAnsi="Calibri"/>
                <w:b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sz w:val="22"/>
                <w:szCs w:val="22"/>
              </w:rPr>
              <w:t>Of Glass</w:t>
            </w:r>
          </w:p>
        </w:tc>
        <w:tc>
          <w:tcPr>
            <w:tcW w:w="1743" w:type="dxa"/>
            <w:vMerge/>
          </w:tcPr>
          <w:p w14:paraId="40FA1D24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083" w:type="dxa"/>
            <w:vMerge/>
          </w:tcPr>
          <w:p w14:paraId="563CB3AF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10" w:type="dxa"/>
            <w:vMerge/>
          </w:tcPr>
          <w:p w14:paraId="71C636F5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56" w:type="dxa"/>
            <w:vMerge/>
          </w:tcPr>
          <w:p w14:paraId="5C3754E8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92" w:type="dxa"/>
            <w:vMerge/>
          </w:tcPr>
          <w:p w14:paraId="51C12484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2" w:type="dxa"/>
            <w:vMerge/>
          </w:tcPr>
          <w:p w14:paraId="79A2CCCB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32" w:type="dxa"/>
            <w:vMerge/>
          </w:tcPr>
          <w:p w14:paraId="759776B6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3" w:type="dxa"/>
            <w:vMerge/>
          </w:tcPr>
          <w:p w14:paraId="4EB224C5" w14:textId="77777777" w:rsidR="00996890" w:rsidRPr="006E3291" w:rsidRDefault="0099689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996890" w:rsidRPr="00CF2164" w14:paraId="021F770A" w14:textId="77777777" w:rsidTr="00996890">
        <w:trPr>
          <w:trHeight w:hRule="exact" w:val="353"/>
        </w:trPr>
        <w:tc>
          <w:tcPr>
            <w:tcW w:w="2537" w:type="dxa"/>
            <w:vAlign w:val="center"/>
          </w:tcPr>
          <w:p w14:paraId="6D5AF678" w14:textId="77777777" w:rsidR="00996890" w:rsidRPr="006E3291" w:rsidRDefault="006E3291" w:rsidP="00B43478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QC+Slitting</w:t>
            </w:r>
          </w:p>
        </w:tc>
        <w:tc>
          <w:tcPr>
            <w:tcW w:w="1743" w:type="dxa"/>
            <w:vAlign w:val="center"/>
          </w:tcPr>
          <w:p w14:paraId="55AE4C4F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43</w:t>
            </w:r>
          </w:p>
        </w:tc>
        <w:tc>
          <w:tcPr>
            <w:tcW w:w="2083" w:type="dxa"/>
          </w:tcPr>
          <w:p w14:paraId="1AB25023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375</w:t>
            </w:r>
          </w:p>
        </w:tc>
        <w:tc>
          <w:tcPr>
            <w:tcW w:w="1910" w:type="dxa"/>
          </w:tcPr>
          <w:p w14:paraId="45B91599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8</w:t>
            </w:r>
          </w:p>
        </w:tc>
        <w:tc>
          <w:tcPr>
            <w:tcW w:w="1456" w:type="dxa"/>
            <w:vAlign w:val="center"/>
          </w:tcPr>
          <w:p w14:paraId="687E61FA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192" w:type="dxa"/>
            <w:vAlign w:val="center"/>
          </w:tcPr>
          <w:p w14:paraId="53819407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34</w:t>
            </w:r>
          </w:p>
        </w:tc>
        <w:tc>
          <w:tcPr>
            <w:tcW w:w="1532" w:type="dxa"/>
          </w:tcPr>
          <w:p w14:paraId="2D18B313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8</w:t>
            </w:r>
          </w:p>
        </w:tc>
        <w:tc>
          <w:tcPr>
            <w:tcW w:w="1532" w:type="dxa"/>
          </w:tcPr>
          <w:p w14:paraId="279AB446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703" w:type="dxa"/>
            <w:vAlign w:val="center"/>
          </w:tcPr>
          <w:p w14:paraId="7502A922" w14:textId="77777777" w:rsidR="00996890" w:rsidRPr="006E3291" w:rsidRDefault="006F66EE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473</w:t>
            </w:r>
          </w:p>
        </w:tc>
      </w:tr>
      <w:tr w:rsidR="00996890" w:rsidRPr="00CF2164" w14:paraId="4901C0D2" w14:textId="77777777" w:rsidTr="000E31D8">
        <w:trPr>
          <w:trHeight w:hRule="exact" w:val="532"/>
        </w:trPr>
        <w:tc>
          <w:tcPr>
            <w:tcW w:w="2537" w:type="dxa"/>
            <w:vAlign w:val="center"/>
          </w:tcPr>
          <w:p w14:paraId="0C266D83" w14:textId="77777777" w:rsidR="00996890" w:rsidRPr="006E3291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320 Room + outside Area</w:t>
            </w:r>
          </w:p>
        </w:tc>
        <w:tc>
          <w:tcPr>
            <w:tcW w:w="1743" w:type="dxa"/>
            <w:vAlign w:val="center"/>
          </w:tcPr>
          <w:p w14:paraId="3943FAE2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18</w:t>
            </w:r>
          </w:p>
        </w:tc>
        <w:tc>
          <w:tcPr>
            <w:tcW w:w="2083" w:type="dxa"/>
          </w:tcPr>
          <w:p w14:paraId="7FFC74B9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29</w:t>
            </w:r>
            <w:r w:rsidR="00B3560D">
              <w:rPr>
                <w:rFonts w:ascii="Calibri" w:hAnsi="Calibri"/>
                <w:color w:val="000000"/>
                <w:sz w:val="22"/>
              </w:rPr>
              <w:t>7</w:t>
            </w:r>
          </w:p>
        </w:tc>
        <w:tc>
          <w:tcPr>
            <w:tcW w:w="1910" w:type="dxa"/>
          </w:tcPr>
          <w:p w14:paraId="1316DCD0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29</w:t>
            </w:r>
          </w:p>
        </w:tc>
        <w:tc>
          <w:tcPr>
            <w:tcW w:w="1456" w:type="dxa"/>
            <w:vAlign w:val="center"/>
          </w:tcPr>
          <w:p w14:paraId="6F21D7EC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</w:t>
            </w:r>
          </w:p>
        </w:tc>
        <w:tc>
          <w:tcPr>
            <w:tcW w:w="1192" w:type="dxa"/>
            <w:vAlign w:val="center"/>
          </w:tcPr>
          <w:p w14:paraId="00657A11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33</w:t>
            </w:r>
          </w:p>
        </w:tc>
        <w:tc>
          <w:tcPr>
            <w:tcW w:w="1532" w:type="dxa"/>
          </w:tcPr>
          <w:p w14:paraId="50087F12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6</w:t>
            </w:r>
          </w:p>
        </w:tc>
        <w:tc>
          <w:tcPr>
            <w:tcW w:w="1532" w:type="dxa"/>
          </w:tcPr>
          <w:p w14:paraId="70FFA569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703" w:type="dxa"/>
            <w:vAlign w:val="center"/>
          </w:tcPr>
          <w:p w14:paraId="1A79AD80" w14:textId="77777777" w:rsidR="00996890" w:rsidRPr="006E3291" w:rsidRDefault="006F66EE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386</w:t>
            </w:r>
          </w:p>
        </w:tc>
      </w:tr>
      <w:tr w:rsidR="00996890" w:rsidRPr="006E3291" w14:paraId="4BBF94F6" w14:textId="77777777" w:rsidTr="00996890">
        <w:trPr>
          <w:trHeight w:hRule="exact" w:val="404"/>
        </w:trPr>
        <w:tc>
          <w:tcPr>
            <w:tcW w:w="2537" w:type="dxa"/>
            <w:vAlign w:val="center"/>
          </w:tcPr>
          <w:p w14:paraId="634F1067" w14:textId="77777777" w:rsidR="00996890" w:rsidRPr="006E3291" w:rsidRDefault="006E3291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Sleeve Room</w:t>
            </w:r>
          </w:p>
        </w:tc>
        <w:tc>
          <w:tcPr>
            <w:tcW w:w="1743" w:type="dxa"/>
            <w:vAlign w:val="center"/>
          </w:tcPr>
          <w:p w14:paraId="6B3530A2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14</w:t>
            </w:r>
          </w:p>
        </w:tc>
        <w:tc>
          <w:tcPr>
            <w:tcW w:w="2083" w:type="dxa"/>
          </w:tcPr>
          <w:p w14:paraId="7297A24C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165</w:t>
            </w:r>
          </w:p>
        </w:tc>
        <w:tc>
          <w:tcPr>
            <w:tcW w:w="1910" w:type="dxa"/>
          </w:tcPr>
          <w:p w14:paraId="3E3A29BB" w14:textId="77777777" w:rsidR="00996890" w:rsidRPr="006E3291" w:rsidRDefault="00B3560D" w:rsidP="00A718B5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20</w:t>
            </w:r>
          </w:p>
        </w:tc>
        <w:tc>
          <w:tcPr>
            <w:tcW w:w="1456" w:type="dxa"/>
            <w:vAlign w:val="center"/>
          </w:tcPr>
          <w:p w14:paraId="585FC8F8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192" w:type="dxa"/>
            <w:vAlign w:val="center"/>
          </w:tcPr>
          <w:p w14:paraId="6DADAA5B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12</w:t>
            </w:r>
          </w:p>
        </w:tc>
        <w:tc>
          <w:tcPr>
            <w:tcW w:w="1532" w:type="dxa"/>
          </w:tcPr>
          <w:p w14:paraId="3A6D6436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532" w:type="dxa"/>
          </w:tcPr>
          <w:p w14:paraId="11AA4EE6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703" w:type="dxa"/>
            <w:vAlign w:val="center"/>
          </w:tcPr>
          <w:p w14:paraId="4DA19AE1" w14:textId="77777777" w:rsidR="00996890" w:rsidRPr="006E3291" w:rsidRDefault="006F66EE" w:rsidP="003E7705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213</w:t>
            </w:r>
          </w:p>
        </w:tc>
      </w:tr>
      <w:tr w:rsidR="00996890" w:rsidRPr="006E3291" w14:paraId="0CD841C9" w14:textId="77777777" w:rsidTr="006E3291">
        <w:trPr>
          <w:trHeight w:hRule="exact" w:val="397"/>
        </w:trPr>
        <w:tc>
          <w:tcPr>
            <w:tcW w:w="2537" w:type="dxa"/>
            <w:vAlign w:val="center"/>
          </w:tcPr>
          <w:p w14:paraId="0FC27870" w14:textId="77777777" w:rsidR="00996890" w:rsidRPr="006E3291" w:rsidRDefault="006E3291" w:rsidP="00B43478">
            <w:pPr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  <w:t>Utility Room</w:t>
            </w:r>
            <w:r w:rsidR="00996890" w:rsidRPr="006E3291"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43" w:type="dxa"/>
            <w:vAlign w:val="center"/>
          </w:tcPr>
          <w:p w14:paraId="329316B6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</w:t>
            </w:r>
          </w:p>
          <w:p w14:paraId="4FDB1C88" w14:textId="77777777" w:rsidR="00996890" w:rsidRPr="006E3291" w:rsidRDefault="00996890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2083" w:type="dxa"/>
          </w:tcPr>
          <w:p w14:paraId="23E27423" w14:textId="77777777" w:rsidR="00996890" w:rsidRPr="00707438" w:rsidRDefault="00B3560D" w:rsidP="00B43478">
            <w:pPr>
              <w:jc w:val="center"/>
              <w:rPr>
                <w:rFonts w:ascii="Calibri" w:hAnsi="Calibri"/>
                <w:bCs/>
                <w:color w:val="000000"/>
                <w:sz w:val="22"/>
              </w:rPr>
            </w:pPr>
            <w:r>
              <w:rPr>
                <w:rFonts w:ascii="Calibri" w:hAnsi="Calibri"/>
                <w:bCs/>
                <w:color w:val="000000"/>
                <w:sz w:val="22"/>
              </w:rPr>
              <w:t>0</w:t>
            </w:r>
          </w:p>
        </w:tc>
        <w:tc>
          <w:tcPr>
            <w:tcW w:w="1910" w:type="dxa"/>
          </w:tcPr>
          <w:p w14:paraId="418E1751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456" w:type="dxa"/>
            <w:vAlign w:val="center"/>
          </w:tcPr>
          <w:p w14:paraId="03214589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192" w:type="dxa"/>
            <w:vAlign w:val="center"/>
          </w:tcPr>
          <w:p w14:paraId="2E755AB5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532" w:type="dxa"/>
          </w:tcPr>
          <w:p w14:paraId="6725A599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532" w:type="dxa"/>
          </w:tcPr>
          <w:p w14:paraId="2A4ED93E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703" w:type="dxa"/>
            <w:vAlign w:val="center"/>
          </w:tcPr>
          <w:p w14:paraId="2DF0E043" w14:textId="77777777" w:rsidR="00996890" w:rsidRPr="006E3291" w:rsidRDefault="006F66EE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6</w:t>
            </w:r>
          </w:p>
        </w:tc>
      </w:tr>
      <w:tr w:rsidR="00996890" w:rsidRPr="006E3291" w14:paraId="295A0E6A" w14:textId="77777777" w:rsidTr="000E31D8">
        <w:trPr>
          <w:trHeight w:hRule="exact" w:val="550"/>
        </w:trPr>
        <w:tc>
          <w:tcPr>
            <w:tcW w:w="2537" w:type="dxa"/>
            <w:vAlign w:val="center"/>
          </w:tcPr>
          <w:p w14:paraId="5F606E85" w14:textId="77777777" w:rsidR="00996890" w:rsidRPr="006E3291" w:rsidRDefault="000E31D8" w:rsidP="00B43478">
            <w:pPr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Ink kitchen And Screen Room</w:t>
            </w:r>
          </w:p>
        </w:tc>
        <w:tc>
          <w:tcPr>
            <w:tcW w:w="1743" w:type="dxa"/>
            <w:vAlign w:val="center"/>
          </w:tcPr>
          <w:p w14:paraId="117CCE7E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23</w:t>
            </w:r>
          </w:p>
        </w:tc>
        <w:tc>
          <w:tcPr>
            <w:tcW w:w="2083" w:type="dxa"/>
          </w:tcPr>
          <w:p w14:paraId="7C0A7A02" w14:textId="77777777" w:rsidR="00996890" w:rsidRPr="00707438" w:rsidRDefault="00B3560D" w:rsidP="00B43478">
            <w:pPr>
              <w:jc w:val="center"/>
              <w:rPr>
                <w:rFonts w:ascii="Calibri" w:hAnsi="Calibri"/>
                <w:bCs/>
                <w:color w:val="000000"/>
                <w:sz w:val="22"/>
              </w:rPr>
            </w:pPr>
            <w:r>
              <w:rPr>
                <w:rFonts w:ascii="Calibri" w:hAnsi="Calibri"/>
                <w:bCs/>
                <w:color w:val="000000"/>
                <w:sz w:val="22"/>
              </w:rPr>
              <w:t>202</w:t>
            </w:r>
          </w:p>
        </w:tc>
        <w:tc>
          <w:tcPr>
            <w:tcW w:w="1910" w:type="dxa"/>
          </w:tcPr>
          <w:p w14:paraId="38F78E72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107</w:t>
            </w:r>
          </w:p>
        </w:tc>
        <w:tc>
          <w:tcPr>
            <w:tcW w:w="1456" w:type="dxa"/>
            <w:vAlign w:val="center"/>
          </w:tcPr>
          <w:p w14:paraId="0C207EAA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</w:t>
            </w:r>
          </w:p>
        </w:tc>
        <w:tc>
          <w:tcPr>
            <w:tcW w:w="1192" w:type="dxa"/>
            <w:vAlign w:val="center"/>
          </w:tcPr>
          <w:p w14:paraId="55A7EBAA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11</w:t>
            </w:r>
          </w:p>
        </w:tc>
        <w:tc>
          <w:tcPr>
            <w:tcW w:w="1532" w:type="dxa"/>
          </w:tcPr>
          <w:p w14:paraId="2608C388" w14:textId="77777777" w:rsidR="00996890" w:rsidRPr="006E3291" w:rsidRDefault="006E3291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532" w:type="dxa"/>
          </w:tcPr>
          <w:p w14:paraId="39420C07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703" w:type="dxa"/>
            <w:vAlign w:val="center"/>
          </w:tcPr>
          <w:p w14:paraId="35D4374B" w14:textId="77777777" w:rsidR="00996890" w:rsidRPr="006E3291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349</w:t>
            </w:r>
          </w:p>
        </w:tc>
      </w:tr>
      <w:tr w:rsidR="00996890" w:rsidRPr="006E3291" w14:paraId="47FB8E8F" w14:textId="77777777" w:rsidTr="00996890">
        <w:trPr>
          <w:trHeight w:val="345"/>
        </w:trPr>
        <w:tc>
          <w:tcPr>
            <w:tcW w:w="2537" w:type="dxa"/>
            <w:vAlign w:val="center"/>
          </w:tcPr>
          <w:p w14:paraId="7EE7CDFF" w14:textId="77777777" w:rsidR="00996890" w:rsidRPr="006E3291" w:rsidRDefault="000E31D8" w:rsidP="00477F8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Pasting Area</w:t>
            </w:r>
          </w:p>
        </w:tc>
        <w:tc>
          <w:tcPr>
            <w:tcW w:w="1743" w:type="dxa"/>
            <w:vAlign w:val="center"/>
          </w:tcPr>
          <w:p w14:paraId="1DD6B982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62</w:t>
            </w:r>
          </w:p>
        </w:tc>
        <w:tc>
          <w:tcPr>
            <w:tcW w:w="2083" w:type="dxa"/>
          </w:tcPr>
          <w:p w14:paraId="51976C18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312</w:t>
            </w:r>
          </w:p>
        </w:tc>
        <w:tc>
          <w:tcPr>
            <w:tcW w:w="1910" w:type="dxa"/>
          </w:tcPr>
          <w:p w14:paraId="391AB394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22</w:t>
            </w:r>
          </w:p>
        </w:tc>
        <w:tc>
          <w:tcPr>
            <w:tcW w:w="1456" w:type="dxa"/>
            <w:vAlign w:val="center"/>
          </w:tcPr>
          <w:p w14:paraId="50680CF5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6</w:t>
            </w:r>
          </w:p>
        </w:tc>
        <w:tc>
          <w:tcPr>
            <w:tcW w:w="1192" w:type="dxa"/>
            <w:vAlign w:val="center"/>
          </w:tcPr>
          <w:p w14:paraId="42C5E4D3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31</w:t>
            </w:r>
          </w:p>
        </w:tc>
        <w:tc>
          <w:tcPr>
            <w:tcW w:w="1532" w:type="dxa"/>
          </w:tcPr>
          <w:p w14:paraId="3CE859FB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532" w:type="dxa"/>
          </w:tcPr>
          <w:p w14:paraId="38D0B82B" w14:textId="77777777" w:rsidR="00996890" w:rsidRPr="006E3291" w:rsidRDefault="00B3560D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703" w:type="dxa"/>
            <w:vAlign w:val="center"/>
          </w:tcPr>
          <w:p w14:paraId="3A361620" w14:textId="77777777" w:rsidR="00996890" w:rsidRPr="006E3291" w:rsidRDefault="006B31BA" w:rsidP="00477F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439</w:t>
            </w:r>
          </w:p>
        </w:tc>
      </w:tr>
      <w:tr w:rsidR="00996890" w:rsidRPr="006E3291" w14:paraId="25B54AEF" w14:textId="77777777" w:rsidTr="00996890">
        <w:trPr>
          <w:trHeight w:val="345"/>
        </w:trPr>
        <w:tc>
          <w:tcPr>
            <w:tcW w:w="2537" w:type="dxa"/>
            <w:vAlign w:val="center"/>
          </w:tcPr>
          <w:p w14:paraId="1898E1FD" w14:textId="77777777" w:rsidR="00996890" w:rsidRPr="006E3291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Gallus Area</w:t>
            </w:r>
          </w:p>
        </w:tc>
        <w:tc>
          <w:tcPr>
            <w:tcW w:w="1743" w:type="dxa"/>
            <w:vAlign w:val="center"/>
          </w:tcPr>
          <w:p w14:paraId="3C2258D0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48</w:t>
            </w:r>
          </w:p>
        </w:tc>
        <w:tc>
          <w:tcPr>
            <w:tcW w:w="2083" w:type="dxa"/>
          </w:tcPr>
          <w:p w14:paraId="0CB5FC5B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417</w:t>
            </w:r>
          </w:p>
        </w:tc>
        <w:tc>
          <w:tcPr>
            <w:tcW w:w="1910" w:type="dxa"/>
          </w:tcPr>
          <w:p w14:paraId="3C9EEBE7" w14:textId="77777777" w:rsidR="00996890" w:rsidRPr="006E3291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456" w:type="dxa"/>
            <w:vAlign w:val="center"/>
          </w:tcPr>
          <w:p w14:paraId="37CCC347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6</w:t>
            </w:r>
          </w:p>
        </w:tc>
        <w:tc>
          <w:tcPr>
            <w:tcW w:w="1192" w:type="dxa"/>
            <w:vAlign w:val="center"/>
          </w:tcPr>
          <w:p w14:paraId="456C43C6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52</w:t>
            </w:r>
          </w:p>
        </w:tc>
        <w:tc>
          <w:tcPr>
            <w:tcW w:w="1532" w:type="dxa"/>
          </w:tcPr>
          <w:p w14:paraId="6570D99F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532" w:type="dxa"/>
          </w:tcPr>
          <w:p w14:paraId="355988AC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</w:t>
            </w:r>
          </w:p>
        </w:tc>
        <w:tc>
          <w:tcPr>
            <w:tcW w:w="1703" w:type="dxa"/>
            <w:vAlign w:val="center"/>
          </w:tcPr>
          <w:p w14:paraId="46DCF524" w14:textId="77777777" w:rsidR="00996890" w:rsidRPr="006E3291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531</w:t>
            </w:r>
          </w:p>
        </w:tc>
      </w:tr>
      <w:tr w:rsidR="00996890" w:rsidRPr="006E3291" w14:paraId="52AAAF20" w14:textId="77777777" w:rsidTr="00DB3C02">
        <w:trPr>
          <w:trHeight w:val="300"/>
        </w:trPr>
        <w:tc>
          <w:tcPr>
            <w:tcW w:w="2537" w:type="dxa"/>
            <w:vAlign w:val="center"/>
          </w:tcPr>
          <w:p w14:paraId="37087908" w14:textId="77777777" w:rsidR="00DB3C02" w:rsidRPr="006E3291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Pouching Area</w:t>
            </w:r>
          </w:p>
        </w:tc>
        <w:tc>
          <w:tcPr>
            <w:tcW w:w="1743" w:type="dxa"/>
            <w:vAlign w:val="center"/>
          </w:tcPr>
          <w:p w14:paraId="5B180950" w14:textId="77777777" w:rsidR="00996890" w:rsidRPr="006E3291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15</w:t>
            </w:r>
          </w:p>
        </w:tc>
        <w:tc>
          <w:tcPr>
            <w:tcW w:w="2083" w:type="dxa"/>
          </w:tcPr>
          <w:p w14:paraId="442A20FF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290</w:t>
            </w:r>
          </w:p>
        </w:tc>
        <w:tc>
          <w:tcPr>
            <w:tcW w:w="1910" w:type="dxa"/>
          </w:tcPr>
          <w:p w14:paraId="1F40B5CC" w14:textId="77777777" w:rsidR="00996890" w:rsidRPr="006E3291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  <w:r w:rsidR="00B3560D">
              <w:rPr>
                <w:rFonts w:ascii="Calibri" w:hAnsi="Calibri"/>
                <w:color w:val="000000"/>
                <w:sz w:val="22"/>
              </w:rPr>
              <w:t>7</w:t>
            </w:r>
          </w:p>
        </w:tc>
        <w:tc>
          <w:tcPr>
            <w:tcW w:w="1456" w:type="dxa"/>
            <w:vAlign w:val="center"/>
          </w:tcPr>
          <w:p w14:paraId="108B20D0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192" w:type="dxa"/>
            <w:vAlign w:val="center"/>
          </w:tcPr>
          <w:p w14:paraId="44768CE6" w14:textId="77777777" w:rsidR="00996890" w:rsidRPr="006E3291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14</w:t>
            </w:r>
          </w:p>
        </w:tc>
        <w:tc>
          <w:tcPr>
            <w:tcW w:w="1532" w:type="dxa"/>
          </w:tcPr>
          <w:p w14:paraId="13083C62" w14:textId="77777777" w:rsidR="00996890" w:rsidRPr="006E3291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532" w:type="dxa"/>
          </w:tcPr>
          <w:p w14:paraId="3E013380" w14:textId="77777777" w:rsidR="00996890" w:rsidRPr="006E3291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703" w:type="dxa"/>
            <w:vAlign w:val="center"/>
          </w:tcPr>
          <w:p w14:paraId="4F217C4E" w14:textId="77777777" w:rsidR="00996890" w:rsidRPr="006E3291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343</w:t>
            </w:r>
          </w:p>
        </w:tc>
      </w:tr>
      <w:tr w:rsidR="00DB3C02" w:rsidRPr="006E3291" w14:paraId="216A928E" w14:textId="77777777" w:rsidTr="00DB3C02">
        <w:trPr>
          <w:trHeight w:val="222"/>
        </w:trPr>
        <w:tc>
          <w:tcPr>
            <w:tcW w:w="2537" w:type="dxa"/>
            <w:vAlign w:val="center"/>
          </w:tcPr>
          <w:p w14:paraId="790D42F3" w14:textId="77777777" w:rsidR="00DB3C02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Lamination Area</w:t>
            </w:r>
          </w:p>
        </w:tc>
        <w:tc>
          <w:tcPr>
            <w:tcW w:w="1743" w:type="dxa"/>
            <w:vAlign w:val="center"/>
          </w:tcPr>
          <w:p w14:paraId="0CCE6CCD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34</w:t>
            </w:r>
          </w:p>
        </w:tc>
        <w:tc>
          <w:tcPr>
            <w:tcW w:w="2083" w:type="dxa"/>
          </w:tcPr>
          <w:p w14:paraId="6630A626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310</w:t>
            </w:r>
          </w:p>
        </w:tc>
        <w:tc>
          <w:tcPr>
            <w:tcW w:w="1910" w:type="dxa"/>
          </w:tcPr>
          <w:p w14:paraId="7362EA0D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10</w:t>
            </w:r>
          </w:p>
        </w:tc>
        <w:tc>
          <w:tcPr>
            <w:tcW w:w="1456" w:type="dxa"/>
            <w:vAlign w:val="center"/>
          </w:tcPr>
          <w:p w14:paraId="34B9E44B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192" w:type="dxa"/>
            <w:vAlign w:val="center"/>
          </w:tcPr>
          <w:p w14:paraId="5A77D68E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24</w:t>
            </w:r>
          </w:p>
        </w:tc>
        <w:tc>
          <w:tcPr>
            <w:tcW w:w="1532" w:type="dxa"/>
          </w:tcPr>
          <w:p w14:paraId="426EE019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532" w:type="dxa"/>
          </w:tcPr>
          <w:p w14:paraId="3298091B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703" w:type="dxa"/>
            <w:vAlign w:val="center"/>
          </w:tcPr>
          <w:p w14:paraId="0DA22B7A" w14:textId="77777777" w:rsidR="00DB3C02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383</w:t>
            </w:r>
          </w:p>
        </w:tc>
      </w:tr>
      <w:tr w:rsidR="00DB3C02" w:rsidRPr="006E3291" w14:paraId="1D7CE54B" w14:textId="77777777" w:rsidTr="00DB3C02">
        <w:trPr>
          <w:trHeight w:val="120"/>
        </w:trPr>
        <w:tc>
          <w:tcPr>
            <w:tcW w:w="2537" w:type="dxa"/>
            <w:vAlign w:val="center"/>
          </w:tcPr>
          <w:p w14:paraId="10852403" w14:textId="77777777" w:rsidR="00DB3C02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Old </w:t>
            </w:r>
            <w:r w:rsidR="00DB3C02">
              <w:rPr>
                <w:rFonts w:ascii="Calibri" w:hAnsi="Calibri"/>
                <w:color w:val="000000"/>
                <w:sz w:val="22"/>
                <w:szCs w:val="22"/>
              </w:rPr>
              <w:t>Lab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Area</w:t>
            </w:r>
          </w:p>
        </w:tc>
        <w:tc>
          <w:tcPr>
            <w:tcW w:w="1743" w:type="dxa"/>
            <w:vAlign w:val="center"/>
          </w:tcPr>
          <w:p w14:paraId="5EC33312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23</w:t>
            </w:r>
          </w:p>
        </w:tc>
        <w:tc>
          <w:tcPr>
            <w:tcW w:w="2083" w:type="dxa"/>
          </w:tcPr>
          <w:p w14:paraId="018B2B49" w14:textId="77777777" w:rsidR="00DB3C02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910" w:type="dxa"/>
          </w:tcPr>
          <w:p w14:paraId="530838A8" w14:textId="77777777" w:rsidR="00DB3C02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5</w:t>
            </w:r>
          </w:p>
        </w:tc>
        <w:tc>
          <w:tcPr>
            <w:tcW w:w="1456" w:type="dxa"/>
            <w:vAlign w:val="center"/>
          </w:tcPr>
          <w:p w14:paraId="7D725427" w14:textId="77777777" w:rsidR="00DB3C02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192" w:type="dxa"/>
            <w:vAlign w:val="center"/>
          </w:tcPr>
          <w:p w14:paraId="261360A5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532" w:type="dxa"/>
          </w:tcPr>
          <w:p w14:paraId="506F52D0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</w:t>
            </w:r>
          </w:p>
        </w:tc>
        <w:tc>
          <w:tcPr>
            <w:tcW w:w="1532" w:type="dxa"/>
          </w:tcPr>
          <w:p w14:paraId="59C8CA3B" w14:textId="77777777" w:rsidR="00DB3C02" w:rsidRDefault="00DB3C02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703" w:type="dxa"/>
            <w:vAlign w:val="center"/>
          </w:tcPr>
          <w:p w14:paraId="07031D04" w14:textId="77777777" w:rsidR="00DB3C02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35</w:t>
            </w:r>
          </w:p>
        </w:tc>
      </w:tr>
      <w:tr w:rsidR="00DB3C02" w:rsidRPr="006E3291" w14:paraId="7F5639B6" w14:textId="77777777" w:rsidTr="006E3291">
        <w:trPr>
          <w:trHeight w:val="135"/>
        </w:trPr>
        <w:tc>
          <w:tcPr>
            <w:tcW w:w="2537" w:type="dxa"/>
            <w:vAlign w:val="center"/>
          </w:tcPr>
          <w:p w14:paraId="5B75229F" w14:textId="77777777" w:rsidR="00DB3C02" w:rsidRDefault="000E31D8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520 + Lombardi Area</w:t>
            </w:r>
          </w:p>
        </w:tc>
        <w:tc>
          <w:tcPr>
            <w:tcW w:w="1743" w:type="dxa"/>
            <w:vAlign w:val="center"/>
          </w:tcPr>
          <w:p w14:paraId="37BE0654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30</w:t>
            </w:r>
          </w:p>
        </w:tc>
        <w:tc>
          <w:tcPr>
            <w:tcW w:w="2083" w:type="dxa"/>
          </w:tcPr>
          <w:p w14:paraId="100592D2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283</w:t>
            </w:r>
          </w:p>
        </w:tc>
        <w:tc>
          <w:tcPr>
            <w:tcW w:w="1910" w:type="dxa"/>
          </w:tcPr>
          <w:p w14:paraId="40DE2EA6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31</w:t>
            </w:r>
          </w:p>
        </w:tc>
        <w:tc>
          <w:tcPr>
            <w:tcW w:w="1456" w:type="dxa"/>
            <w:vAlign w:val="center"/>
          </w:tcPr>
          <w:p w14:paraId="26B05E2A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8</w:t>
            </w:r>
          </w:p>
        </w:tc>
        <w:tc>
          <w:tcPr>
            <w:tcW w:w="1192" w:type="dxa"/>
            <w:vAlign w:val="center"/>
          </w:tcPr>
          <w:p w14:paraId="57192C26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46</w:t>
            </w:r>
          </w:p>
        </w:tc>
        <w:tc>
          <w:tcPr>
            <w:tcW w:w="1532" w:type="dxa"/>
          </w:tcPr>
          <w:p w14:paraId="7BBFA52A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7</w:t>
            </w:r>
          </w:p>
        </w:tc>
        <w:tc>
          <w:tcPr>
            <w:tcW w:w="1532" w:type="dxa"/>
          </w:tcPr>
          <w:p w14:paraId="023023AA" w14:textId="77777777" w:rsidR="00DB3C02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</w:t>
            </w:r>
          </w:p>
        </w:tc>
        <w:tc>
          <w:tcPr>
            <w:tcW w:w="1703" w:type="dxa"/>
            <w:vAlign w:val="center"/>
          </w:tcPr>
          <w:p w14:paraId="0BD4D759" w14:textId="77777777" w:rsidR="00DB3C02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406</w:t>
            </w:r>
          </w:p>
        </w:tc>
      </w:tr>
      <w:tr w:rsidR="0025748D" w:rsidRPr="006E3291" w14:paraId="04DED62D" w14:textId="77777777" w:rsidTr="006E3291">
        <w:trPr>
          <w:trHeight w:val="135"/>
        </w:trPr>
        <w:tc>
          <w:tcPr>
            <w:tcW w:w="2537" w:type="dxa"/>
            <w:vAlign w:val="center"/>
          </w:tcPr>
          <w:p w14:paraId="29F0FDC9" w14:textId="77777777" w:rsidR="0025748D" w:rsidRDefault="0025748D" w:rsidP="00B4347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Warehouse</w:t>
            </w:r>
          </w:p>
        </w:tc>
        <w:tc>
          <w:tcPr>
            <w:tcW w:w="1743" w:type="dxa"/>
            <w:vAlign w:val="center"/>
          </w:tcPr>
          <w:p w14:paraId="1D44CA55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133</w:t>
            </w:r>
          </w:p>
        </w:tc>
        <w:tc>
          <w:tcPr>
            <w:tcW w:w="2083" w:type="dxa"/>
          </w:tcPr>
          <w:p w14:paraId="7312EF33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910" w:type="dxa"/>
          </w:tcPr>
          <w:p w14:paraId="386F6CF1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0</w:t>
            </w:r>
          </w:p>
        </w:tc>
        <w:tc>
          <w:tcPr>
            <w:tcW w:w="1456" w:type="dxa"/>
            <w:vAlign w:val="center"/>
          </w:tcPr>
          <w:p w14:paraId="25B3254E" w14:textId="77777777" w:rsidR="0025748D" w:rsidRDefault="00B3560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10</w:t>
            </w:r>
          </w:p>
        </w:tc>
        <w:tc>
          <w:tcPr>
            <w:tcW w:w="1192" w:type="dxa"/>
            <w:vAlign w:val="center"/>
          </w:tcPr>
          <w:p w14:paraId="64AAED50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46</w:t>
            </w:r>
          </w:p>
        </w:tc>
        <w:tc>
          <w:tcPr>
            <w:tcW w:w="1532" w:type="dxa"/>
          </w:tcPr>
          <w:p w14:paraId="0C5EF6F3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532" w:type="dxa"/>
          </w:tcPr>
          <w:p w14:paraId="3234766F" w14:textId="77777777" w:rsidR="0025748D" w:rsidRDefault="0025748D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2</w:t>
            </w:r>
          </w:p>
        </w:tc>
        <w:tc>
          <w:tcPr>
            <w:tcW w:w="1703" w:type="dxa"/>
            <w:vAlign w:val="center"/>
          </w:tcPr>
          <w:p w14:paraId="21B055F8" w14:textId="77777777" w:rsidR="0025748D" w:rsidRDefault="006B31BA" w:rsidP="00B43478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193</w:t>
            </w:r>
          </w:p>
        </w:tc>
      </w:tr>
      <w:tr w:rsidR="00996890" w:rsidRPr="00CF2164" w14:paraId="57D4B13B" w14:textId="77777777" w:rsidTr="00DB3C02">
        <w:trPr>
          <w:trHeight w:hRule="exact" w:val="325"/>
        </w:trPr>
        <w:tc>
          <w:tcPr>
            <w:tcW w:w="2537" w:type="dxa"/>
            <w:vAlign w:val="center"/>
          </w:tcPr>
          <w:p w14:paraId="73CB2FF8" w14:textId="77777777" w:rsidR="00996890" w:rsidRPr="006E3291" w:rsidRDefault="00996890" w:rsidP="00B43478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 w:rsidRPr="006E3291">
              <w:rPr>
                <w:rFonts w:ascii="Calibri" w:hAnsi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43" w:type="dxa"/>
            <w:vAlign w:val="center"/>
          </w:tcPr>
          <w:p w14:paraId="54FC4311" w14:textId="77777777" w:rsidR="00996890" w:rsidRPr="006E3291" w:rsidRDefault="00B3560D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4</w:t>
            </w:r>
            <w:r w:rsidR="006B31BA">
              <w:rPr>
                <w:rFonts w:ascii="Calibri" w:hAnsi="Calibri"/>
                <w:b/>
                <w:color w:val="000000"/>
                <w:sz w:val="22"/>
              </w:rPr>
              <w:t>46</w:t>
            </w:r>
          </w:p>
        </w:tc>
        <w:tc>
          <w:tcPr>
            <w:tcW w:w="2083" w:type="dxa"/>
          </w:tcPr>
          <w:p w14:paraId="6CA5B452" w14:textId="77777777" w:rsidR="006E3291" w:rsidRDefault="00B3560D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2651</w:t>
            </w:r>
          </w:p>
          <w:p w14:paraId="2C03A321" w14:textId="77777777" w:rsidR="00996890" w:rsidRPr="006E3291" w:rsidRDefault="00996890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 w:rsidRPr="006E3291">
              <w:rPr>
                <w:rFonts w:ascii="Calibri" w:hAnsi="Calibri"/>
                <w:b/>
                <w:color w:val="000000"/>
                <w:sz w:val="22"/>
              </w:rPr>
              <w:t>33</w:t>
            </w:r>
          </w:p>
        </w:tc>
        <w:tc>
          <w:tcPr>
            <w:tcW w:w="1910" w:type="dxa"/>
          </w:tcPr>
          <w:p w14:paraId="2295EDD9" w14:textId="77777777" w:rsidR="006E3291" w:rsidRDefault="00B3560D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251</w:t>
            </w:r>
          </w:p>
          <w:p w14:paraId="6CD274E5" w14:textId="77777777" w:rsidR="00996890" w:rsidRPr="006E3291" w:rsidRDefault="00996890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 w:rsidRPr="006E3291">
              <w:rPr>
                <w:rFonts w:ascii="Calibri" w:hAnsi="Calibri"/>
                <w:b/>
                <w:color w:val="000000"/>
                <w:sz w:val="22"/>
              </w:rPr>
              <w:t>329</w:t>
            </w:r>
          </w:p>
        </w:tc>
        <w:tc>
          <w:tcPr>
            <w:tcW w:w="1456" w:type="dxa"/>
            <w:vAlign w:val="center"/>
          </w:tcPr>
          <w:p w14:paraId="60DB77F1" w14:textId="77777777" w:rsidR="00996890" w:rsidRPr="006E3291" w:rsidRDefault="00B3560D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56</w:t>
            </w:r>
          </w:p>
        </w:tc>
        <w:tc>
          <w:tcPr>
            <w:tcW w:w="1192" w:type="dxa"/>
            <w:vAlign w:val="center"/>
          </w:tcPr>
          <w:p w14:paraId="5E95310A" w14:textId="77777777" w:rsidR="00996890" w:rsidRPr="006E3291" w:rsidRDefault="006B31BA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305</w:t>
            </w:r>
          </w:p>
        </w:tc>
        <w:tc>
          <w:tcPr>
            <w:tcW w:w="1532" w:type="dxa"/>
          </w:tcPr>
          <w:p w14:paraId="1C873A55" w14:textId="77777777" w:rsidR="006E3291" w:rsidRDefault="00B3560D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37</w:t>
            </w:r>
          </w:p>
          <w:p w14:paraId="0AD57F5C" w14:textId="77777777" w:rsidR="00996890" w:rsidRPr="006E3291" w:rsidRDefault="00996890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 w:rsidRPr="006E3291">
              <w:rPr>
                <w:rFonts w:ascii="Calibri" w:hAnsi="Calibri"/>
                <w:b/>
                <w:color w:val="000000"/>
                <w:sz w:val="22"/>
              </w:rPr>
              <w:t>61</w:t>
            </w:r>
          </w:p>
        </w:tc>
        <w:tc>
          <w:tcPr>
            <w:tcW w:w="1532" w:type="dxa"/>
          </w:tcPr>
          <w:p w14:paraId="3B83B3E7" w14:textId="77777777" w:rsidR="006E3291" w:rsidRDefault="006F66EE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11</w:t>
            </w:r>
          </w:p>
          <w:p w14:paraId="469989B2" w14:textId="77777777" w:rsidR="00996890" w:rsidRPr="006E3291" w:rsidRDefault="00996890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 w:rsidRPr="006E3291">
              <w:rPr>
                <w:rFonts w:ascii="Calibri" w:hAnsi="Calibri"/>
                <w:b/>
                <w:color w:val="000000"/>
                <w:sz w:val="22"/>
              </w:rPr>
              <w:t>49</w:t>
            </w:r>
          </w:p>
        </w:tc>
        <w:tc>
          <w:tcPr>
            <w:tcW w:w="1703" w:type="dxa"/>
            <w:vAlign w:val="center"/>
          </w:tcPr>
          <w:p w14:paraId="0B445745" w14:textId="77777777" w:rsidR="00996890" w:rsidRPr="006E3291" w:rsidRDefault="006B31BA" w:rsidP="00B43478">
            <w:pPr>
              <w:jc w:val="center"/>
              <w:rPr>
                <w:rFonts w:ascii="Calibri" w:hAnsi="Calibri"/>
                <w:b/>
                <w:color w:val="000000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22"/>
              </w:rPr>
              <w:t>3757</w:t>
            </w:r>
          </w:p>
        </w:tc>
      </w:tr>
    </w:tbl>
    <w:p w14:paraId="15A002FF" w14:textId="77777777" w:rsidR="0045624F" w:rsidRPr="00CF2164" w:rsidRDefault="0045624F"/>
    <w:tbl>
      <w:tblPr>
        <w:tblW w:w="15817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1890"/>
        <w:gridCol w:w="6898"/>
        <w:gridCol w:w="5892"/>
      </w:tblGrid>
      <w:tr w:rsidR="00F710E2" w:rsidRPr="00CF2164" w14:paraId="26BAEEF3" w14:textId="77777777" w:rsidTr="00A63514">
        <w:trPr>
          <w:trHeight w:hRule="exact" w:val="425"/>
        </w:trPr>
        <w:tc>
          <w:tcPr>
            <w:tcW w:w="15817" w:type="dxa"/>
            <w:gridSpan w:val="4"/>
            <w:vAlign w:val="center"/>
          </w:tcPr>
          <w:p w14:paraId="369FACF4" w14:textId="77777777" w:rsidR="00F710E2" w:rsidRPr="00CF2164" w:rsidRDefault="00F710E2" w:rsidP="00F710E2">
            <w:pPr>
              <w:rPr>
                <w:rFonts w:ascii="Calibri" w:hAnsi="Calibri"/>
                <w:b/>
                <w:color w:val="000000"/>
                <w:sz w:val="22"/>
              </w:rPr>
            </w:pPr>
            <w:r w:rsidRPr="00CF2164">
              <w:rPr>
                <w:rFonts w:ascii="Calibri" w:hAnsi="Calibri"/>
                <w:b/>
                <w:color w:val="000000"/>
                <w:sz w:val="22"/>
              </w:rPr>
              <w:t xml:space="preserve">Revision history for update in addition / removal of Glass &amp; Brittle plastic articles </w:t>
            </w:r>
          </w:p>
        </w:tc>
      </w:tr>
      <w:tr w:rsidR="00F710E2" w:rsidRPr="00CF2164" w14:paraId="2DF00516" w14:textId="77777777" w:rsidTr="00F710E2">
        <w:trPr>
          <w:trHeight w:hRule="exact" w:val="430"/>
        </w:trPr>
        <w:tc>
          <w:tcPr>
            <w:tcW w:w="1137" w:type="dxa"/>
            <w:vAlign w:val="center"/>
          </w:tcPr>
          <w:p w14:paraId="6C6D9FBD" w14:textId="77777777" w:rsidR="00F710E2" w:rsidRPr="00CF2164" w:rsidRDefault="0045624F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 w:rsidRPr="00CF2164">
              <w:rPr>
                <w:rFonts w:ascii="Calibri" w:hAnsi="Calibri"/>
                <w:color w:val="000000"/>
                <w:sz w:val="22"/>
              </w:rPr>
              <w:t>Rev. no.</w:t>
            </w:r>
          </w:p>
        </w:tc>
        <w:tc>
          <w:tcPr>
            <w:tcW w:w="1890" w:type="dxa"/>
            <w:vAlign w:val="center"/>
          </w:tcPr>
          <w:p w14:paraId="44961018" w14:textId="77777777" w:rsidR="00F710E2" w:rsidRPr="00CF2164" w:rsidRDefault="00F710E2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 w:rsidRPr="00CF2164">
              <w:rPr>
                <w:rFonts w:ascii="Calibri" w:hAnsi="Calibri"/>
                <w:color w:val="000000"/>
                <w:sz w:val="22"/>
              </w:rPr>
              <w:t>Effective date</w:t>
            </w:r>
          </w:p>
        </w:tc>
        <w:tc>
          <w:tcPr>
            <w:tcW w:w="6898" w:type="dxa"/>
            <w:vAlign w:val="center"/>
          </w:tcPr>
          <w:p w14:paraId="4BF43B11" w14:textId="77777777" w:rsidR="00F710E2" w:rsidRPr="00CF2164" w:rsidRDefault="00F710E2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 w:rsidRPr="00CF2164">
              <w:rPr>
                <w:rFonts w:ascii="Calibri" w:hAnsi="Calibri"/>
                <w:color w:val="000000"/>
                <w:sz w:val="22"/>
              </w:rPr>
              <w:t>Details of change</w:t>
            </w:r>
          </w:p>
        </w:tc>
        <w:tc>
          <w:tcPr>
            <w:tcW w:w="5892" w:type="dxa"/>
            <w:vAlign w:val="center"/>
          </w:tcPr>
          <w:p w14:paraId="738AC68D" w14:textId="77777777" w:rsidR="00F710E2" w:rsidRPr="00CF2164" w:rsidRDefault="00F710E2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 w:rsidRPr="00CF2164">
              <w:rPr>
                <w:rFonts w:ascii="Calibri" w:hAnsi="Calibri"/>
                <w:color w:val="000000"/>
                <w:sz w:val="22"/>
              </w:rPr>
              <w:t>Reason for change</w:t>
            </w:r>
          </w:p>
        </w:tc>
      </w:tr>
      <w:tr w:rsidR="001B7717" w:rsidRPr="00CF2164" w14:paraId="58850F32" w14:textId="77777777" w:rsidTr="0025748D">
        <w:trPr>
          <w:trHeight w:hRule="exact" w:val="668"/>
        </w:trPr>
        <w:tc>
          <w:tcPr>
            <w:tcW w:w="1137" w:type="dxa"/>
            <w:vAlign w:val="center"/>
          </w:tcPr>
          <w:p w14:paraId="6BFFEC30" w14:textId="77777777" w:rsidR="001B7717" w:rsidRPr="00CF2164" w:rsidRDefault="001B7717" w:rsidP="001B7717">
            <w:pPr>
              <w:numPr>
                <w:ilvl w:val="0"/>
                <w:numId w:val="2"/>
              </w:num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5414ED6A" w14:textId="77777777" w:rsidR="001B7717" w:rsidRPr="00CF2164" w:rsidRDefault="009A6D83" w:rsidP="009A6D83">
            <w:pPr>
              <w:jc w:val="center"/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15.12</w:t>
            </w:r>
            <w:r w:rsidR="0025748D">
              <w:rPr>
                <w:rFonts w:ascii="Calibri" w:hAnsi="Calibri"/>
                <w:color w:val="000000"/>
                <w:sz w:val="22"/>
              </w:rPr>
              <w:t>.2024</w:t>
            </w:r>
          </w:p>
        </w:tc>
        <w:tc>
          <w:tcPr>
            <w:tcW w:w="6898" w:type="dxa"/>
          </w:tcPr>
          <w:p w14:paraId="41E4DEA3" w14:textId="77777777" w:rsidR="001B7717" w:rsidRPr="001C1322" w:rsidRDefault="0025748D" w:rsidP="001B7717">
            <w:pPr>
              <w:jc w:val="center"/>
            </w:pPr>
            <w:r>
              <w:t>New Glass Articals Added</w:t>
            </w:r>
          </w:p>
        </w:tc>
        <w:tc>
          <w:tcPr>
            <w:tcW w:w="5892" w:type="dxa"/>
          </w:tcPr>
          <w:p w14:paraId="043DF8F9" w14:textId="77777777" w:rsidR="001B7717" w:rsidRPr="00403B77" w:rsidRDefault="0025748D" w:rsidP="001B7717">
            <w:pPr>
              <w:jc w:val="center"/>
            </w:pPr>
            <w:r>
              <w:t>New Warehouse Constructed &amp; Old Paper Godown Converted To Pouching Department</w:t>
            </w:r>
          </w:p>
        </w:tc>
      </w:tr>
      <w:tr w:rsidR="001B7717" w:rsidRPr="00CF2164" w14:paraId="28A3E72C" w14:textId="77777777" w:rsidTr="002C335B">
        <w:trPr>
          <w:trHeight w:hRule="exact" w:val="430"/>
        </w:trPr>
        <w:tc>
          <w:tcPr>
            <w:tcW w:w="1137" w:type="dxa"/>
            <w:vAlign w:val="center"/>
          </w:tcPr>
          <w:p w14:paraId="03A4C77C" w14:textId="77777777" w:rsidR="001B7717" w:rsidRPr="00CF2164" w:rsidRDefault="001B7717" w:rsidP="001B7717">
            <w:pPr>
              <w:numPr>
                <w:ilvl w:val="0"/>
                <w:numId w:val="2"/>
              </w:num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63859D1D" w14:textId="77777777" w:rsidR="001B7717" w:rsidRPr="00CF2164" w:rsidRDefault="001B7717" w:rsidP="001B7717">
            <w:p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6898" w:type="dxa"/>
          </w:tcPr>
          <w:p w14:paraId="17E93CCD" w14:textId="77777777" w:rsidR="001B7717" w:rsidRPr="001C1322" w:rsidRDefault="001B7717" w:rsidP="001B7717">
            <w:pPr>
              <w:jc w:val="center"/>
            </w:pPr>
          </w:p>
        </w:tc>
        <w:tc>
          <w:tcPr>
            <w:tcW w:w="5892" w:type="dxa"/>
          </w:tcPr>
          <w:p w14:paraId="69CE4116" w14:textId="77777777" w:rsidR="001B7717" w:rsidRPr="00403B77" w:rsidRDefault="001B7717" w:rsidP="001B7717">
            <w:pPr>
              <w:jc w:val="center"/>
            </w:pPr>
          </w:p>
        </w:tc>
      </w:tr>
      <w:tr w:rsidR="001B7717" w:rsidRPr="00CF2164" w14:paraId="6B8E81D1" w14:textId="77777777" w:rsidTr="002C335B">
        <w:trPr>
          <w:trHeight w:hRule="exact" w:val="430"/>
        </w:trPr>
        <w:tc>
          <w:tcPr>
            <w:tcW w:w="1137" w:type="dxa"/>
            <w:vAlign w:val="center"/>
          </w:tcPr>
          <w:p w14:paraId="32E85854" w14:textId="77777777" w:rsidR="001B7717" w:rsidRPr="00CF2164" w:rsidRDefault="001B7717" w:rsidP="001B7717">
            <w:pPr>
              <w:numPr>
                <w:ilvl w:val="0"/>
                <w:numId w:val="2"/>
              </w:num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890" w:type="dxa"/>
            <w:vAlign w:val="center"/>
          </w:tcPr>
          <w:p w14:paraId="16916416" w14:textId="77777777" w:rsidR="001B7717" w:rsidRPr="00CF2164" w:rsidRDefault="001B7717" w:rsidP="001B7717">
            <w:pPr>
              <w:jc w:val="center"/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6898" w:type="dxa"/>
          </w:tcPr>
          <w:p w14:paraId="62B9641A" w14:textId="77777777" w:rsidR="001B7717" w:rsidRDefault="001B7717" w:rsidP="001B7717">
            <w:pPr>
              <w:jc w:val="center"/>
            </w:pPr>
          </w:p>
        </w:tc>
        <w:tc>
          <w:tcPr>
            <w:tcW w:w="5892" w:type="dxa"/>
          </w:tcPr>
          <w:p w14:paraId="7D42178D" w14:textId="77777777" w:rsidR="001B7717" w:rsidRDefault="001B7717" w:rsidP="001B7717">
            <w:pPr>
              <w:jc w:val="center"/>
            </w:pPr>
          </w:p>
        </w:tc>
      </w:tr>
    </w:tbl>
    <w:p w14:paraId="55172A08" w14:textId="77777777" w:rsidR="00A63514" w:rsidRPr="00CF2164" w:rsidRDefault="00A63514" w:rsidP="001B7717">
      <w:pPr>
        <w:tabs>
          <w:tab w:val="left" w:pos="1343"/>
        </w:tabs>
        <w:jc w:val="center"/>
      </w:pPr>
    </w:p>
    <w:p w14:paraId="74B45F87" w14:textId="77777777" w:rsidR="00A63514" w:rsidRPr="00CF2164" w:rsidRDefault="00F710E2">
      <w:pPr>
        <w:tabs>
          <w:tab w:val="left" w:pos="1343"/>
        </w:tabs>
      </w:pPr>
      <w:r w:rsidRPr="00CF2164">
        <w:tab/>
      </w:r>
    </w:p>
    <w:p w14:paraId="46C1AA17" w14:textId="77777777" w:rsidR="00F710E2" w:rsidRDefault="00F710E2">
      <w:pPr>
        <w:tabs>
          <w:tab w:val="left" w:pos="1343"/>
        </w:tabs>
      </w:pPr>
    </w:p>
    <w:tbl>
      <w:tblPr>
        <w:tblW w:w="15675" w:type="dxa"/>
        <w:tblInd w:w="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5"/>
        <w:gridCol w:w="1336"/>
        <w:gridCol w:w="1336"/>
        <w:gridCol w:w="1337"/>
        <w:gridCol w:w="1336"/>
        <w:gridCol w:w="1337"/>
        <w:gridCol w:w="4568"/>
      </w:tblGrid>
      <w:tr w:rsidR="00A63514" w:rsidRPr="00CF2164" w14:paraId="3EBB05B8" w14:textId="77777777" w:rsidTr="00343E0B">
        <w:trPr>
          <w:cantSplit/>
          <w:trHeight w:val="467"/>
        </w:trPr>
        <w:tc>
          <w:tcPr>
            <w:tcW w:w="4425" w:type="dxa"/>
            <w:vAlign w:val="center"/>
          </w:tcPr>
          <w:p w14:paraId="0EA70B80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Month &amp; Year</w:t>
            </w:r>
          </w:p>
        </w:tc>
        <w:tc>
          <w:tcPr>
            <w:tcW w:w="6682" w:type="dxa"/>
            <w:gridSpan w:val="5"/>
            <w:vAlign w:val="center"/>
          </w:tcPr>
          <w:p w14:paraId="3970EA7E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568" w:type="dxa"/>
            <w:vMerge w:val="restart"/>
          </w:tcPr>
          <w:p w14:paraId="3BE0B811" w14:textId="77777777" w:rsidR="00A63514" w:rsidRPr="00CF2164" w:rsidRDefault="00A63514">
            <w:pPr>
              <w:numPr>
                <w:ilvl w:val="0"/>
                <w:numId w:val="1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CF2164">
              <w:rPr>
                <w:rFonts w:ascii="Calibri" w:hAnsi="Calibri"/>
                <w:sz w:val="22"/>
                <w:szCs w:val="22"/>
              </w:rPr>
              <w:t xml:space="preserve">Pl checks the condition of </w:t>
            </w:r>
            <w:r w:rsidRPr="00CF2164">
              <w:rPr>
                <w:rFonts w:ascii="Calibri" w:hAnsi="Calibri" w:cs="Calibri"/>
                <w:bCs/>
                <w:sz w:val="22"/>
              </w:rPr>
              <w:t xml:space="preserve">Glass / Brittle Plastic article for any sign of breakage / cracks as per List of Glass articles mentioned above. </w:t>
            </w:r>
          </w:p>
          <w:p w14:paraId="37024B47" w14:textId="77777777" w:rsidR="00A63514" w:rsidRPr="00CF2164" w:rsidRDefault="00A63514">
            <w:pPr>
              <w:numPr>
                <w:ilvl w:val="0"/>
                <w:numId w:val="1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CF2164">
              <w:rPr>
                <w:rFonts w:ascii="Calibri" w:hAnsi="Calibri" w:cs="Calibri"/>
                <w:bCs/>
                <w:sz w:val="22"/>
              </w:rPr>
              <w:t xml:space="preserve">In case of any crack or breakage of Glass / Brittle Plastic article is noted during Weekly monitoring, Maintenance Fitter shall immediately inform to </w:t>
            </w:r>
            <w:r w:rsidRPr="00CF2164">
              <w:rPr>
                <w:rFonts w:ascii="Calibri" w:hAnsi="Calibri" w:cs="Calibri"/>
                <w:bCs/>
                <w:sz w:val="22"/>
                <w:szCs w:val="22"/>
              </w:rPr>
              <w:t>Maintenance In-charge</w:t>
            </w:r>
            <w:r w:rsidRPr="00CF2164">
              <w:rPr>
                <w:rFonts w:ascii="Calibri" w:hAnsi="Calibri" w:cs="Calibri"/>
                <w:bCs/>
                <w:sz w:val="22"/>
              </w:rPr>
              <w:t xml:space="preserve"> as well as HOD of the area, where deviation found</w:t>
            </w:r>
          </w:p>
          <w:p w14:paraId="6E0EBA3B" w14:textId="77777777" w:rsidR="00A63514" w:rsidRPr="00CF2164" w:rsidRDefault="00A63514">
            <w:pPr>
              <w:numPr>
                <w:ilvl w:val="0"/>
                <w:numId w:val="1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CF2164">
              <w:rPr>
                <w:rFonts w:ascii="Calibri" w:hAnsi="Calibri" w:cs="Calibri"/>
                <w:bCs/>
                <w:sz w:val="22"/>
              </w:rPr>
              <w:t>Please refer SOP for Handling of Glass breakage for prevention of cross contamination of affected products</w:t>
            </w:r>
            <w:r w:rsidRPr="00CF2164"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</w:p>
          <w:p w14:paraId="460B68A9" w14:textId="77777777" w:rsidR="00A63514" w:rsidRPr="00CF2164" w:rsidRDefault="00A63514">
            <w:pPr>
              <w:numPr>
                <w:ilvl w:val="0"/>
                <w:numId w:val="1"/>
              </w:numPr>
              <w:spacing w:line="360" w:lineRule="auto"/>
              <w:ind w:left="317" w:hanging="317"/>
              <w:rPr>
                <w:rFonts w:ascii="Calibri" w:hAnsi="Calibri"/>
                <w:sz w:val="22"/>
                <w:szCs w:val="22"/>
              </w:rPr>
            </w:pPr>
            <w:r w:rsidRPr="00CF2164">
              <w:rPr>
                <w:rFonts w:ascii="Calibri" w:hAnsi="Calibri" w:cs="Calibri"/>
                <w:bCs/>
                <w:sz w:val="22"/>
              </w:rPr>
              <w:t xml:space="preserve">Pl fill up </w:t>
            </w:r>
            <w:r w:rsidRPr="00343E0B">
              <w:rPr>
                <w:rFonts w:ascii="Calibri" w:hAnsi="Calibri" w:cs="Calibri"/>
                <w:b/>
                <w:bCs/>
                <w:iCs/>
                <w:sz w:val="22"/>
              </w:rPr>
              <w:t>CA</w:t>
            </w:r>
            <w:r w:rsidR="00343E0B">
              <w:rPr>
                <w:rFonts w:ascii="Calibri" w:hAnsi="Calibri" w:cs="Calibri"/>
                <w:b/>
                <w:bCs/>
                <w:iCs/>
                <w:sz w:val="22"/>
              </w:rPr>
              <w:t xml:space="preserve"> / Incident record</w:t>
            </w:r>
            <w:r w:rsidRPr="00CF2164">
              <w:rPr>
                <w:rFonts w:ascii="Calibri" w:hAnsi="Calibri" w:cs="Calibri"/>
                <w:bCs/>
                <w:sz w:val="22"/>
              </w:rPr>
              <w:t xml:space="preserve"> </w:t>
            </w:r>
            <w:r w:rsidR="00343E0B">
              <w:rPr>
                <w:rFonts w:ascii="Calibri" w:hAnsi="Calibri" w:cs="Calibri"/>
                <w:bCs/>
                <w:sz w:val="22"/>
              </w:rPr>
              <w:t>along with r</w:t>
            </w:r>
            <w:r w:rsidRPr="00CF2164">
              <w:rPr>
                <w:rFonts w:ascii="Calibri" w:hAnsi="Calibri" w:cs="Calibri"/>
                <w:bCs/>
                <w:sz w:val="22"/>
              </w:rPr>
              <w:t>oot cause analysis</w:t>
            </w:r>
            <w:r w:rsidR="00343E0B">
              <w:rPr>
                <w:rFonts w:ascii="Calibri" w:hAnsi="Calibri" w:cs="Calibri"/>
                <w:bCs/>
                <w:sz w:val="22"/>
              </w:rPr>
              <w:t>, c</w:t>
            </w:r>
            <w:r w:rsidRPr="00CF2164">
              <w:rPr>
                <w:rFonts w:ascii="Calibri" w:hAnsi="Calibri" w:cs="Calibri"/>
                <w:bCs/>
                <w:sz w:val="22"/>
              </w:rPr>
              <w:t xml:space="preserve">orrection &amp; </w:t>
            </w:r>
            <w:r w:rsidR="00343E0B">
              <w:rPr>
                <w:rFonts w:ascii="Calibri" w:hAnsi="Calibri" w:cs="Calibri"/>
                <w:bCs/>
                <w:sz w:val="22"/>
              </w:rPr>
              <w:t>corrective action</w:t>
            </w:r>
            <w:r w:rsidRPr="00CF2164">
              <w:rPr>
                <w:rFonts w:ascii="Calibri" w:hAnsi="Calibri" w:cs="Calibri"/>
                <w:bCs/>
                <w:sz w:val="22"/>
              </w:rPr>
              <w:t xml:space="preserve"> for actual breakage or crack</w:t>
            </w:r>
          </w:p>
        </w:tc>
      </w:tr>
      <w:tr w:rsidR="00A63514" w:rsidRPr="00CF2164" w14:paraId="163B1AAF" w14:textId="77777777" w:rsidTr="00343E0B">
        <w:trPr>
          <w:cantSplit/>
          <w:trHeight w:val="467"/>
        </w:trPr>
        <w:tc>
          <w:tcPr>
            <w:tcW w:w="4425" w:type="dxa"/>
            <w:vAlign w:val="center"/>
          </w:tcPr>
          <w:p w14:paraId="27D73405" w14:textId="77777777" w:rsidR="00A63514" w:rsidRPr="001F150B" w:rsidRDefault="00A63514">
            <w:pPr>
              <w:pStyle w:val="Heading2"/>
              <w:jc w:val="left"/>
              <w:rPr>
                <w:rFonts w:ascii="Calibri" w:hAnsi="Calibri"/>
                <w:b/>
                <w:szCs w:val="22"/>
                <w:u w:val="none"/>
                <w:lang w:val="en-IN" w:eastAsia="en-IN"/>
              </w:rPr>
            </w:pPr>
            <w:r w:rsidRPr="001F150B">
              <w:rPr>
                <w:rFonts w:ascii="Calibri" w:hAnsi="Calibri"/>
                <w:b/>
                <w:szCs w:val="22"/>
                <w:u w:val="none"/>
                <w:lang w:val="en-IN" w:eastAsia="en-IN"/>
              </w:rPr>
              <w:t>Monitoring Weeks</w:t>
            </w:r>
          </w:p>
        </w:tc>
        <w:tc>
          <w:tcPr>
            <w:tcW w:w="1336" w:type="dxa"/>
            <w:vAlign w:val="center"/>
          </w:tcPr>
          <w:p w14:paraId="05F364EF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Week - 1</w:t>
            </w:r>
          </w:p>
        </w:tc>
        <w:tc>
          <w:tcPr>
            <w:tcW w:w="1336" w:type="dxa"/>
            <w:vAlign w:val="center"/>
          </w:tcPr>
          <w:p w14:paraId="6573D261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Week – 2</w:t>
            </w:r>
          </w:p>
        </w:tc>
        <w:tc>
          <w:tcPr>
            <w:tcW w:w="1337" w:type="dxa"/>
            <w:vAlign w:val="center"/>
          </w:tcPr>
          <w:p w14:paraId="275ABDDD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Week – 3</w:t>
            </w:r>
          </w:p>
        </w:tc>
        <w:tc>
          <w:tcPr>
            <w:tcW w:w="1336" w:type="dxa"/>
            <w:vAlign w:val="center"/>
          </w:tcPr>
          <w:p w14:paraId="5F328CF8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Week – 4</w:t>
            </w:r>
          </w:p>
        </w:tc>
        <w:tc>
          <w:tcPr>
            <w:tcW w:w="1337" w:type="dxa"/>
            <w:vAlign w:val="center"/>
          </w:tcPr>
          <w:p w14:paraId="3156DD16" w14:textId="77777777" w:rsidR="00A63514" w:rsidRPr="001F150B" w:rsidRDefault="00A6351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F150B">
              <w:rPr>
                <w:rFonts w:ascii="Calibri" w:hAnsi="Calibri"/>
                <w:b/>
                <w:sz w:val="22"/>
                <w:szCs w:val="22"/>
              </w:rPr>
              <w:t>Week - 5</w:t>
            </w:r>
          </w:p>
        </w:tc>
        <w:tc>
          <w:tcPr>
            <w:tcW w:w="4568" w:type="dxa"/>
            <w:vMerge/>
          </w:tcPr>
          <w:p w14:paraId="6C6C6A68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63514" w:rsidRPr="00CF2164" w14:paraId="68F9FD5D" w14:textId="77777777" w:rsidTr="00343E0B">
        <w:trPr>
          <w:cantSplit/>
          <w:trHeight w:val="467"/>
        </w:trPr>
        <w:tc>
          <w:tcPr>
            <w:tcW w:w="4425" w:type="dxa"/>
            <w:vAlign w:val="center"/>
          </w:tcPr>
          <w:p w14:paraId="747B6BA3" w14:textId="77777777" w:rsidR="00A63514" w:rsidRPr="001F150B" w:rsidRDefault="00A63514">
            <w:pPr>
              <w:pStyle w:val="Heading2"/>
              <w:jc w:val="left"/>
              <w:rPr>
                <w:rFonts w:ascii="Calibri" w:hAnsi="Calibri"/>
                <w:b/>
                <w:szCs w:val="22"/>
                <w:u w:val="none"/>
                <w:lang w:val="en-IN" w:eastAsia="en-IN"/>
              </w:rPr>
            </w:pPr>
            <w:r w:rsidRPr="001F150B">
              <w:rPr>
                <w:rFonts w:ascii="Calibri" w:hAnsi="Calibri" w:cs="Calibri"/>
                <w:b/>
                <w:bCs/>
                <w:szCs w:val="22"/>
                <w:u w:val="none"/>
              </w:rPr>
              <w:t>Date of monitoring</w:t>
            </w:r>
          </w:p>
        </w:tc>
        <w:tc>
          <w:tcPr>
            <w:tcW w:w="1336" w:type="dxa"/>
            <w:vAlign w:val="center"/>
          </w:tcPr>
          <w:p w14:paraId="3DDD31AB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9C744DC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CA9A0AA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2854D16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3EEB08BA" w14:textId="77777777" w:rsidR="00A63514" w:rsidRPr="001F150B" w:rsidRDefault="00A63514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59BAA933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3EA38E63" w14:textId="77777777" w:rsidTr="00343E0B">
        <w:trPr>
          <w:cantSplit/>
          <w:trHeight w:val="355"/>
        </w:trPr>
        <w:tc>
          <w:tcPr>
            <w:tcW w:w="4425" w:type="dxa"/>
            <w:vAlign w:val="center"/>
          </w:tcPr>
          <w:p w14:paraId="5979D1F1" w14:textId="77777777" w:rsidR="00AE2C2C" w:rsidRPr="00CF2164" w:rsidRDefault="0025748D" w:rsidP="00AE2C2C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Qc+Slitting </w:t>
            </w:r>
          </w:p>
        </w:tc>
        <w:tc>
          <w:tcPr>
            <w:tcW w:w="1336" w:type="dxa"/>
            <w:vAlign w:val="center"/>
          </w:tcPr>
          <w:p w14:paraId="3177FFBD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639AD2CB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595AD7B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A2D2B91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1ED1205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0ED93A70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01B8F963" w14:textId="77777777" w:rsidTr="00343E0B">
        <w:trPr>
          <w:cantSplit/>
          <w:trHeight w:val="430"/>
        </w:trPr>
        <w:tc>
          <w:tcPr>
            <w:tcW w:w="4425" w:type="dxa"/>
            <w:vAlign w:val="center"/>
          </w:tcPr>
          <w:p w14:paraId="239A528B" w14:textId="77777777" w:rsidR="00AE2C2C" w:rsidRPr="00CF2164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320 Room + outside Area</w:t>
            </w:r>
          </w:p>
        </w:tc>
        <w:tc>
          <w:tcPr>
            <w:tcW w:w="1336" w:type="dxa"/>
            <w:vAlign w:val="center"/>
          </w:tcPr>
          <w:p w14:paraId="725D6B85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4F2C308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030CB2B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AEF127B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0A4B4D9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29BAE391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6CDD2375" w14:textId="77777777" w:rsidTr="00343E0B">
        <w:trPr>
          <w:cantSplit/>
          <w:trHeight w:val="408"/>
        </w:trPr>
        <w:tc>
          <w:tcPr>
            <w:tcW w:w="4425" w:type="dxa"/>
            <w:vAlign w:val="center"/>
          </w:tcPr>
          <w:p w14:paraId="3043F7EC" w14:textId="77777777" w:rsidR="00AE2C2C" w:rsidRPr="00CF2164" w:rsidRDefault="0025748D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Sleeve Room</w:t>
            </w:r>
          </w:p>
        </w:tc>
        <w:tc>
          <w:tcPr>
            <w:tcW w:w="1336" w:type="dxa"/>
            <w:vAlign w:val="center"/>
          </w:tcPr>
          <w:p w14:paraId="3A8AF1FA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F71DB1C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DEFB277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F9E4B47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6BAF101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7CBCAA45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1CE445B7" w14:textId="77777777" w:rsidTr="00343E0B">
        <w:trPr>
          <w:cantSplit/>
          <w:trHeight w:val="443"/>
        </w:trPr>
        <w:tc>
          <w:tcPr>
            <w:tcW w:w="4425" w:type="dxa"/>
            <w:vAlign w:val="center"/>
          </w:tcPr>
          <w:p w14:paraId="7AA62C39" w14:textId="77777777" w:rsidR="00AE2C2C" w:rsidRPr="00B43478" w:rsidRDefault="0025748D" w:rsidP="00AE2C2C">
            <w:pPr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iCs/>
                <w:color w:val="000000"/>
                <w:sz w:val="22"/>
                <w:szCs w:val="22"/>
              </w:rPr>
              <w:t>Utility Room</w:t>
            </w:r>
          </w:p>
        </w:tc>
        <w:tc>
          <w:tcPr>
            <w:tcW w:w="1336" w:type="dxa"/>
            <w:vAlign w:val="center"/>
          </w:tcPr>
          <w:p w14:paraId="53FB7620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0EF875C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3028B72E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250822C6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42ACF36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395C16D2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6E11C117" w14:textId="77777777" w:rsidTr="00343E0B">
        <w:trPr>
          <w:cantSplit/>
          <w:trHeight w:val="403"/>
        </w:trPr>
        <w:tc>
          <w:tcPr>
            <w:tcW w:w="4425" w:type="dxa"/>
            <w:vAlign w:val="center"/>
          </w:tcPr>
          <w:p w14:paraId="7C5345A2" w14:textId="77777777" w:rsidR="00AE2C2C" w:rsidRPr="00CF2164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Ink kitchen And Screen Room</w:t>
            </w:r>
          </w:p>
        </w:tc>
        <w:tc>
          <w:tcPr>
            <w:tcW w:w="1336" w:type="dxa"/>
            <w:vAlign w:val="center"/>
          </w:tcPr>
          <w:p w14:paraId="21A354FC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2000837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647D018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2C06DF58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EB2F668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52A3B98A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20D28E27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3A298704" w14:textId="77777777" w:rsidR="00AE2C2C" w:rsidRPr="00CF2164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Pasting Area</w:t>
            </w:r>
          </w:p>
        </w:tc>
        <w:tc>
          <w:tcPr>
            <w:tcW w:w="1336" w:type="dxa"/>
            <w:vAlign w:val="center"/>
          </w:tcPr>
          <w:p w14:paraId="662D8170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ACB8F7C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E4C742A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61173A9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68ECC5F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0F433846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5748D" w:rsidRPr="00CF2164" w14:paraId="1005742F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48A434E6" w14:textId="77777777" w:rsidR="0025748D" w:rsidRDefault="000E31D8" w:rsidP="000E31D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Gallus Area</w:t>
            </w:r>
          </w:p>
        </w:tc>
        <w:tc>
          <w:tcPr>
            <w:tcW w:w="1336" w:type="dxa"/>
            <w:vAlign w:val="center"/>
          </w:tcPr>
          <w:p w14:paraId="5E8E4760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3551654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2464FEF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E755F3D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17D371B7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25BE490E" w14:textId="77777777" w:rsidR="0025748D" w:rsidRPr="00CF2164" w:rsidRDefault="0025748D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5748D" w:rsidRPr="00CF2164" w14:paraId="40EB4695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3C46D73D" w14:textId="77777777" w:rsidR="0025748D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Pouching Area</w:t>
            </w:r>
          </w:p>
        </w:tc>
        <w:tc>
          <w:tcPr>
            <w:tcW w:w="1336" w:type="dxa"/>
            <w:vAlign w:val="center"/>
          </w:tcPr>
          <w:p w14:paraId="04BC006D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B691117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8C181BC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429AF618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DDFC6AB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1CD560B2" w14:textId="77777777" w:rsidR="0025748D" w:rsidRPr="00CF2164" w:rsidRDefault="0025748D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5748D" w:rsidRPr="00CF2164" w14:paraId="17D5ADAF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1CFFABA1" w14:textId="77777777" w:rsidR="0025748D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Lamination Area</w:t>
            </w:r>
          </w:p>
        </w:tc>
        <w:tc>
          <w:tcPr>
            <w:tcW w:w="1336" w:type="dxa"/>
            <w:vAlign w:val="center"/>
          </w:tcPr>
          <w:p w14:paraId="17680FBD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E308DBF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7BA81D2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49134049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296190C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534BA3BF" w14:textId="77777777" w:rsidR="0025748D" w:rsidRPr="00CF2164" w:rsidRDefault="0025748D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E2C2C" w:rsidRPr="00CF2164" w14:paraId="5A8BE8FB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7B74CE24" w14:textId="77777777" w:rsidR="00AE2C2C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Old </w:t>
            </w:r>
            <w:r w:rsidR="0025748D">
              <w:rPr>
                <w:rFonts w:ascii="Calibri" w:hAnsi="Calibri"/>
                <w:color w:val="000000"/>
                <w:sz w:val="22"/>
                <w:szCs w:val="22"/>
              </w:rPr>
              <w:t>Lab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Area</w:t>
            </w:r>
          </w:p>
        </w:tc>
        <w:tc>
          <w:tcPr>
            <w:tcW w:w="1336" w:type="dxa"/>
            <w:vAlign w:val="center"/>
          </w:tcPr>
          <w:p w14:paraId="4B15246D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523526D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371DD77F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EE0E9F3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57BB557" w14:textId="77777777" w:rsidR="00AE2C2C" w:rsidRPr="00CF2164" w:rsidRDefault="00AE2C2C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55E8AEEF" w14:textId="77777777" w:rsidR="00AE2C2C" w:rsidRPr="00CF2164" w:rsidRDefault="00AE2C2C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5748D" w:rsidRPr="00CF2164" w14:paraId="30E14A78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4475BD13" w14:textId="77777777" w:rsidR="0025748D" w:rsidRDefault="000E31D8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AKO 520 + Lombardi Area</w:t>
            </w:r>
          </w:p>
        </w:tc>
        <w:tc>
          <w:tcPr>
            <w:tcW w:w="1336" w:type="dxa"/>
            <w:vAlign w:val="center"/>
          </w:tcPr>
          <w:p w14:paraId="73E35E36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4A2356D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DE88186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2BBDACF3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26A0B3C1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7E1CC5E8" w14:textId="77777777" w:rsidR="0025748D" w:rsidRPr="00CF2164" w:rsidRDefault="0025748D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5748D" w:rsidRPr="00CF2164" w14:paraId="11470A81" w14:textId="77777777" w:rsidTr="00343E0B">
        <w:trPr>
          <w:cantSplit/>
          <w:trHeight w:val="370"/>
        </w:trPr>
        <w:tc>
          <w:tcPr>
            <w:tcW w:w="4425" w:type="dxa"/>
            <w:vAlign w:val="center"/>
          </w:tcPr>
          <w:p w14:paraId="4DF2BABB" w14:textId="77777777" w:rsidR="0025748D" w:rsidRDefault="0025748D" w:rsidP="00AE2C2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Warehouse</w:t>
            </w:r>
          </w:p>
        </w:tc>
        <w:tc>
          <w:tcPr>
            <w:tcW w:w="1336" w:type="dxa"/>
            <w:vAlign w:val="center"/>
          </w:tcPr>
          <w:p w14:paraId="73F2694E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35BEB937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0D451C3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1C519D6E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0211348B" w14:textId="77777777" w:rsidR="0025748D" w:rsidRPr="00CF2164" w:rsidRDefault="0025748D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69197915" w14:textId="77777777" w:rsidR="0025748D" w:rsidRPr="00CF2164" w:rsidRDefault="0025748D" w:rsidP="00AE2C2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63514" w:rsidRPr="00CF2164" w14:paraId="3EF091A9" w14:textId="77777777" w:rsidTr="00343E0B">
        <w:trPr>
          <w:cantSplit/>
          <w:trHeight w:val="460"/>
        </w:trPr>
        <w:tc>
          <w:tcPr>
            <w:tcW w:w="4425" w:type="dxa"/>
            <w:vAlign w:val="center"/>
          </w:tcPr>
          <w:p w14:paraId="6D6AA23F" w14:textId="77777777" w:rsidR="00A63514" w:rsidRPr="00CF2164" w:rsidRDefault="00A63514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CF2164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BREAKAGE – YES / NO</w:t>
            </w:r>
          </w:p>
        </w:tc>
        <w:tc>
          <w:tcPr>
            <w:tcW w:w="1336" w:type="dxa"/>
            <w:vAlign w:val="center"/>
          </w:tcPr>
          <w:p w14:paraId="2EDF2B3F" w14:textId="77777777" w:rsidR="00A63514" w:rsidRPr="00CF2164" w:rsidRDefault="00A63514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428ADA24" w14:textId="77777777" w:rsidR="00A63514" w:rsidRPr="00CF2164" w:rsidRDefault="00A63514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63DF7124" w14:textId="77777777" w:rsidR="00A63514" w:rsidRPr="00CF2164" w:rsidRDefault="00A63514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0E0458A9" w14:textId="77777777" w:rsidR="00A63514" w:rsidRPr="00CF2164" w:rsidRDefault="00A63514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57C9F20E" w14:textId="77777777" w:rsidR="00A63514" w:rsidRPr="00CF2164" w:rsidRDefault="00A63514" w:rsidP="00011A7C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7957F8CC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63514" w:rsidRPr="00CF2164" w14:paraId="3FAB26EA" w14:textId="77777777" w:rsidTr="00343E0B">
        <w:trPr>
          <w:cantSplit/>
          <w:trHeight w:val="463"/>
        </w:trPr>
        <w:tc>
          <w:tcPr>
            <w:tcW w:w="4425" w:type="dxa"/>
            <w:vAlign w:val="center"/>
          </w:tcPr>
          <w:p w14:paraId="2E10DB6F" w14:textId="77777777" w:rsidR="00A63514" w:rsidRPr="00CF2164" w:rsidRDefault="00A63514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CF2164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CHECKED BY </w:t>
            </w:r>
            <w:r w:rsidR="00343E0B" w:rsidRPr="00CF2164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- TECHNICIAN</w:t>
            </w:r>
            <w:r w:rsidRPr="00CF2164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 – MAINTENANCE </w:t>
            </w:r>
          </w:p>
        </w:tc>
        <w:tc>
          <w:tcPr>
            <w:tcW w:w="1336" w:type="dxa"/>
            <w:vAlign w:val="center"/>
          </w:tcPr>
          <w:p w14:paraId="57BEFF66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5558D03C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4B396204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  <w:vAlign w:val="center"/>
          </w:tcPr>
          <w:p w14:paraId="73721395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  <w:vAlign w:val="center"/>
          </w:tcPr>
          <w:p w14:paraId="7A663D0D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3F411ABA" w14:textId="77777777" w:rsidR="00A63514" w:rsidRPr="00CF216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A63514" w14:paraId="7E0CCD96" w14:textId="77777777" w:rsidTr="00343E0B">
        <w:trPr>
          <w:cantSplit/>
          <w:trHeight w:val="463"/>
        </w:trPr>
        <w:tc>
          <w:tcPr>
            <w:tcW w:w="4425" w:type="dxa"/>
            <w:vAlign w:val="center"/>
          </w:tcPr>
          <w:p w14:paraId="2400B494" w14:textId="77777777" w:rsidR="00A63514" w:rsidRPr="00750622" w:rsidRDefault="00A63514">
            <w:pPr>
              <w:pStyle w:val="Heading2"/>
              <w:jc w:val="left"/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</w:pPr>
            <w:r w:rsidRPr="00CF2164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>VARIFIED BY – HOD MAINTENANCE</w:t>
            </w:r>
            <w:r w:rsidRPr="00750622">
              <w:rPr>
                <w:rFonts w:ascii="Calibri" w:hAnsi="Calibri" w:cs="Calibri"/>
                <w:b/>
                <w:bCs/>
                <w:szCs w:val="22"/>
                <w:u w:val="none"/>
                <w:lang w:val="en-IN" w:eastAsia="en-IN"/>
              </w:rPr>
              <w:t xml:space="preserve"> </w:t>
            </w:r>
          </w:p>
        </w:tc>
        <w:tc>
          <w:tcPr>
            <w:tcW w:w="1336" w:type="dxa"/>
          </w:tcPr>
          <w:p w14:paraId="4A1C55E0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C17507C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</w:tcPr>
          <w:p w14:paraId="65778447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6" w:type="dxa"/>
          </w:tcPr>
          <w:p w14:paraId="351A92D4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7" w:type="dxa"/>
          </w:tcPr>
          <w:p w14:paraId="577F8C3B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568" w:type="dxa"/>
            <w:vMerge/>
          </w:tcPr>
          <w:p w14:paraId="53339CA2" w14:textId="77777777" w:rsidR="00A63514" w:rsidRDefault="00A63514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C37F26C" w14:textId="77777777" w:rsidR="00A63514" w:rsidRDefault="00A63514"/>
    <w:p w14:paraId="195BE7B0" w14:textId="77777777" w:rsidR="00A63514" w:rsidRDefault="00A63514">
      <w:pPr>
        <w:ind w:left="-709"/>
      </w:pPr>
    </w:p>
    <w:sectPr w:rsidR="00A635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40" w:right="822" w:bottom="539" w:left="360" w:header="36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AB661" w14:textId="77777777" w:rsidR="00162196" w:rsidRDefault="00162196">
      <w:r>
        <w:separator/>
      </w:r>
    </w:p>
  </w:endnote>
  <w:endnote w:type="continuationSeparator" w:id="0">
    <w:p w14:paraId="1710452A" w14:textId="77777777" w:rsidR="00162196" w:rsidRDefault="0016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D14D" w14:textId="77777777" w:rsidR="009A6D83" w:rsidRDefault="009A6D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6126" w14:textId="77777777" w:rsidR="00A63514" w:rsidRDefault="00A63514" w:rsidP="00DB5931">
    <w:pPr>
      <w:pStyle w:val="Footer"/>
      <w:ind w:left="142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C12" w14:textId="77777777" w:rsidR="009A6D83" w:rsidRDefault="009A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54EE" w14:textId="77777777" w:rsidR="00162196" w:rsidRDefault="00162196">
      <w:r>
        <w:separator/>
      </w:r>
    </w:p>
  </w:footnote>
  <w:footnote w:type="continuationSeparator" w:id="0">
    <w:p w14:paraId="04903C5A" w14:textId="77777777" w:rsidR="00162196" w:rsidRDefault="00162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DA9E" w14:textId="77777777" w:rsidR="009A6D83" w:rsidRDefault="009A6D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040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552"/>
      <w:gridCol w:w="9339"/>
      <w:gridCol w:w="3153"/>
    </w:tblGrid>
    <w:tr w:rsidR="002123E5" w:rsidRPr="00ED19AA" w14:paraId="74B05979" w14:textId="77777777" w:rsidTr="001F150B">
      <w:trPr>
        <w:trHeight w:val="1363"/>
      </w:trPr>
      <w:tc>
        <w:tcPr>
          <w:tcW w:w="3548" w:type="dxa"/>
          <w:noWrap/>
          <w:vAlign w:val="center"/>
        </w:tcPr>
        <w:p w14:paraId="4B6C4B18" w14:textId="77777777" w:rsidR="002123E5" w:rsidRPr="00ED19AA" w:rsidRDefault="001F150B" w:rsidP="004D4F22">
          <w:pPr>
            <w:rPr>
              <w:rFonts w:ascii="Calibri" w:hAnsi="Calibri"/>
              <w:color w:val="000000"/>
              <w:sz w:val="22"/>
              <w:szCs w:val="22"/>
            </w:rPr>
          </w:pPr>
          <w:r w:rsidRPr="0070073B">
            <w:rPr>
              <w:noProof/>
            </w:rPr>
            <w:pict w14:anchorId="277754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66.8pt;height:60.6pt;visibility:visible">
                <v:imagedata r:id="rId1" o:title=""/>
              </v:shape>
            </w:pict>
          </w:r>
        </w:p>
      </w:tc>
      <w:tc>
        <w:tcPr>
          <w:tcW w:w="9339" w:type="dxa"/>
          <w:noWrap/>
          <w:vAlign w:val="center"/>
          <w:hideMark/>
        </w:tcPr>
        <w:p w14:paraId="1489A7BF" w14:textId="77777777" w:rsidR="002123E5" w:rsidRPr="00ED19AA" w:rsidRDefault="001F150B" w:rsidP="004D4F22">
          <w:pPr>
            <w:jc w:val="center"/>
            <w:rPr>
              <w:rFonts w:ascii="Calibri" w:hAnsi="Calibri"/>
              <w:b/>
              <w:bCs/>
              <w:color w:val="000000"/>
              <w:sz w:val="28"/>
              <w:szCs w:val="28"/>
            </w:rPr>
          </w:pPr>
          <w:r w:rsidRPr="001F150B">
            <w:rPr>
              <w:rFonts w:ascii="Calibri" w:hAnsi="Calibri" w:cs="Calibri"/>
              <w:b/>
              <w:sz w:val="28"/>
            </w:rPr>
            <w:t>LIST OF GLASS ARTICLES &amp; WEEKLY GLASS BREKAGE MONITORING RECORD</w:t>
          </w:r>
        </w:p>
      </w:tc>
      <w:tc>
        <w:tcPr>
          <w:tcW w:w="3153" w:type="dxa"/>
          <w:noWrap/>
          <w:vAlign w:val="center"/>
          <w:hideMark/>
        </w:tcPr>
        <w:p w14:paraId="7FF4FD8F" w14:textId="77777777" w:rsidR="002123E5" w:rsidRPr="00ED19AA" w:rsidRDefault="0025748D" w:rsidP="00021F97">
          <w:pPr>
            <w:jc w:val="center"/>
            <w:rPr>
              <w:rFonts w:ascii="Calibri" w:hAnsi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>F/MNT/09 (0</w:t>
          </w:r>
          <w:r w:rsidR="00021F97">
            <w:rPr>
              <w:rFonts w:ascii="Calibri" w:hAnsi="Calibri" w:cs="Calibri"/>
              <w:sz w:val="22"/>
              <w:szCs w:val="22"/>
            </w:rPr>
            <w:t>2</w:t>
          </w:r>
          <w:r w:rsidR="009A6D83">
            <w:rPr>
              <w:rFonts w:ascii="Calibri" w:hAnsi="Calibri" w:cs="Calibri"/>
              <w:sz w:val="22"/>
              <w:szCs w:val="22"/>
            </w:rPr>
            <w:t xml:space="preserve"> / 15</w:t>
          </w:r>
          <w:r w:rsidR="00317046">
            <w:rPr>
              <w:rFonts w:ascii="Calibri" w:hAnsi="Calibri" w:cs="Calibri"/>
              <w:sz w:val="22"/>
              <w:szCs w:val="22"/>
            </w:rPr>
            <w:t>.</w:t>
          </w:r>
          <w:r w:rsidR="009A6D83">
            <w:rPr>
              <w:rFonts w:ascii="Calibri" w:hAnsi="Calibri" w:cs="Calibri"/>
              <w:sz w:val="22"/>
              <w:szCs w:val="22"/>
            </w:rPr>
            <w:t>12</w:t>
          </w:r>
          <w:r>
            <w:rPr>
              <w:rFonts w:ascii="Calibri" w:hAnsi="Calibri" w:cs="Calibri"/>
              <w:sz w:val="22"/>
              <w:szCs w:val="22"/>
            </w:rPr>
            <w:t>.2024</w:t>
          </w:r>
          <w:r w:rsidR="00317046">
            <w:rPr>
              <w:rFonts w:ascii="Calibri" w:hAnsi="Calibri" w:cs="Calibri"/>
              <w:sz w:val="22"/>
              <w:szCs w:val="22"/>
            </w:rPr>
            <w:t>)</w:t>
          </w:r>
        </w:p>
      </w:tc>
    </w:tr>
  </w:tbl>
  <w:p w14:paraId="2C6560FB" w14:textId="77777777" w:rsidR="00A63514" w:rsidRDefault="00A63514">
    <w:pPr>
      <w:jc w:val="center"/>
      <w:rPr>
        <w:rFonts w:ascii="Garamond" w:hAnsi="Garamond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5400"/>
      <w:gridCol w:w="1200"/>
      <w:gridCol w:w="1200"/>
      <w:gridCol w:w="1200"/>
      <w:gridCol w:w="1080"/>
    </w:tblGrid>
    <w:tr w:rsidR="00A63514" w14:paraId="155C2A94" w14:textId="77777777">
      <w:trPr>
        <w:cantSplit/>
        <w:trHeight w:val="58"/>
      </w:trPr>
      <w:tc>
        <w:tcPr>
          <w:tcW w:w="5400" w:type="dxa"/>
          <w:vMerge w:val="restart"/>
          <w:tcBorders>
            <w:top w:val="nil"/>
            <w:left w:val="nil"/>
            <w:bottom w:val="nil"/>
          </w:tcBorders>
          <w:vAlign w:val="center"/>
        </w:tcPr>
        <w:p w14:paraId="7F42106F" w14:textId="77777777" w:rsidR="00A63514" w:rsidRDefault="00A63514">
          <w:pPr>
            <w:pStyle w:val="Header"/>
            <w:rPr>
              <w:b/>
              <w:caps/>
              <w:shadow/>
              <w:sz w:val="28"/>
              <w:szCs w:val="28"/>
            </w:rPr>
          </w:pPr>
          <w:r>
            <w:rPr>
              <w:b/>
              <w:caps/>
              <w:shadow/>
              <w:sz w:val="28"/>
              <w:szCs w:val="28"/>
              <w:lang w:val="en-GB" w:eastAsia="en-GB"/>
            </w:rPr>
            <w:pict w14:anchorId="27DEBBB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5" type="#_x0000_t202" style="position:absolute;margin-left:-5.4pt;margin-top:.1pt;width:117pt;height:21.8pt;z-index:251657728" wrapcoords="-138 0 -138 20903 21600 20903 21600 0 -138 0" fillcolor="black" stroked="f">
                <v:textbox>
                  <w:txbxContent>
                    <w:p w14:paraId="678E96DD" w14:textId="77777777" w:rsidR="00A63514" w:rsidRDefault="00A63514">
                      <w:pPr>
                        <w:spacing w:before="20"/>
                        <w:jc w:val="center"/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hd w:val="clear" w:color="auto" w:fill="000000"/>
                        </w:rPr>
                        <w:t xml:space="preserve">SIPCO GROUP </w:t>
                      </w:r>
                    </w:p>
                  </w:txbxContent>
                </v:textbox>
              </v:shape>
            </w:pict>
          </w:r>
        </w:p>
      </w:tc>
      <w:tc>
        <w:tcPr>
          <w:tcW w:w="1200" w:type="dxa"/>
          <w:vAlign w:val="center"/>
        </w:tcPr>
        <w:p w14:paraId="247D69B0" w14:textId="77777777" w:rsidR="00A63514" w:rsidRDefault="00A63514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Document No.</w:t>
          </w:r>
        </w:p>
      </w:tc>
      <w:tc>
        <w:tcPr>
          <w:tcW w:w="1200" w:type="dxa"/>
          <w:vAlign w:val="center"/>
        </w:tcPr>
        <w:p w14:paraId="7A4C460C" w14:textId="77777777" w:rsidR="00A63514" w:rsidRDefault="00A63514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QR/PMT/02</w:t>
          </w:r>
        </w:p>
      </w:tc>
      <w:tc>
        <w:tcPr>
          <w:tcW w:w="1200" w:type="dxa"/>
          <w:vAlign w:val="center"/>
        </w:tcPr>
        <w:p w14:paraId="5B2834A4" w14:textId="77777777" w:rsidR="00A63514" w:rsidRDefault="00A63514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Effective Date</w:t>
          </w:r>
        </w:p>
      </w:tc>
      <w:tc>
        <w:tcPr>
          <w:tcW w:w="1080" w:type="dxa"/>
          <w:vAlign w:val="center"/>
        </w:tcPr>
        <w:p w14:paraId="30786234" w14:textId="77777777" w:rsidR="00A63514" w:rsidRDefault="00A63514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15-04-2005</w:t>
          </w:r>
        </w:p>
      </w:tc>
    </w:tr>
    <w:tr w:rsidR="00A63514" w14:paraId="7B262F08" w14:textId="77777777">
      <w:trPr>
        <w:cantSplit/>
        <w:trHeight w:val="70"/>
      </w:trPr>
      <w:tc>
        <w:tcPr>
          <w:tcW w:w="5400" w:type="dxa"/>
          <w:vMerge/>
          <w:tcBorders>
            <w:top w:val="nil"/>
            <w:left w:val="nil"/>
            <w:bottom w:val="nil"/>
          </w:tcBorders>
          <w:vAlign w:val="center"/>
        </w:tcPr>
        <w:p w14:paraId="0BDA2066" w14:textId="77777777" w:rsidR="00A63514" w:rsidRDefault="00A63514">
          <w:pPr>
            <w:pStyle w:val="Header"/>
            <w:ind w:left="709" w:hanging="709"/>
          </w:pPr>
        </w:p>
      </w:tc>
      <w:tc>
        <w:tcPr>
          <w:tcW w:w="1200" w:type="dxa"/>
          <w:vAlign w:val="center"/>
        </w:tcPr>
        <w:p w14:paraId="4A19981C" w14:textId="77777777" w:rsidR="00A63514" w:rsidRDefault="00A63514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Revision No.</w:t>
          </w:r>
        </w:p>
      </w:tc>
      <w:tc>
        <w:tcPr>
          <w:tcW w:w="1200" w:type="dxa"/>
          <w:vAlign w:val="center"/>
        </w:tcPr>
        <w:p w14:paraId="52ED46B5" w14:textId="77777777" w:rsidR="00A63514" w:rsidRDefault="00A63514">
          <w:pPr>
            <w:pStyle w:val="Header"/>
            <w:rPr>
              <w:rFonts w:ascii="Garamond" w:hAnsi="Garamond"/>
              <w:b/>
              <w:sz w:val="16"/>
              <w:szCs w:val="16"/>
            </w:rPr>
          </w:pPr>
          <w:r>
            <w:rPr>
              <w:rFonts w:ascii="Garamond" w:hAnsi="Garamond"/>
              <w:b/>
              <w:sz w:val="16"/>
              <w:szCs w:val="16"/>
            </w:rPr>
            <w:t>00</w:t>
          </w:r>
        </w:p>
      </w:tc>
      <w:tc>
        <w:tcPr>
          <w:tcW w:w="1200" w:type="dxa"/>
          <w:vAlign w:val="center"/>
        </w:tcPr>
        <w:p w14:paraId="73BE741A" w14:textId="77777777" w:rsidR="00A63514" w:rsidRDefault="00A63514">
          <w:pPr>
            <w:pStyle w:val="Header"/>
            <w:jc w:val="right"/>
            <w:rPr>
              <w:rFonts w:ascii="Garamond" w:hAnsi="Garamond"/>
              <w:sz w:val="16"/>
              <w:szCs w:val="16"/>
            </w:rPr>
          </w:pPr>
          <w:r>
            <w:rPr>
              <w:rFonts w:ascii="Garamond" w:hAnsi="Garamond"/>
              <w:sz w:val="16"/>
              <w:szCs w:val="16"/>
            </w:rPr>
            <w:t>Page</w:t>
          </w:r>
        </w:p>
      </w:tc>
      <w:tc>
        <w:tcPr>
          <w:tcW w:w="1080" w:type="dxa"/>
          <w:vAlign w:val="center"/>
        </w:tcPr>
        <w:p w14:paraId="6C790E4A" w14:textId="77777777" w:rsidR="00A63514" w:rsidRDefault="00A63514">
          <w:pPr>
            <w:pStyle w:val="Header"/>
            <w:rPr>
              <w:rFonts w:ascii="Garamond" w:hAnsi="Garamond"/>
              <w:b/>
              <w:bCs/>
              <w:sz w:val="16"/>
              <w:szCs w:val="16"/>
            </w:rPr>
          </w:pPr>
          <w:r>
            <w:rPr>
              <w:rStyle w:val="PageNumber"/>
              <w:rFonts w:ascii="Garamond" w:hAnsi="Garamond"/>
              <w:b/>
              <w:sz w:val="16"/>
              <w:szCs w:val="16"/>
            </w:rPr>
            <w:t>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PAGE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>2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t xml:space="preserve"> of 0</w:t>
          </w:r>
          <w:r>
            <w:rPr>
              <w:rFonts w:ascii="Garamond" w:hAnsi="Garamond"/>
              <w:b/>
              <w:sz w:val="16"/>
              <w:szCs w:val="16"/>
            </w:rPr>
            <w:fldChar w:fldCharType="begin"/>
          </w:r>
          <w:r>
            <w:rPr>
              <w:rStyle w:val="PageNumber"/>
              <w:rFonts w:ascii="Garamond" w:hAnsi="Garamond"/>
              <w:b/>
              <w:sz w:val="16"/>
              <w:szCs w:val="16"/>
            </w:rPr>
            <w:instrText xml:space="preserve"> NUMPAGES </w:instrText>
          </w:r>
          <w:r>
            <w:rPr>
              <w:rFonts w:ascii="Garamond" w:hAnsi="Garamond"/>
              <w:b/>
              <w:sz w:val="16"/>
              <w:szCs w:val="16"/>
            </w:rPr>
            <w:fldChar w:fldCharType="separate"/>
          </w:r>
          <w:r w:rsidR="009A6D83">
            <w:rPr>
              <w:rStyle w:val="PageNumber"/>
              <w:rFonts w:ascii="Garamond" w:hAnsi="Garamond"/>
              <w:b/>
              <w:noProof/>
              <w:sz w:val="16"/>
              <w:szCs w:val="16"/>
            </w:rPr>
            <w:t>2</w:t>
          </w:r>
          <w:r>
            <w:rPr>
              <w:rFonts w:ascii="Garamond" w:hAnsi="Garamond"/>
              <w:b/>
              <w:sz w:val="16"/>
              <w:szCs w:val="16"/>
            </w:rPr>
            <w:fldChar w:fldCharType="end"/>
          </w:r>
        </w:p>
      </w:tc>
    </w:tr>
  </w:tbl>
  <w:p w14:paraId="02E73361" w14:textId="77777777" w:rsidR="00A63514" w:rsidRDefault="00A63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B3EF8"/>
    <w:multiLevelType w:val="hybridMultilevel"/>
    <w:tmpl w:val="FE04A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A0A69"/>
    <w:multiLevelType w:val="hybridMultilevel"/>
    <w:tmpl w:val="1B864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74384">
    <w:abstractNumId w:val="0"/>
  </w:num>
  <w:num w:numId="2" w16cid:durableId="1105346041">
    <w:abstractNumId w:val="1"/>
  </w:num>
  <w:num w:numId="3" w16cid:durableId="103246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1A7C"/>
    <w:rsid w:val="00021F97"/>
    <w:rsid w:val="0003042F"/>
    <w:rsid w:val="00060336"/>
    <w:rsid w:val="000A421B"/>
    <w:rsid w:val="000E31D8"/>
    <w:rsid w:val="000E441C"/>
    <w:rsid w:val="000E78F1"/>
    <w:rsid w:val="000F3049"/>
    <w:rsid w:val="001025E6"/>
    <w:rsid w:val="00162196"/>
    <w:rsid w:val="001651A1"/>
    <w:rsid w:val="001B7717"/>
    <w:rsid w:val="001E4789"/>
    <w:rsid w:val="001F150B"/>
    <w:rsid w:val="002123E5"/>
    <w:rsid w:val="0025748D"/>
    <w:rsid w:val="00266E2B"/>
    <w:rsid w:val="0027411F"/>
    <w:rsid w:val="002C335B"/>
    <w:rsid w:val="002D022F"/>
    <w:rsid w:val="00317046"/>
    <w:rsid w:val="00343E0B"/>
    <w:rsid w:val="00394F35"/>
    <w:rsid w:val="003A2515"/>
    <w:rsid w:val="003B059E"/>
    <w:rsid w:val="003E3EBF"/>
    <w:rsid w:val="003E71ED"/>
    <w:rsid w:val="003E7705"/>
    <w:rsid w:val="003F5D65"/>
    <w:rsid w:val="00451E57"/>
    <w:rsid w:val="0045624F"/>
    <w:rsid w:val="00477F83"/>
    <w:rsid w:val="004C6909"/>
    <w:rsid w:val="004D4F22"/>
    <w:rsid w:val="004F6C04"/>
    <w:rsid w:val="005B07A0"/>
    <w:rsid w:val="00665F7D"/>
    <w:rsid w:val="00680953"/>
    <w:rsid w:val="006B31BA"/>
    <w:rsid w:val="006E3291"/>
    <w:rsid w:val="006F66EE"/>
    <w:rsid w:val="006F67B2"/>
    <w:rsid w:val="00707438"/>
    <w:rsid w:val="00712692"/>
    <w:rsid w:val="00733EBB"/>
    <w:rsid w:val="00750622"/>
    <w:rsid w:val="00791807"/>
    <w:rsid w:val="007D4FA4"/>
    <w:rsid w:val="007D7FFC"/>
    <w:rsid w:val="0084511C"/>
    <w:rsid w:val="008B0644"/>
    <w:rsid w:val="008C2359"/>
    <w:rsid w:val="008D690E"/>
    <w:rsid w:val="008F5598"/>
    <w:rsid w:val="009427AE"/>
    <w:rsid w:val="00957BF5"/>
    <w:rsid w:val="00981329"/>
    <w:rsid w:val="00996890"/>
    <w:rsid w:val="009A6D83"/>
    <w:rsid w:val="009B64AF"/>
    <w:rsid w:val="00A01D45"/>
    <w:rsid w:val="00A63514"/>
    <w:rsid w:val="00A718B5"/>
    <w:rsid w:val="00AA2182"/>
    <w:rsid w:val="00AC6630"/>
    <w:rsid w:val="00AE00BA"/>
    <w:rsid w:val="00AE2C2C"/>
    <w:rsid w:val="00AE40FA"/>
    <w:rsid w:val="00AF3A0D"/>
    <w:rsid w:val="00B2652A"/>
    <w:rsid w:val="00B3560D"/>
    <w:rsid w:val="00B43478"/>
    <w:rsid w:val="00BA5AA3"/>
    <w:rsid w:val="00BB0D49"/>
    <w:rsid w:val="00BB6EF8"/>
    <w:rsid w:val="00C06FC6"/>
    <w:rsid w:val="00C21095"/>
    <w:rsid w:val="00C258C9"/>
    <w:rsid w:val="00C972CC"/>
    <w:rsid w:val="00CC2CC3"/>
    <w:rsid w:val="00CD27DD"/>
    <w:rsid w:val="00CF2164"/>
    <w:rsid w:val="00D30B85"/>
    <w:rsid w:val="00D3153E"/>
    <w:rsid w:val="00DB3C02"/>
    <w:rsid w:val="00DB5931"/>
    <w:rsid w:val="00E756A4"/>
    <w:rsid w:val="00F162E5"/>
    <w:rsid w:val="00F5610A"/>
    <w:rsid w:val="00F710E2"/>
    <w:rsid w:val="00F84EFF"/>
    <w:rsid w:val="00FC2240"/>
    <w:rsid w:val="00FC6280"/>
    <w:rsid w:val="00F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C99B0"/>
  <w15:chartTrackingRefBased/>
  <w15:docId w15:val="{1FB0CF03-C225-428B-BA9B-CC58BBDD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aramond" w:hAnsi="Garamond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Garamond" w:hAnsi="Garamond"/>
      <w:b/>
      <w:bCs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Garamond" w:hAnsi="Garamond"/>
      <w:b/>
      <w:bCs/>
      <w:sz w:val="20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Garamond" w:hAnsi="Garamond"/>
      <w:b/>
      <w:bCs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Garamond" w:hAnsi="Garamond"/>
      <w:b/>
      <w:bCs/>
      <w:sz w:val="20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jc w:val="center"/>
      <w:outlineLvl w:val="7"/>
    </w:pPr>
    <w:rPr>
      <w:rFonts w:ascii="Garamond" w:hAnsi="Garamond"/>
      <w:b/>
      <w:bCs/>
      <w:sz w:val="22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jc w:val="center"/>
      <w:outlineLvl w:val="8"/>
    </w:pPr>
    <w:rPr>
      <w:rFonts w:ascii="Garamond" w:hAnsi="Garamond"/>
      <w:b/>
      <w:bCs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HTMLAddressChar">
    <w:name w:val="HTML Address Char"/>
    <w:link w:val="HTMLAddress"/>
    <w:rPr>
      <w:i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cs="Shruti"/>
      <w:lang w:bidi="gu-I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link w:val="HTMLAddressChar"/>
    <w:rPr>
      <w:rFonts w:cs="Shruti"/>
      <w:i/>
      <w:sz w:val="20"/>
      <w:szCs w:val="20"/>
      <w:lang w:val="x-none" w:eastAsia="x-none" w:bidi="gu-IN"/>
    </w:rPr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character" w:customStyle="1" w:styleId="FooterChar">
    <w:name w:val="Footer Char"/>
    <w:link w:val="Footer"/>
    <w:rsid w:val="00DB593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1800</Characters>
  <Application>Microsoft Office Word</Application>
  <DocSecurity>4</DocSecurity>
  <PresentationFormat/>
  <Lines>225</Lines>
  <Paragraphs>69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BATCH MANUFACTURING RECORD</vt:lpstr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MANUFACTURING RECORD</dc:title>
  <dc:subject/>
  <dc:creator>mr. unni</dc:creator>
  <cp:keywords/>
  <cp:lastModifiedBy>Parth Raval</cp:lastModifiedBy>
  <cp:revision>2</cp:revision>
  <cp:lastPrinted>2025-02-16T12:11:00Z</cp:lastPrinted>
  <dcterms:created xsi:type="dcterms:W3CDTF">2026-10-20T11:31:00Z</dcterms:created>
  <dcterms:modified xsi:type="dcterms:W3CDTF">2026-10-20T11:31:00Z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1033-8.1.0.3018</vt:lpwstr>
  </property>
</Properties>
</file>