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9"/>
        <w:gridCol w:w="5050"/>
      </w:tblGrid>
      <w:tr w:rsidR="002A47EC" w:rsidRPr="001F1210" w14:paraId="02724DC9" w14:textId="77777777" w:rsidTr="0014173B">
        <w:trPr>
          <w:trHeight w:val="346"/>
        </w:trPr>
        <w:tc>
          <w:tcPr>
            <w:tcW w:w="5049" w:type="dxa"/>
          </w:tcPr>
          <w:p w14:paraId="76CB93DB" w14:textId="77777777" w:rsidR="002A47EC" w:rsidRPr="001F1210" w:rsidRDefault="002A47EC" w:rsidP="0014173B">
            <w:pPr>
              <w:spacing w:line="360" w:lineRule="auto"/>
              <w:rPr>
                <w:rFonts w:ascii="Calibri" w:hAnsi="Calibri" w:cs="Calibri"/>
                <w:b/>
                <w:sz w:val="28"/>
              </w:rPr>
            </w:pPr>
            <w:r w:rsidRPr="001F1210">
              <w:rPr>
                <w:rFonts w:ascii="Calibri" w:hAnsi="Calibri" w:cs="Calibri"/>
                <w:b/>
                <w:sz w:val="28"/>
              </w:rPr>
              <w:t>Training Topics</w:t>
            </w:r>
          </w:p>
        </w:tc>
        <w:tc>
          <w:tcPr>
            <w:tcW w:w="5050" w:type="dxa"/>
          </w:tcPr>
          <w:p w14:paraId="7AF41FBB" w14:textId="77777777" w:rsidR="002A47EC" w:rsidRPr="001F1210" w:rsidRDefault="002A47EC" w:rsidP="0014173B">
            <w:pPr>
              <w:spacing w:line="360" w:lineRule="auto"/>
              <w:rPr>
                <w:rFonts w:ascii="Calibri" w:hAnsi="Calibri" w:cs="Calibri"/>
                <w:b/>
                <w:sz w:val="28"/>
              </w:rPr>
            </w:pPr>
            <w:r w:rsidRPr="001F1210">
              <w:rPr>
                <w:rFonts w:ascii="Calibri" w:hAnsi="Calibri" w:cs="Calibri"/>
                <w:b/>
                <w:sz w:val="28"/>
              </w:rPr>
              <w:t>Responsibility</w:t>
            </w:r>
          </w:p>
        </w:tc>
      </w:tr>
      <w:tr w:rsidR="002A47EC" w:rsidRPr="001F1210" w14:paraId="5226EED3" w14:textId="77777777" w:rsidTr="0014173B">
        <w:trPr>
          <w:trHeight w:val="342"/>
        </w:trPr>
        <w:tc>
          <w:tcPr>
            <w:tcW w:w="5049" w:type="dxa"/>
          </w:tcPr>
          <w:p w14:paraId="761ECD71" w14:textId="77777777" w:rsidR="002A47EC" w:rsidRPr="001F1210" w:rsidRDefault="002A47EC" w:rsidP="0014173B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Brief about Organization</w:t>
            </w:r>
          </w:p>
        </w:tc>
        <w:tc>
          <w:tcPr>
            <w:tcW w:w="5050" w:type="dxa"/>
          </w:tcPr>
          <w:p w14:paraId="16BC5574" w14:textId="77777777" w:rsidR="002A47EC" w:rsidRPr="001F1210" w:rsidRDefault="002A47EC" w:rsidP="0014173B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HR&amp; Admin </w:t>
            </w:r>
          </w:p>
        </w:tc>
      </w:tr>
      <w:tr w:rsidR="002A47EC" w:rsidRPr="001F1210" w14:paraId="36D4E799" w14:textId="77777777" w:rsidTr="0014173B">
        <w:trPr>
          <w:trHeight w:val="342"/>
        </w:trPr>
        <w:tc>
          <w:tcPr>
            <w:tcW w:w="5049" w:type="dxa"/>
          </w:tcPr>
          <w:p w14:paraId="3AA4EA85" w14:textId="77777777" w:rsidR="002A47EC" w:rsidRPr="001F1210" w:rsidRDefault="002A47EC" w:rsidP="0014173B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Brief about functional responsibility (Product / Manufacturing process / CCP if applicable)</w:t>
            </w:r>
          </w:p>
        </w:tc>
        <w:tc>
          <w:tcPr>
            <w:tcW w:w="5050" w:type="dxa"/>
          </w:tcPr>
          <w:p w14:paraId="63C5D04C" w14:textId="77777777" w:rsidR="002A47EC" w:rsidRPr="001F1210" w:rsidRDefault="002A47EC" w:rsidP="0014173B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Department - HOD</w:t>
            </w:r>
          </w:p>
        </w:tc>
      </w:tr>
      <w:tr w:rsidR="002A47EC" w:rsidRPr="001F1210" w14:paraId="61A96D9C" w14:textId="77777777" w:rsidTr="0014173B">
        <w:trPr>
          <w:trHeight w:val="342"/>
        </w:trPr>
        <w:tc>
          <w:tcPr>
            <w:tcW w:w="5049" w:type="dxa"/>
          </w:tcPr>
          <w:p w14:paraId="20C5B951" w14:textId="77777777" w:rsidR="002A47EC" w:rsidRPr="001F1210" w:rsidRDefault="002A47EC" w:rsidP="0014173B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GMP Practices, </w:t>
            </w:r>
            <w:r w:rsidR="0069693A">
              <w:rPr>
                <w:rFonts w:ascii="Calibri" w:hAnsi="Calibri" w:cs="Calibri"/>
              </w:rPr>
              <w:t>Product</w:t>
            </w:r>
            <w:r w:rsidRPr="001F1210">
              <w:rPr>
                <w:rFonts w:ascii="Calibri" w:hAnsi="Calibri" w:cs="Calibri"/>
              </w:rPr>
              <w:t xml:space="preserve"> safety Incident scenario, Site security </w:t>
            </w:r>
            <w:r w:rsidR="007E527D">
              <w:rPr>
                <w:rFonts w:ascii="Calibri" w:hAnsi="Calibri" w:cs="Calibri"/>
              </w:rPr>
              <w:t>&amp; Usage of PPEs</w:t>
            </w:r>
          </w:p>
        </w:tc>
        <w:tc>
          <w:tcPr>
            <w:tcW w:w="5050" w:type="dxa"/>
          </w:tcPr>
          <w:p w14:paraId="5C631F02" w14:textId="77777777" w:rsidR="002A47EC" w:rsidRPr="001F1210" w:rsidRDefault="002A47EC" w:rsidP="0014173B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2A47EC" w:rsidRPr="001F1210" w14:paraId="19917E62" w14:textId="77777777" w:rsidTr="0014173B">
        <w:trPr>
          <w:trHeight w:val="342"/>
        </w:trPr>
        <w:tc>
          <w:tcPr>
            <w:tcW w:w="5049" w:type="dxa"/>
          </w:tcPr>
          <w:p w14:paraId="3BDEEA5D" w14:textId="77777777" w:rsidR="002A47EC" w:rsidRPr="001F1210" w:rsidRDefault="00F560BE" w:rsidP="0069693A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Quality &amp; </w:t>
            </w:r>
            <w:r w:rsidR="0069693A">
              <w:rPr>
                <w:rFonts w:ascii="Calibri" w:hAnsi="Calibri" w:cs="Calibri"/>
              </w:rPr>
              <w:t>Product</w:t>
            </w:r>
            <w:r w:rsidR="002A47EC" w:rsidRPr="001F1210">
              <w:rPr>
                <w:rFonts w:ascii="Calibri" w:hAnsi="Calibri" w:cs="Calibri"/>
              </w:rPr>
              <w:t xml:space="preserve"> safety polic</w:t>
            </w:r>
            <w:r>
              <w:rPr>
                <w:rFonts w:ascii="Calibri" w:hAnsi="Calibri" w:cs="Calibri"/>
              </w:rPr>
              <w:t xml:space="preserve">y including PRP Policies </w:t>
            </w:r>
          </w:p>
        </w:tc>
        <w:tc>
          <w:tcPr>
            <w:tcW w:w="5050" w:type="dxa"/>
          </w:tcPr>
          <w:p w14:paraId="71D1D2D1" w14:textId="77777777" w:rsidR="002A47EC" w:rsidRPr="001F1210" w:rsidRDefault="002A47EC" w:rsidP="0014173B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954043" w:rsidRPr="001F1210" w14:paraId="126683AE" w14:textId="77777777" w:rsidTr="0014173B">
        <w:trPr>
          <w:trHeight w:val="342"/>
        </w:trPr>
        <w:tc>
          <w:tcPr>
            <w:tcW w:w="5049" w:type="dxa"/>
          </w:tcPr>
          <w:p w14:paraId="7DAA4326" w14:textId="77777777" w:rsidR="00954043" w:rsidRDefault="00954043" w:rsidP="00954043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Fire safety precautions </w:t>
            </w:r>
          </w:p>
        </w:tc>
        <w:tc>
          <w:tcPr>
            <w:tcW w:w="5050" w:type="dxa"/>
          </w:tcPr>
          <w:p w14:paraId="07DF08F0" w14:textId="77777777" w:rsidR="00954043" w:rsidRPr="001F1210" w:rsidRDefault="00954043" w:rsidP="00954043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954043" w:rsidRPr="001F1210" w14:paraId="1B42405F" w14:textId="77777777" w:rsidTr="0014173B">
        <w:trPr>
          <w:trHeight w:val="342"/>
        </w:trPr>
        <w:tc>
          <w:tcPr>
            <w:tcW w:w="5049" w:type="dxa"/>
          </w:tcPr>
          <w:p w14:paraId="01D66F4D" w14:textId="77777777" w:rsidR="00954043" w:rsidRPr="001F1210" w:rsidRDefault="00954043" w:rsidP="00954043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5050" w:type="dxa"/>
          </w:tcPr>
          <w:p w14:paraId="1A787C38" w14:textId="77777777" w:rsidR="00954043" w:rsidRPr="001F1210" w:rsidRDefault="00954043" w:rsidP="00954043">
            <w:pPr>
              <w:spacing w:line="360" w:lineRule="auto"/>
              <w:rPr>
                <w:rFonts w:ascii="Calibri" w:hAnsi="Calibri" w:cs="Calibri"/>
              </w:rPr>
            </w:pPr>
          </w:p>
        </w:tc>
      </w:tr>
    </w:tbl>
    <w:p w14:paraId="57AC46B1" w14:textId="77777777" w:rsidR="002A47EC" w:rsidRDefault="002A47EC"/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4"/>
        <w:gridCol w:w="1882"/>
        <w:gridCol w:w="2162"/>
        <w:gridCol w:w="1432"/>
        <w:gridCol w:w="1464"/>
        <w:gridCol w:w="1475"/>
      </w:tblGrid>
      <w:tr w:rsidR="002A47EC" w:rsidRPr="001F1210" w14:paraId="08ECDBDD" w14:textId="77777777" w:rsidTr="00C7326B">
        <w:trPr>
          <w:trHeight w:val="1496"/>
        </w:trPr>
        <w:tc>
          <w:tcPr>
            <w:tcW w:w="1964" w:type="dxa"/>
          </w:tcPr>
          <w:p w14:paraId="0720C766" w14:textId="77777777" w:rsidR="002A47EC" w:rsidRPr="002A47EC" w:rsidRDefault="002A47EC" w:rsidP="002A47E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 xml:space="preserve">Name of the Operator / </w:t>
            </w:r>
            <w:r w:rsidR="0052447C">
              <w:rPr>
                <w:rFonts w:ascii="Calibri" w:hAnsi="Calibri" w:cs="Calibri"/>
                <w:b/>
                <w:szCs w:val="21"/>
              </w:rPr>
              <w:t>EMP</w:t>
            </w:r>
          </w:p>
        </w:tc>
        <w:tc>
          <w:tcPr>
            <w:tcW w:w="1882" w:type="dxa"/>
          </w:tcPr>
          <w:p w14:paraId="0F8E5864" w14:textId="77777777" w:rsidR="002A47EC" w:rsidRPr="002A47EC" w:rsidRDefault="002A47EC" w:rsidP="002A47E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Joining department &amp; designation</w:t>
            </w:r>
          </w:p>
        </w:tc>
        <w:tc>
          <w:tcPr>
            <w:tcW w:w="2162" w:type="dxa"/>
          </w:tcPr>
          <w:p w14:paraId="62E1C0FA" w14:textId="77777777" w:rsidR="002A47EC" w:rsidRPr="002A47EC" w:rsidRDefault="002A47EC" w:rsidP="002A47E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Date of Joining &amp; Induction Training</w:t>
            </w:r>
          </w:p>
        </w:tc>
        <w:tc>
          <w:tcPr>
            <w:tcW w:w="1432" w:type="dxa"/>
          </w:tcPr>
          <w:p w14:paraId="09B5300F" w14:textId="77777777" w:rsidR="002A47EC" w:rsidRPr="002A47EC" w:rsidRDefault="002A47EC" w:rsidP="002A47E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Sign – Department HOD</w:t>
            </w:r>
          </w:p>
        </w:tc>
        <w:tc>
          <w:tcPr>
            <w:tcW w:w="1464" w:type="dxa"/>
          </w:tcPr>
          <w:p w14:paraId="07015EE2" w14:textId="77777777" w:rsidR="002A47EC" w:rsidRPr="002A47EC" w:rsidRDefault="002A47EC" w:rsidP="002A47E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Sign – Head HR &amp; Admin</w:t>
            </w:r>
          </w:p>
        </w:tc>
        <w:tc>
          <w:tcPr>
            <w:tcW w:w="1475" w:type="dxa"/>
          </w:tcPr>
          <w:p w14:paraId="5AA1B6C0" w14:textId="77777777" w:rsidR="002A47EC" w:rsidRPr="002A47EC" w:rsidRDefault="002A47EC" w:rsidP="002A47E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 xml:space="preserve">Sign Operator / Worker </w:t>
            </w:r>
          </w:p>
        </w:tc>
      </w:tr>
      <w:tr w:rsidR="00C7326B" w:rsidRPr="001F1210" w14:paraId="0B10DF5A" w14:textId="77777777">
        <w:trPr>
          <w:trHeight w:val="725"/>
        </w:trPr>
        <w:tc>
          <w:tcPr>
            <w:tcW w:w="1964" w:type="dxa"/>
            <w:vAlign w:val="bottom"/>
          </w:tcPr>
          <w:p w14:paraId="01BB6749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Aza</w:t>
            </w:r>
            <w:r w:rsidR="005D32C6">
              <w:rPr>
                <w:rFonts w:ascii="Arial" w:hAnsi="Arial" w:cs="Arial"/>
                <w:sz w:val="20"/>
                <w:szCs w:val="20"/>
              </w:rPr>
              <w:t>z Bharach</w:t>
            </w:r>
          </w:p>
        </w:tc>
        <w:tc>
          <w:tcPr>
            <w:tcW w:w="1882" w:type="dxa"/>
          </w:tcPr>
          <w:p w14:paraId="0D75FF44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 w:rsidRPr="00B24556">
              <w:rPr>
                <w:rFonts w:ascii="Calibri" w:hAnsi="Calibri" w:cs="Calibri"/>
                <w:sz w:val="20"/>
              </w:rPr>
              <w:t>POUCH</w:t>
            </w:r>
            <w:r w:rsidR="005D32C6">
              <w:rPr>
                <w:rFonts w:ascii="Calibri" w:hAnsi="Calibri" w:cs="Calibri"/>
                <w:sz w:val="20"/>
              </w:rPr>
              <w:t>-Manager</w:t>
            </w:r>
          </w:p>
        </w:tc>
        <w:tc>
          <w:tcPr>
            <w:tcW w:w="2162" w:type="dxa"/>
            <w:vAlign w:val="bottom"/>
          </w:tcPr>
          <w:p w14:paraId="02CE7979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01/0</w:t>
            </w:r>
            <w:r w:rsidR="005D32C6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/2025</w:t>
            </w:r>
          </w:p>
        </w:tc>
        <w:tc>
          <w:tcPr>
            <w:tcW w:w="1432" w:type="dxa"/>
          </w:tcPr>
          <w:p w14:paraId="4616D00D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74386C4C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339F8DD4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D32C6" w:rsidRPr="001F1210" w14:paraId="4793C36C" w14:textId="77777777">
        <w:trPr>
          <w:trHeight w:val="747"/>
        </w:trPr>
        <w:tc>
          <w:tcPr>
            <w:tcW w:w="1964" w:type="dxa"/>
            <w:vAlign w:val="bottom"/>
          </w:tcPr>
          <w:p w14:paraId="2155314D" w14:textId="77777777" w:rsidR="005D32C6" w:rsidRPr="001F1210" w:rsidRDefault="005D32C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Azad Popatlal Patel</w:t>
            </w:r>
          </w:p>
        </w:tc>
        <w:tc>
          <w:tcPr>
            <w:tcW w:w="1882" w:type="dxa"/>
          </w:tcPr>
          <w:p w14:paraId="5C5113E3" w14:textId="77777777" w:rsidR="005D32C6" w:rsidRPr="001F1210" w:rsidRDefault="005D32C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 w:rsidRPr="00B24556">
              <w:rPr>
                <w:rFonts w:ascii="Calibri" w:hAnsi="Calibri" w:cs="Calibri"/>
                <w:sz w:val="20"/>
              </w:rPr>
              <w:t>OPERATOR- POUCH</w:t>
            </w:r>
          </w:p>
        </w:tc>
        <w:tc>
          <w:tcPr>
            <w:tcW w:w="2162" w:type="dxa"/>
            <w:vAlign w:val="bottom"/>
          </w:tcPr>
          <w:p w14:paraId="2D74DF28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01/07/2025</w:t>
            </w:r>
          </w:p>
        </w:tc>
        <w:tc>
          <w:tcPr>
            <w:tcW w:w="1432" w:type="dxa"/>
          </w:tcPr>
          <w:p w14:paraId="77A1C663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1444C166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2CBC1C3B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D32C6" w:rsidRPr="001F1210" w14:paraId="67C99754" w14:textId="77777777">
        <w:trPr>
          <w:trHeight w:val="740"/>
        </w:trPr>
        <w:tc>
          <w:tcPr>
            <w:tcW w:w="1964" w:type="dxa"/>
            <w:vAlign w:val="bottom"/>
          </w:tcPr>
          <w:p w14:paraId="0ABCE4B9" w14:textId="77777777" w:rsidR="005D32C6" w:rsidRPr="001F1210" w:rsidRDefault="005D32C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Sunny Singh</w:t>
            </w:r>
          </w:p>
        </w:tc>
        <w:tc>
          <w:tcPr>
            <w:tcW w:w="1882" w:type="dxa"/>
          </w:tcPr>
          <w:p w14:paraId="0B9F428F" w14:textId="77777777" w:rsidR="005D32C6" w:rsidRPr="001F1210" w:rsidRDefault="005D32C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 w:rsidRPr="00B24556">
              <w:rPr>
                <w:rFonts w:ascii="Calibri" w:hAnsi="Calibri" w:cs="Calibri"/>
                <w:sz w:val="20"/>
              </w:rPr>
              <w:t>OPERATOR- POUCH</w:t>
            </w:r>
          </w:p>
        </w:tc>
        <w:tc>
          <w:tcPr>
            <w:tcW w:w="2162" w:type="dxa"/>
            <w:vAlign w:val="bottom"/>
          </w:tcPr>
          <w:p w14:paraId="77C92803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20/07/2025</w:t>
            </w:r>
          </w:p>
        </w:tc>
        <w:tc>
          <w:tcPr>
            <w:tcW w:w="1432" w:type="dxa"/>
          </w:tcPr>
          <w:p w14:paraId="7B10E08A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51830C3D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2B794E9D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D32C6" w:rsidRPr="001F1210" w14:paraId="7C23ED27" w14:textId="77777777">
        <w:trPr>
          <w:trHeight w:val="725"/>
        </w:trPr>
        <w:tc>
          <w:tcPr>
            <w:tcW w:w="1964" w:type="dxa"/>
            <w:vAlign w:val="bottom"/>
          </w:tcPr>
          <w:p w14:paraId="3BBF577E" w14:textId="77777777" w:rsidR="005D32C6" w:rsidRPr="001F1210" w:rsidRDefault="005D32C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Manish Singh</w:t>
            </w:r>
          </w:p>
        </w:tc>
        <w:tc>
          <w:tcPr>
            <w:tcW w:w="1882" w:type="dxa"/>
          </w:tcPr>
          <w:p w14:paraId="368C5EC8" w14:textId="77777777" w:rsidR="005D32C6" w:rsidRPr="001F1210" w:rsidRDefault="005D32C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 w:rsidRPr="00B24556">
              <w:rPr>
                <w:rFonts w:ascii="Calibri" w:hAnsi="Calibri" w:cs="Calibri"/>
                <w:sz w:val="20"/>
              </w:rPr>
              <w:t>OPERATOR- POUCH</w:t>
            </w:r>
          </w:p>
        </w:tc>
        <w:tc>
          <w:tcPr>
            <w:tcW w:w="2162" w:type="dxa"/>
            <w:vAlign w:val="bottom"/>
          </w:tcPr>
          <w:p w14:paraId="421CE89C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20/07/2025</w:t>
            </w:r>
          </w:p>
        </w:tc>
        <w:tc>
          <w:tcPr>
            <w:tcW w:w="1432" w:type="dxa"/>
          </w:tcPr>
          <w:p w14:paraId="6A148D39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317ABAC5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4C5BE318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D32C6" w:rsidRPr="001F1210" w14:paraId="70326941" w14:textId="77777777">
        <w:trPr>
          <w:trHeight w:val="747"/>
        </w:trPr>
        <w:tc>
          <w:tcPr>
            <w:tcW w:w="1964" w:type="dxa"/>
            <w:vAlign w:val="bottom"/>
          </w:tcPr>
          <w:p w14:paraId="094DDE6B" w14:textId="77777777" w:rsidR="005D32C6" w:rsidRPr="001F1210" w:rsidRDefault="005D32C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Pooja Prajapati</w:t>
            </w:r>
          </w:p>
        </w:tc>
        <w:tc>
          <w:tcPr>
            <w:tcW w:w="1882" w:type="dxa"/>
          </w:tcPr>
          <w:p w14:paraId="0B5A5C0E" w14:textId="77777777" w:rsidR="005D32C6" w:rsidRPr="0052447C" w:rsidRDefault="005D32C6" w:rsidP="005D32C6">
            <w:pPr>
              <w:spacing w:line="720" w:lineRule="auto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sz w:val="20"/>
              </w:rPr>
              <w:t>Lab-executive</w:t>
            </w:r>
          </w:p>
        </w:tc>
        <w:tc>
          <w:tcPr>
            <w:tcW w:w="2162" w:type="dxa"/>
            <w:vAlign w:val="bottom"/>
          </w:tcPr>
          <w:p w14:paraId="248A4CDF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10/07/2025</w:t>
            </w:r>
          </w:p>
        </w:tc>
        <w:tc>
          <w:tcPr>
            <w:tcW w:w="1432" w:type="dxa"/>
          </w:tcPr>
          <w:p w14:paraId="68B3BAEF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52175E4E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6589BD5C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D32C6" w:rsidRPr="001F1210" w14:paraId="3131C820" w14:textId="77777777">
        <w:trPr>
          <w:trHeight w:val="725"/>
        </w:trPr>
        <w:tc>
          <w:tcPr>
            <w:tcW w:w="1964" w:type="dxa"/>
            <w:vAlign w:val="bottom"/>
          </w:tcPr>
          <w:p w14:paraId="58FCE5F6" w14:textId="77777777" w:rsidR="005D32C6" w:rsidRPr="001F1210" w:rsidRDefault="00535B5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Calibri" w:hAnsi="Calibri" w:cs="Calibri"/>
                <w:sz w:val="20"/>
              </w:rPr>
              <w:t>Hasnaben</w:t>
            </w:r>
            <w:proofErr w:type="spellEnd"/>
            <w:r>
              <w:rPr>
                <w:rFonts w:ascii="Calibri" w:hAnsi="Calibri" w:cs="Calibri"/>
                <w:sz w:val="20"/>
              </w:rPr>
              <w:t xml:space="preserve"> D </w:t>
            </w:r>
            <w:proofErr w:type="spellStart"/>
            <w:r>
              <w:rPr>
                <w:rFonts w:ascii="Calibri" w:hAnsi="Calibri" w:cs="Calibri"/>
                <w:sz w:val="20"/>
              </w:rPr>
              <w:t>Prajapti</w:t>
            </w:r>
            <w:proofErr w:type="spellEnd"/>
          </w:p>
        </w:tc>
        <w:tc>
          <w:tcPr>
            <w:tcW w:w="1882" w:type="dxa"/>
          </w:tcPr>
          <w:p w14:paraId="790EF83D" w14:textId="77777777" w:rsidR="005D32C6" w:rsidRPr="001F1210" w:rsidRDefault="00535B5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Pouch-Helper</w:t>
            </w:r>
          </w:p>
        </w:tc>
        <w:tc>
          <w:tcPr>
            <w:tcW w:w="2162" w:type="dxa"/>
            <w:vAlign w:val="bottom"/>
          </w:tcPr>
          <w:p w14:paraId="4E562F40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16/07/2025</w:t>
            </w:r>
          </w:p>
        </w:tc>
        <w:tc>
          <w:tcPr>
            <w:tcW w:w="1432" w:type="dxa"/>
          </w:tcPr>
          <w:p w14:paraId="5B5F8416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7A5B3806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18813DEF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D32C6" w:rsidRPr="001F1210" w14:paraId="2AE9FA45" w14:textId="77777777">
        <w:trPr>
          <w:trHeight w:val="747"/>
        </w:trPr>
        <w:tc>
          <w:tcPr>
            <w:tcW w:w="1964" w:type="dxa"/>
            <w:vAlign w:val="bottom"/>
          </w:tcPr>
          <w:p w14:paraId="5DD74658" w14:textId="77777777" w:rsidR="005D32C6" w:rsidRPr="001F1210" w:rsidRDefault="00535B5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Calibri" w:hAnsi="Calibri" w:cs="Calibri"/>
                <w:sz w:val="20"/>
              </w:rPr>
              <w:t>Kokilaben</w:t>
            </w:r>
            <w:proofErr w:type="spellEnd"/>
            <w:r>
              <w:rPr>
                <w:rFonts w:ascii="Calibri" w:hAnsi="Calibri" w:cs="Calibri"/>
                <w:sz w:val="20"/>
              </w:rPr>
              <w:t xml:space="preserve"> Thakor</w:t>
            </w:r>
          </w:p>
        </w:tc>
        <w:tc>
          <w:tcPr>
            <w:tcW w:w="1882" w:type="dxa"/>
          </w:tcPr>
          <w:p w14:paraId="26B28C31" w14:textId="77777777" w:rsidR="005D32C6" w:rsidRPr="001F1210" w:rsidRDefault="00535B5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Pouch-Helper</w:t>
            </w:r>
          </w:p>
        </w:tc>
        <w:tc>
          <w:tcPr>
            <w:tcW w:w="2162" w:type="dxa"/>
            <w:vAlign w:val="bottom"/>
          </w:tcPr>
          <w:p w14:paraId="2AB8EEB2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14/08/2025</w:t>
            </w:r>
          </w:p>
        </w:tc>
        <w:tc>
          <w:tcPr>
            <w:tcW w:w="1432" w:type="dxa"/>
          </w:tcPr>
          <w:p w14:paraId="13A9F3AA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79F581CB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5A813C0F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D32C6" w:rsidRPr="001F1210" w14:paraId="2BA7CC51" w14:textId="77777777">
        <w:trPr>
          <w:trHeight w:val="725"/>
        </w:trPr>
        <w:tc>
          <w:tcPr>
            <w:tcW w:w="1964" w:type="dxa"/>
            <w:vAlign w:val="bottom"/>
          </w:tcPr>
          <w:p w14:paraId="6D32F557" w14:textId="77777777" w:rsidR="005D32C6" w:rsidRPr="001F1210" w:rsidRDefault="005D32C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Deepak Yadav</w:t>
            </w:r>
          </w:p>
        </w:tc>
        <w:tc>
          <w:tcPr>
            <w:tcW w:w="1882" w:type="dxa"/>
          </w:tcPr>
          <w:p w14:paraId="56FB075C" w14:textId="77777777" w:rsidR="005D32C6" w:rsidRPr="001F1210" w:rsidRDefault="005D32C6" w:rsidP="005D32C6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 w:rsidRPr="009A0A3A">
              <w:rPr>
                <w:rFonts w:ascii="Calibri" w:hAnsi="Calibri" w:cs="Calibri"/>
                <w:sz w:val="20"/>
              </w:rPr>
              <w:t>OPERATOR- POUCH</w:t>
            </w:r>
          </w:p>
        </w:tc>
        <w:tc>
          <w:tcPr>
            <w:tcW w:w="2162" w:type="dxa"/>
            <w:vAlign w:val="bottom"/>
          </w:tcPr>
          <w:p w14:paraId="77563EE4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24/08/2025</w:t>
            </w:r>
          </w:p>
        </w:tc>
        <w:tc>
          <w:tcPr>
            <w:tcW w:w="1432" w:type="dxa"/>
          </w:tcPr>
          <w:p w14:paraId="42B7B54D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1CB32A36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206707ED" w14:textId="77777777" w:rsidR="005D32C6" w:rsidRPr="001F1210" w:rsidRDefault="005D32C6" w:rsidP="005D32C6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</w:tbl>
    <w:p w14:paraId="5F560243" w14:textId="77777777" w:rsidR="0094603D" w:rsidRDefault="0094603D">
      <w:pPr>
        <w:ind w:left="90"/>
        <w:rPr>
          <w:rFonts w:ascii="Calibri" w:hAnsi="Calibri" w:cs="Calibri"/>
          <w:sz w:val="20"/>
        </w:rPr>
      </w:pPr>
    </w:p>
    <w:p w14:paraId="01A19F15" w14:textId="77777777" w:rsidR="00EB2C3C" w:rsidRDefault="00EB2C3C">
      <w:pPr>
        <w:ind w:left="90"/>
        <w:rPr>
          <w:rFonts w:ascii="Calibri" w:hAnsi="Calibri" w:cs="Calibri"/>
          <w:sz w:val="20"/>
        </w:rPr>
      </w:pPr>
    </w:p>
    <w:p w14:paraId="30609AD5" w14:textId="77777777" w:rsidR="00EB2C3C" w:rsidRDefault="00EB2C3C">
      <w:pPr>
        <w:ind w:left="90"/>
        <w:rPr>
          <w:rFonts w:ascii="Calibri" w:hAnsi="Calibri" w:cs="Calibri"/>
          <w:sz w:val="20"/>
        </w:rPr>
      </w:pPr>
    </w:p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9"/>
        <w:gridCol w:w="5050"/>
      </w:tblGrid>
      <w:tr w:rsidR="00EB2C3C" w:rsidRPr="001F1210" w14:paraId="79EE48D3" w14:textId="77777777">
        <w:trPr>
          <w:trHeight w:val="346"/>
        </w:trPr>
        <w:tc>
          <w:tcPr>
            <w:tcW w:w="5049" w:type="dxa"/>
          </w:tcPr>
          <w:p w14:paraId="0520ABAF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  <w:b/>
                <w:sz w:val="28"/>
              </w:rPr>
            </w:pPr>
            <w:r w:rsidRPr="001F1210">
              <w:rPr>
                <w:rFonts w:ascii="Calibri" w:hAnsi="Calibri" w:cs="Calibri"/>
                <w:b/>
                <w:sz w:val="28"/>
              </w:rPr>
              <w:lastRenderedPageBreak/>
              <w:t>Training Topics</w:t>
            </w:r>
          </w:p>
        </w:tc>
        <w:tc>
          <w:tcPr>
            <w:tcW w:w="5050" w:type="dxa"/>
          </w:tcPr>
          <w:p w14:paraId="5167106F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  <w:b/>
                <w:sz w:val="28"/>
              </w:rPr>
            </w:pPr>
            <w:r w:rsidRPr="001F1210">
              <w:rPr>
                <w:rFonts w:ascii="Calibri" w:hAnsi="Calibri" w:cs="Calibri"/>
                <w:b/>
                <w:sz w:val="28"/>
              </w:rPr>
              <w:t>Responsibility</w:t>
            </w:r>
          </w:p>
        </w:tc>
      </w:tr>
      <w:tr w:rsidR="00EB2C3C" w:rsidRPr="001F1210" w14:paraId="0652CC59" w14:textId="77777777">
        <w:trPr>
          <w:trHeight w:val="342"/>
        </w:trPr>
        <w:tc>
          <w:tcPr>
            <w:tcW w:w="5049" w:type="dxa"/>
          </w:tcPr>
          <w:p w14:paraId="456CCEB9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Brief about Organization</w:t>
            </w:r>
          </w:p>
        </w:tc>
        <w:tc>
          <w:tcPr>
            <w:tcW w:w="5050" w:type="dxa"/>
          </w:tcPr>
          <w:p w14:paraId="7A4363A6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HR&amp; Admin </w:t>
            </w:r>
          </w:p>
        </w:tc>
      </w:tr>
      <w:tr w:rsidR="00EB2C3C" w:rsidRPr="001F1210" w14:paraId="577126B5" w14:textId="77777777">
        <w:trPr>
          <w:trHeight w:val="342"/>
        </w:trPr>
        <w:tc>
          <w:tcPr>
            <w:tcW w:w="5049" w:type="dxa"/>
          </w:tcPr>
          <w:p w14:paraId="31761B52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Brief about functional responsibility (Product / Manufacturing process / CCP if applicable)</w:t>
            </w:r>
          </w:p>
        </w:tc>
        <w:tc>
          <w:tcPr>
            <w:tcW w:w="5050" w:type="dxa"/>
          </w:tcPr>
          <w:p w14:paraId="1B02D9FB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Department - HOD</w:t>
            </w:r>
          </w:p>
        </w:tc>
      </w:tr>
      <w:tr w:rsidR="00EB2C3C" w:rsidRPr="001F1210" w14:paraId="154662BE" w14:textId="77777777">
        <w:trPr>
          <w:trHeight w:val="342"/>
        </w:trPr>
        <w:tc>
          <w:tcPr>
            <w:tcW w:w="5049" w:type="dxa"/>
          </w:tcPr>
          <w:p w14:paraId="2AE6D442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GMP Practices, </w:t>
            </w:r>
            <w:r>
              <w:rPr>
                <w:rFonts w:ascii="Calibri" w:hAnsi="Calibri" w:cs="Calibri"/>
              </w:rPr>
              <w:t>Product</w:t>
            </w:r>
            <w:r w:rsidRPr="001F1210">
              <w:rPr>
                <w:rFonts w:ascii="Calibri" w:hAnsi="Calibri" w:cs="Calibri"/>
              </w:rPr>
              <w:t xml:space="preserve"> safety Incident scenario, Site security </w:t>
            </w:r>
            <w:r>
              <w:rPr>
                <w:rFonts w:ascii="Calibri" w:hAnsi="Calibri" w:cs="Calibri"/>
              </w:rPr>
              <w:t>&amp; Usage of PPEs</w:t>
            </w:r>
          </w:p>
        </w:tc>
        <w:tc>
          <w:tcPr>
            <w:tcW w:w="5050" w:type="dxa"/>
          </w:tcPr>
          <w:p w14:paraId="7469AE08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EB2C3C" w:rsidRPr="001F1210" w14:paraId="78F55BB1" w14:textId="77777777">
        <w:trPr>
          <w:trHeight w:val="342"/>
        </w:trPr>
        <w:tc>
          <w:tcPr>
            <w:tcW w:w="5049" w:type="dxa"/>
          </w:tcPr>
          <w:p w14:paraId="4846D3FC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Quality &amp; Product</w:t>
            </w:r>
            <w:r w:rsidRPr="001F1210">
              <w:rPr>
                <w:rFonts w:ascii="Calibri" w:hAnsi="Calibri" w:cs="Calibri"/>
              </w:rPr>
              <w:t xml:space="preserve"> safety polic</w:t>
            </w:r>
            <w:r>
              <w:rPr>
                <w:rFonts w:ascii="Calibri" w:hAnsi="Calibri" w:cs="Calibri"/>
              </w:rPr>
              <w:t xml:space="preserve">y including PRP Policies </w:t>
            </w:r>
          </w:p>
        </w:tc>
        <w:tc>
          <w:tcPr>
            <w:tcW w:w="5050" w:type="dxa"/>
          </w:tcPr>
          <w:p w14:paraId="603F56E4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EB2C3C" w:rsidRPr="001F1210" w14:paraId="138EC4BE" w14:textId="77777777">
        <w:trPr>
          <w:trHeight w:val="342"/>
        </w:trPr>
        <w:tc>
          <w:tcPr>
            <w:tcW w:w="5049" w:type="dxa"/>
          </w:tcPr>
          <w:p w14:paraId="77CB8098" w14:textId="77777777" w:rsidR="00EB2C3C" w:rsidRDefault="00EB2C3C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Fire safety precautions </w:t>
            </w:r>
          </w:p>
        </w:tc>
        <w:tc>
          <w:tcPr>
            <w:tcW w:w="5050" w:type="dxa"/>
          </w:tcPr>
          <w:p w14:paraId="55114B9E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EB2C3C" w:rsidRPr="001F1210" w14:paraId="41277EBD" w14:textId="77777777">
        <w:trPr>
          <w:trHeight w:val="342"/>
        </w:trPr>
        <w:tc>
          <w:tcPr>
            <w:tcW w:w="5049" w:type="dxa"/>
          </w:tcPr>
          <w:p w14:paraId="671E666B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COVID19 Protocol &amp; Precautions</w:t>
            </w:r>
          </w:p>
        </w:tc>
        <w:tc>
          <w:tcPr>
            <w:tcW w:w="5050" w:type="dxa"/>
          </w:tcPr>
          <w:p w14:paraId="144BF5F5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Head – HR &amp; Admin</w:t>
            </w:r>
          </w:p>
        </w:tc>
      </w:tr>
    </w:tbl>
    <w:p w14:paraId="2335DE1F" w14:textId="77777777" w:rsidR="00EB2C3C" w:rsidRDefault="00EB2C3C" w:rsidP="00EB2C3C"/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4"/>
        <w:gridCol w:w="2023"/>
        <w:gridCol w:w="2021"/>
        <w:gridCol w:w="1432"/>
        <w:gridCol w:w="1464"/>
        <w:gridCol w:w="1475"/>
      </w:tblGrid>
      <w:tr w:rsidR="00EB2C3C" w:rsidRPr="001F1210" w14:paraId="628AD6E5" w14:textId="77777777" w:rsidTr="0052447C">
        <w:trPr>
          <w:trHeight w:val="1496"/>
        </w:trPr>
        <w:tc>
          <w:tcPr>
            <w:tcW w:w="1964" w:type="dxa"/>
          </w:tcPr>
          <w:p w14:paraId="64970D59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Name of the Operator / Worker</w:t>
            </w:r>
          </w:p>
        </w:tc>
        <w:tc>
          <w:tcPr>
            <w:tcW w:w="2023" w:type="dxa"/>
          </w:tcPr>
          <w:p w14:paraId="11E7F11E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Joining department &amp; designation</w:t>
            </w:r>
          </w:p>
        </w:tc>
        <w:tc>
          <w:tcPr>
            <w:tcW w:w="2021" w:type="dxa"/>
          </w:tcPr>
          <w:p w14:paraId="0A19C0F4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Date of Joining &amp; Induction Training</w:t>
            </w:r>
          </w:p>
        </w:tc>
        <w:tc>
          <w:tcPr>
            <w:tcW w:w="1432" w:type="dxa"/>
          </w:tcPr>
          <w:p w14:paraId="190BF4D5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Sign – Department HOD</w:t>
            </w:r>
          </w:p>
        </w:tc>
        <w:tc>
          <w:tcPr>
            <w:tcW w:w="1464" w:type="dxa"/>
          </w:tcPr>
          <w:p w14:paraId="7ABC5EF3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Sign – Head HR &amp; Admin</w:t>
            </w:r>
          </w:p>
        </w:tc>
        <w:tc>
          <w:tcPr>
            <w:tcW w:w="1475" w:type="dxa"/>
          </w:tcPr>
          <w:p w14:paraId="27938CBC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 xml:space="preserve">Sign Operator / Worker </w:t>
            </w:r>
          </w:p>
        </w:tc>
      </w:tr>
      <w:tr w:rsidR="00C7326B" w:rsidRPr="001F1210" w14:paraId="7C6E34CF" w14:textId="77777777">
        <w:trPr>
          <w:trHeight w:val="725"/>
        </w:trPr>
        <w:tc>
          <w:tcPr>
            <w:tcW w:w="1964" w:type="dxa"/>
            <w:vAlign w:val="bottom"/>
          </w:tcPr>
          <w:p w14:paraId="0362FDCA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Rajuji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Chavada</w:t>
            </w:r>
            <w:proofErr w:type="spellEnd"/>
          </w:p>
        </w:tc>
        <w:tc>
          <w:tcPr>
            <w:tcW w:w="2023" w:type="dxa"/>
          </w:tcPr>
          <w:p w14:paraId="07AEE5C2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OPERATOR- PRINTING</w:t>
            </w:r>
          </w:p>
        </w:tc>
        <w:tc>
          <w:tcPr>
            <w:tcW w:w="2021" w:type="dxa"/>
            <w:vAlign w:val="bottom"/>
          </w:tcPr>
          <w:p w14:paraId="5BB0FFDE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22/08/2025</w:t>
            </w:r>
          </w:p>
        </w:tc>
        <w:tc>
          <w:tcPr>
            <w:tcW w:w="1432" w:type="dxa"/>
          </w:tcPr>
          <w:p w14:paraId="3054D0ED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40DFCF71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6525F67E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22469A2C" w14:textId="77777777">
        <w:trPr>
          <w:trHeight w:val="747"/>
        </w:trPr>
        <w:tc>
          <w:tcPr>
            <w:tcW w:w="1964" w:type="dxa"/>
            <w:vAlign w:val="bottom"/>
          </w:tcPr>
          <w:p w14:paraId="2AECDEC3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Nisarg Dave</w:t>
            </w:r>
          </w:p>
        </w:tc>
        <w:tc>
          <w:tcPr>
            <w:tcW w:w="2023" w:type="dxa"/>
          </w:tcPr>
          <w:p w14:paraId="5C2AB887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LABEL-ASSI.</w:t>
            </w:r>
          </w:p>
        </w:tc>
        <w:tc>
          <w:tcPr>
            <w:tcW w:w="2021" w:type="dxa"/>
            <w:vAlign w:val="bottom"/>
          </w:tcPr>
          <w:p w14:paraId="6DF5FD24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01/08/2025</w:t>
            </w:r>
          </w:p>
        </w:tc>
        <w:tc>
          <w:tcPr>
            <w:tcW w:w="1432" w:type="dxa"/>
          </w:tcPr>
          <w:p w14:paraId="10FD2FB7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5C1C26AB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3F0447E3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629CB056" w14:textId="77777777">
        <w:trPr>
          <w:trHeight w:val="740"/>
        </w:trPr>
        <w:tc>
          <w:tcPr>
            <w:tcW w:w="1964" w:type="dxa"/>
            <w:vAlign w:val="bottom"/>
          </w:tcPr>
          <w:p w14:paraId="09954123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Bharat Ahir</w:t>
            </w:r>
          </w:p>
        </w:tc>
        <w:tc>
          <w:tcPr>
            <w:tcW w:w="2023" w:type="dxa"/>
          </w:tcPr>
          <w:p w14:paraId="3DF08334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Store-Assi</w:t>
            </w:r>
          </w:p>
        </w:tc>
        <w:tc>
          <w:tcPr>
            <w:tcW w:w="2021" w:type="dxa"/>
            <w:vAlign w:val="bottom"/>
          </w:tcPr>
          <w:p w14:paraId="4EE6312A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25/08/2025</w:t>
            </w:r>
          </w:p>
        </w:tc>
        <w:tc>
          <w:tcPr>
            <w:tcW w:w="1432" w:type="dxa"/>
          </w:tcPr>
          <w:p w14:paraId="6FF8F8D6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3D6F2F1D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6D6F51A9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739B1CF3" w14:textId="77777777">
        <w:trPr>
          <w:trHeight w:val="725"/>
        </w:trPr>
        <w:tc>
          <w:tcPr>
            <w:tcW w:w="1964" w:type="dxa"/>
            <w:vAlign w:val="bottom"/>
          </w:tcPr>
          <w:p w14:paraId="3025BB78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Mukesh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Chavada</w:t>
            </w:r>
            <w:proofErr w:type="spellEnd"/>
          </w:p>
        </w:tc>
        <w:tc>
          <w:tcPr>
            <w:tcW w:w="2023" w:type="dxa"/>
          </w:tcPr>
          <w:p w14:paraId="3295B779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OPERATOR- PRINTING</w:t>
            </w:r>
          </w:p>
        </w:tc>
        <w:tc>
          <w:tcPr>
            <w:tcW w:w="2021" w:type="dxa"/>
            <w:vAlign w:val="bottom"/>
          </w:tcPr>
          <w:p w14:paraId="34AC5E5F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08/09/2025</w:t>
            </w:r>
          </w:p>
        </w:tc>
        <w:tc>
          <w:tcPr>
            <w:tcW w:w="1432" w:type="dxa"/>
          </w:tcPr>
          <w:p w14:paraId="53AD2BF1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357B96B1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6150CB7B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4815F5D0" w14:textId="77777777">
        <w:trPr>
          <w:trHeight w:val="747"/>
        </w:trPr>
        <w:tc>
          <w:tcPr>
            <w:tcW w:w="1964" w:type="dxa"/>
            <w:vAlign w:val="bottom"/>
          </w:tcPr>
          <w:p w14:paraId="20B28C5E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Divyang Solanki</w:t>
            </w:r>
          </w:p>
        </w:tc>
        <w:tc>
          <w:tcPr>
            <w:tcW w:w="2023" w:type="dxa"/>
          </w:tcPr>
          <w:p w14:paraId="7CBFAFD0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Sales-Assi</w:t>
            </w:r>
          </w:p>
        </w:tc>
        <w:tc>
          <w:tcPr>
            <w:tcW w:w="2021" w:type="dxa"/>
            <w:vAlign w:val="bottom"/>
          </w:tcPr>
          <w:p w14:paraId="60C8AB35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27/10/2025</w:t>
            </w:r>
          </w:p>
        </w:tc>
        <w:tc>
          <w:tcPr>
            <w:tcW w:w="1432" w:type="dxa"/>
          </w:tcPr>
          <w:p w14:paraId="0D5CF8C8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42C0D30B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7A6D2449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33871BC1" w14:textId="77777777">
        <w:trPr>
          <w:trHeight w:val="725"/>
        </w:trPr>
        <w:tc>
          <w:tcPr>
            <w:tcW w:w="1964" w:type="dxa"/>
            <w:vAlign w:val="bottom"/>
          </w:tcPr>
          <w:p w14:paraId="0D83F89E" w14:textId="77777777" w:rsidR="00C7326B" w:rsidRPr="001F1210" w:rsidRDefault="001C17E0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Calibri" w:hAnsi="Calibri" w:cs="Calibri"/>
                <w:sz w:val="20"/>
              </w:rPr>
              <w:t>Vishnubhai</w:t>
            </w:r>
            <w:proofErr w:type="spellEnd"/>
            <w:r>
              <w:rPr>
                <w:rFonts w:ascii="Calibri" w:hAnsi="Calibri" w:cs="Calibri"/>
                <w:sz w:val="20"/>
              </w:rPr>
              <w:t xml:space="preserve"> Jadhav</w:t>
            </w:r>
          </w:p>
        </w:tc>
        <w:tc>
          <w:tcPr>
            <w:tcW w:w="2023" w:type="dxa"/>
          </w:tcPr>
          <w:p w14:paraId="1AE586E3" w14:textId="77777777" w:rsidR="00C7326B" w:rsidRPr="001F1210" w:rsidRDefault="001C17E0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Pouch-HOD</w:t>
            </w:r>
          </w:p>
        </w:tc>
        <w:tc>
          <w:tcPr>
            <w:tcW w:w="2021" w:type="dxa"/>
            <w:vAlign w:val="bottom"/>
          </w:tcPr>
          <w:p w14:paraId="727482DC" w14:textId="77777777" w:rsidR="00C7326B" w:rsidRPr="001F1210" w:rsidRDefault="001C17E0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  <w:r w:rsidR="00C7326B">
              <w:rPr>
                <w:rFonts w:ascii="Calibri" w:hAnsi="Calibri" w:cs="Calibri"/>
                <w:sz w:val="22"/>
                <w:szCs w:val="22"/>
              </w:rPr>
              <w:t>/11/2025</w:t>
            </w:r>
          </w:p>
        </w:tc>
        <w:tc>
          <w:tcPr>
            <w:tcW w:w="1432" w:type="dxa"/>
          </w:tcPr>
          <w:p w14:paraId="7ACD2E4D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2C762DE5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4CCB6FA6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4A10383A" w14:textId="77777777">
        <w:trPr>
          <w:trHeight w:val="747"/>
        </w:trPr>
        <w:tc>
          <w:tcPr>
            <w:tcW w:w="1964" w:type="dxa"/>
            <w:vAlign w:val="bottom"/>
          </w:tcPr>
          <w:p w14:paraId="61409CE5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Dineshji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Thakor</w:t>
            </w:r>
          </w:p>
        </w:tc>
        <w:tc>
          <w:tcPr>
            <w:tcW w:w="2023" w:type="dxa"/>
          </w:tcPr>
          <w:p w14:paraId="06CFD89C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OPERATOR- PRINTING</w:t>
            </w:r>
          </w:p>
        </w:tc>
        <w:tc>
          <w:tcPr>
            <w:tcW w:w="2021" w:type="dxa"/>
            <w:vAlign w:val="bottom"/>
          </w:tcPr>
          <w:p w14:paraId="6EB57CDC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08/11/2025</w:t>
            </w:r>
          </w:p>
        </w:tc>
        <w:tc>
          <w:tcPr>
            <w:tcW w:w="1432" w:type="dxa"/>
          </w:tcPr>
          <w:p w14:paraId="4383F9DC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3915432A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7FBE7EB7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79051339" w14:textId="77777777">
        <w:trPr>
          <w:trHeight w:val="725"/>
        </w:trPr>
        <w:tc>
          <w:tcPr>
            <w:tcW w:w="1964" w:type="dxa"/>
            <w:vAlign w:val="bottom"/>
          </w:tcPr>
          <w:p w14:paraId="6B49EBC0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 w:rsidRPr="0052447C">
              <w:rPr>
                <w:rFonts w:ascii="Calibri" w:hAnsi="Calibri" w:cs="Calibri"/>
                <w:sz w:val="20"/>
              </w:rPr>
              <w:t>Nitikesh</w:t>
            </w:r>
            <w:proofErr w:type="spellEnd"/>
            <w:r w:rsidRPr="0052447C">
              <w:rPr>
                <w:rFonts w:ascii="Calibri" w:hAnsi="Calibri" w:cs="Calibri"/>
                <w:sz w:val="20"/>
              </w:rPr>
              <w:t xml:space="preserve"> Sharma</w:t>
            </w:r>
          </w:p>
        </w:tc>
        <w:tc>
          <w:tcPr>
            <w:tcW w:w="2023" w:type="dxa"/>
          </w:tcPr>
          <w:p w14:paraId="0DE6070F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OPERATOR- POUCH</w:t>
            </w:r>
          </w:p>
        </w:tc>
        <w:tc>
          <w:tcPr>
            <w:tcW w:w="2021" w:type="dxa"/>
            <w:vAlign w:val="bottom"/>
          </w:tcPr>
          <w:p w14:paraId="4CA989EA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09/11/2025</w:t>
            </w:r>
          </w:p>
        </w:tc>
        <w:tc>
          <w:tcPr>
            <w:tcW w:w="1432" w:type="dxa"/>
          </w:tcPr>
          <w:p w14:paraId="1F1CAA14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29B59377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35E6F9AC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</w:tbl>
    <w:p w14:paraId="52BF6672" w14:textId="77777777" w:rsidR="00EB2C3C" w:rsidRDefault="00EB2C3C" w:rsidP="00EB2C3C">
      <w:pPr>
        <w:ind w:left="90"/>
        <w:rPr>
          <w:rFonts w:ascii="Calibri" w:hAnsi="Calibri" w:cs="Calibri"/>
          <w:sz w:val="20"/>
        </w:rPr>
      </w:pPr>
    </w:p>
    <w:p w14:paraId="13C9FD42" w14:textId="77777777" w:rsidR="00EB2C3C" w:rsidRDefault="00EB2C3C" w:rsidP="00EB2C3C">
      <w:pPr>
        <w:ind w:left="90"/>
        <w:rPr>
          <w:rFonts w:ascii="Calibri" w:hAnsi="Calibri" w:cs="Calibri"/>
          <w:sz w:val="20"/>
        </w:rPr>
      </w:pPr>
    </w:p>
    <w:p w14:paraId="47057849" w14:textId="77777777" w:rsidR="00EB2C3C" w:rsidRDefault="00EB2C3C" w:rsidP="00EB2C3C">
      <w:pPr>
        <w:ind w:left="90"/>
        <w:rPr>
          <w:rFonts w:ascii="Calibri" w:hAnsi="Calibri" w:cs="Calibri"/>
          <w:sz w:val="20"/>
        </w:rPr>
      </w:pPr>
    </w:p>
    <w:p w14:paraId="37E461E9" w14:textId="77777777" w:rsidR="00EB2C3C" w:rsidRDefault="00EB2C3C" w:rsidP="00EB2C3C">
      <w:pPr>
        <w:ind w:left="90"/>
        <w:rPr>
          <w:rFonts w:ascii="Calibri" w:hAnsi="Calibri" w:cs="Calibri"/>
          <w:sz w:val="20"/>
        </w:rPr>
      </w:pPr>
    </w:p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9"/>
        <w:gridCol w:w="5050"/>
      </w:tblGrid>
      <w:tr w:rsidR="00EB2C3C" w:rsidRPr="001F1210" w14:paraId="2885262F" w14:textId="77777777">
        <w:trPr>
          <w:trHeight w:val="346"/>
        </w:trPr>
        <w:tc>
          <w:tcPr>
            <w:tcW w:w="5049" w:type="dxa"/>
          </w:tcPr>
          <w:p w14:paraId="4F8CF5DE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  <w:b/>
                <w:sz w:val="28"/>
              </w:rPr>
            </w:pPr>
            <w:r w:rsidRPr="001F1210">
              <w:rPr>
                <w:rFonts w:ascii="Calibri" w:hAnsi="Calibri" w:cs="Calibri"/>
                <w:b/>
                <w:sz w:val="28"/>
              </w:rPr>
              <w:t>Training Topics</w:t>
            </w:r>
          </w:p>
        </w:tc>
        <w:tc>
          <w:tcPr>
            <w:tcW w:w="5050" w:type="dxa"/>
          </w:tcPr>
          <w:p w14:paraId="6DC137C3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  <w:b/>
                <w:sz w:val="28"/>
              </w:rPr>
            </w:pPr>
            <w:r w:rsidRPr="001F1210">
              <w:rPr>
                <w:rFonts w:ascii="Calibri" w:hAnsi="Calibri" w:cs="Calibri"/>
                <w:b/>
                <w:sz w:val="28"/>
              </w:rPr>
              <w:t>Responsibility</w:t>
            </w:r>
          </w:p>
        </w:tc>
      </w:tr>
      <w:tr w:rsidR="00EB2C3C" w:rsidRPr="001F1210" w14:paraId="14E7B616" w14:textId="77777777">
        <w:trPr>
          <w:trHeight w:val="342"/>
        </w:trPr>
        <w:tc>
          <w:tcPr>
            <w:tcW w:w="5049" w:type="dxa"/>
          </w:tcPr>
          <w:p w14:paraId="171693BF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Brief about Organization</w:t>
            </w:r>
          </w:p>
        </w:tc>
        <w:tc>
          <w:tcPr>
            <w:tcW w:w="5050" w:type="dxa"/>
          </w:tcPr>
          <w:p w14:paraId="582EC27A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HR&amp; Admin </w:t>
            </w:r>
          </w:p>
        </w:tc>
      </w:tr>
      <w:tr w:rsidR="00EB2C3C" w:rsidRPr="001F1210" w14:paraId="47A2B68F" w14:textId="77777777">
        <w:trPr>
          <w:trHeight w:val="342"/>
        </w:trPr>
        <w:tc>
          <w:tcPr>
            <w:tcW w:w="5049" w:type="dxa"/>
          </w:tcPr>
          <w:p w14:paraId="184135D3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Brief about functional responsibility (Product / Manufacturing process / CCP if applicable)</w:t>
            </w:r>
          </w:p>
        </w:tc>
        <w:tc>
          <w:tcPr>
            <w:tcW w:w="5050" w:type="dxa"/>
          </w:tcPr>
          <w:p w14:paraId="18BA8C3D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Department - HOD</w:t>
            </w:r>
          </w:p>
        </w:tc>
      </w:tr>
      <w:tr w:rsidR="00EB2C3C" w:rsidRPr="001F1210" w14:paraId="0CAB4DB2" w14:textId="77777777">
        <w:trPr>
          <w:trHeight w:val="342"/>
        </w:trPr>
        <w:tc>
          <w:tcPr>
            <w:tcW w:w="5049" w:type="dxa"/>
          </w:tcPr>
          <w:p w14:paraId="484260D8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GMP Practices, </w:t>
            </w:r>
            <w:r>
              <w:rPr>
                <w:rFonts w:ascii="Calibri" w:hAnsi="Calibri" w:cs="Calibri"/>
              </w:rPr>
              <w:t>Product</w:t>
            </w:r>
            <w:r w:rsidRPr="001F1210">
              <w:rPr>
                <w:rFonts w:ascii="Calibri" w:hAnsi="Calibri" w:cs="Calibri"/>
              </w:rPr>
              <w:t xml:space="preserve"> safety Incident scenario, Site security </w:t>
            </w:r>
            <w:r>
              <w:rPr>
                <w:rFonts w:ascii="Calibri" w:hAnsi="Calibri" w:cs="Calibri"/>
              </w:rPr>
              <w:t>&amp; Usage of PPEs</w:t>
            </w:r>
          </w:p>
        </w:tc>
        <w:tc>
          <w:tcPr>
            <w:tcW w:w="5050" w:type="dxa"/>
          </w:tcPr>
          <w:p w14:paraId="358A1097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EB2C3C" w:rsidRPr="001F1210" w14:paraId="54834930" w14:textId="77777777">
        <w:trPr>
          <w:trHeight w:val="342"/>
        </w:trPr>
        <w:tc>
          <w:tcPr>
            <w:tcW w:w="5049" w:type="dxa"/>
          </w:tcPr>
          <w:p w14:paraId="22D05B2A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Quality &amp; Product</w:t>
            </w:r>
            <w:r w:rsidRPr="001F1210">
              <w:rPr>
                <w:rFonts w:ascii="Calibri" w:hAnsi="Calibri" w:cs="Calibri"/>
              </w:rPr>
              <w:t xml:space="preserve"> safety polic</w:t>
            </w:r>
            <w:r>
              <w:rPr>
                <w:rFonts w:ascii="Calibri" w:hAnsi="Calibri" w:cs="Calibri"/>
              </w:rPr>
              <w:t xml:space="preserve">y including PRP Policies </w:t>
            </w:r>
          </w:p>
        </w:tc>
        <w:tc>
          <w:tcPr>
            <w:tcW w:w="5050" w:type="dxa"/>
          </w:tcPr>
          <w:p w14:paraId="2E462842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EB2C3C" w:rsidRPr="001F1210" w14:paraId="76F5F9CE" w14:textId="77777777">
        <w:trPr>
          <w:trHeight w:val="342"/>
        </w:trPr>
        <w:tc>
          <w:tcPr>
            <w:tcW w:w="5049" w:type="dxa"/>
          </w:tcPr>
          <w:p w14:paraId="4B9B8EC7" w14:textId="77777777" w:rsidR="00EB2C3C" w:rsidRDefault="00EB2C3C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Fire safety precautions </w:t>
            </w:r>
          </w:p>
        </w:tc>
        <w:tc>
          <w:tcPr>
            <w:tcW w:w="5050" w:type="dxa"/>
          </w:tcPr>
          <w:p w14:paraId="29C1480E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EB2C3C" w:rsidRPr="001F1210" w14:paraId="0999709C" w14:textId="77777777">
        <w:trPr>
          <w:trHeight w:val="342"/>
        </w:trPr>
        <w:tc>
          <w:tcPr>
            <w:tcW w:w="5049" w:type="dxa"/>
          </w:tcPr>
          <w:p w14:paraId="557D40EE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COVID19 Protocol &amp; Precautions</w:t>
            </w:r>
          </w:p>
        </w:tc>
        <w:tc>
          <w:tcPr>
            <w:tcW w:w="5050" w:type="dxa"/>
          </w:tcPr>
          <w:p w14:paraId="4130D648" w14:textId="77777777" w:rsidR="00EB2C3C" w:rsidRPr="001F1210" w:rsidRDefault="00EB2C3C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Head – HR &amp; Admin</w:t>
            </w:r>
          </w:p>
        </w:tc>
      </w:tr>
    </w:tbl>
    <w:p w14:paraId="5E81CC17" w14:textId="77777777" w:rsidR="00EB2C3C" w:rsidRDefault="00EB2C3C" w:rsidP="00EB2C3C"/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4"/>
        <w:gridCol w:w="2023"/>
        <w:gridCol w:w="2021"/>
        <w:gridCol w:w="1432"/>
        <w:gridCol w:w="1464"/>
        <w:gridCol w:w="1475"/>
      </w:tblGrid>
      <w:tr w:rsidR="00EB2C3C" w:rsidRPr="001F1210" w14:paraId="639A985F" w14:textId="77777777" w:rsidTr="0052447C">
        <w:trPr>
          <w:trHeight w:val="1496"/>
        </w:trPr>
        <w:tc>
          <w:tcPr>
            <w:tcW w:w="1964" w:type="dxa"/>
          </w:tcPr>
          <w:p w14:paraId="347F69C5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Name of the Operator / Worker</w:t>
            </w:r>
          </w:p>
        </w:tc>
        <w:tc>
          <w:tcPr>
            <w:tcW w:w="2023" w:type="dxa"/>
          </w:tcPr>
          <w:p w14:paraId="1709751F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Joining department &amp; designation</w:t>
            </w:r>
          </w:p>
        </w:tc>
        <w:tc>
          <w:tcPr>
            <w:tcW w:w="2021" w:type="dxa"/>
          </w:tcPr>
          <w:p w14:paraId="60DEF5D5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Date of Joining &amp; Induction Training</w:t>
            </w:r>
          </w:p>
        </w:tc>
        <w:tc>
          <w:tcPr>
            <w:tcW w:w="1432" w:type="dxa"/>
          </w:tcPr>
          <w:p w14:paraId="6489E8D5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Sign – Department HOD</w:t>
            </w:r>
          </w:p>
        </w:tc>
        <w:tc>
          <w:tcPr>
            <w:tcW w:w="1464" w:type="dxa"/>
          </w:tcPr>
          <w:p w14:paraId="19B62845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Sign – Head HR &amp; Admin</w:t>
            </w:r>
          </w:p>
        </w:tc>
        <w:tc>
          <w:tcPr>
            <w:tcW w:w="1475" w:type="dxa"/>
          </w:tcPr>
          <w:p w14:paraId="7C33A053" w14:textId="77777777" w:rsidR="00EB2C3C" w:rsidRPr="002A47EC" w:rsidRDefault="00EB2C3C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 xml:space="preserve">Sign Operator / Worker </w:t>
            </w:r>
            <w:r w:rsidR="000C1614">
              <w:rPr>
                <w:rFonts w:ascii="Calibri" w:hAnsi="Calibri" w:cs="Calibri"/>
                <w:b/>
                <w:szCs w:val="21"/>
              </w:rPr>
              <w:t>/manager</w:t>
            </w:r>
          </w:p>
        </w:tc>
      </w:tr>
      <w:tr w:rsidR="00C7326B" w:rsidRPr="001F1210" w14:paraId="4E60E0F3" w14:textId="77777777">
        <w:trPr>
          <w:trHeight w:val="725"/>
        </w:trPr>
        <w:tc>
          <w:tcPr>
            <w:tcW w:w="1964" w:type="dxa"/>
            <w:vAlign w:val="bottom"/>
          </w:tcPr>
          <w:p w14:paraId="3CD4570B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Mohan Sharma</w:t>
            </w:r>
          </w:p>
        </w:tc>
        <w:tc>
          <w:tcPr>
            <w:tcW w:w="2023" w:type="dxa"/>
          </w:tcPr>
          <w:p w14:paraId="391C155E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OPERATOR- POUCH</w:t>
            </w:r>
          </w:p>
        </w:tc>
        <w:tc>
          <w:tcPr>
            <w:tcW w:w="2021" w:type="dxa"/>
            <w:vAlign w:val="bottom"/>
          </w:tcPr>
          <w:p w14:paraId="056C7EDC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11/11/2025</w:t>
            </w:r>
          </w:p>
        </w:tc>
        <w:tc>
          <w:tcPr>
            <w:tcW w:w="1432" w:type="dxa"/>
          </w:tcPr>
          <w:p w14:paraId="2E4B6AE1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1E5012FB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00F4E77A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2ABFAD07" w14:textId="77777777">
        <w:trPr>
          <w:trHeight w:val="747"/>
        </w:trPr>
        <w:tc>
          <w:tcPr>
            <w:tcW w:w="1964" w:type="dxa"/>
            <w:vAlign w:val="bottom"/>
          </w:tcPr>
          <w:p w14:paraId="75A2BBDE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Amitbhai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Vaghri</w:t>
            </w:r>
          </w:p>
        </w:tc>
        <w:tc>
          <w:tcPr>
            <w:tcW w:w="2023" w:type="dxa"/>
          </w:tcPr>
          <w:p w14:paraId="7F0E2709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OPERATOR- POUCH</w:t>
            </w:r>
          </w:p>
        </w:tc>
        <w:tc>
          <w:tcPr>
            <w:tcW w:w="2021" w:type="dxa"/>
            <w:vAlign w:val="bottom"/>
          </w:tcPr>
          <w:p w14:paraId="5CFC79FB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26/11/2025</w:t>
            </w:r>
          </w:p>
        </w:tc>
        <w:tc>
          <w:tcPr>
            <w:tcW w:w="1432" w:type="dxa"/>
          </w:tcPr>
          <w:p w14:paraId="5CE079CF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2AADDC0F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6ADFE777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15B14495" w14:textId="77777777">
        <w:trPr>
          <w:trHeight w:val="740"/>
        </w:trPr>
        <w:tc>
          <w:tcPr>
            <w:tcW w:w="1964" w:type="dxa"/>
            <w:vAlign w:val="bottom"/>
          </w:tcPr>
          <w:p w14:paraId="165DB57F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Sunil Kumar Yadav</w:t>
            </w:r>
          </w:p>
        </w:tc>
        <w:tc>
          <w:tcPr>
            <w:tcW w:w="2023" w:type="dxa"/>
          </w:tcPr>
          <w:p w14:paraId="24087559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OPERATOR- POUCH</w:t>
            </w:r>
          </w:p>
        </w:tc>
        <w:tc>
          <w:tcPr>
            <w:tcW w:w="2021" w:type="dxa"/>
            <w:vAlign w:val="bottom"/>
          </w:tcPr>
          <w:p w14:paraId="738A9140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26/11/2025</w:t>
            </w:r>
          </w:p>
        </w:tc>
        <w:tc>
          <w:tcPr>
            <w:tcW w:w="1432" w:type="dxa"/>
          </w:tcPr>
          <w:p w14:paraId="25F32DC0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7D2EEEFF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0C939B16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189D7B67" w14:textId="77777777">
        <w:trPr>
          <w:trHeight w:val="725"/>
        </w:trPr>
        <w:tc>
          <w:tcPr>
            <w:tcW w:w="1964" w:type="dxa"/>
            <w:vAlign w:val="bottom"/>
          </w:tcPr>
          <w:p w14:paraId="4CA0B456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Sushil Singh</w:t>
            </w:r>
          </w:p>
        </w:tc>
        <w:tc>
          <w:tcPr>
            <w:tcW w:w="2023" w:type="dxa"/>
          </w:tcPr>
          <w:p w14:paraId="4C332786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OPERATOR- POUCH</w:t>
            </w:r>
          </w:p>
        </w:tc>
        <w:tc>
          <w:tcPr>
            <w:tcW w:w="2021" w:type="dxa"/>
            <w:vAlign w:val="bottom"/>
          </w:tcPr>
          <w:p w14:paraId="6180292D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19/12/2025</w:t>
            </w:r>
          </w:p>
        </w:tc>
        <w:tc>
          <w:tcPr>
            <w:tcW w:w="1432" w:type="dxa"/>
          </w:tcPr>
          <w:p w14:paraId="0CB899F6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20F73A73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478A1D93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66B9CFA0" w14:textId="77777777">
        <w:trPr>
          <w:trHeight w:val="747"/>
        </w:trPr>
        <w:tc>
          <w:tcPr>
            <w:tcW w:w="1964" w:type="dxa"/>
            <w:vAlign w:val="bottom"/>
          </w:tcPr>
          <w:p w14:paraId="6C93E094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Dipikaben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Patel</w:t>
            </w:r>
          </w:p>
        </w:tc>
        <w:tc>
          <w:tcPr>
            <w:tcW w:w="2023" w:type="dxa"/>
          </w:tcPr>
          <w:p w14:paraId="001B7685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PPC-EXUCUTIVE</w:t>
            </w:r>
          </w:p>
        </w:tc>
        <w:tc>
          <w:tcPr>
            <w:tcW w:w="2021" w:type="dxa"/>
            <w:vAlign w:val="bottom"/>
          </w:tcPr>
          <w:p w14:paraId="389E7D65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01/12/2025</w:t>
            </w:r>
          </w:p>
        </w:tc>
        <w:tc>
          <w:tcPr>
            <w:tcW w:w="1432" w:type="dxa"/>
          </w:tcPr>
          <w:p w14:paraId="333D648F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55479425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360B333F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C7326B" w:rsidRPr="001F1210" w14:paraId="08CBCCD8" w14:textId="77777777">
        <w:trPr>
          <w:trHeight w:val="725"/>
        </w:trPr>
        <w:tc>
          <w:tcPr>
            <w:tcW w:w="1964" w:type="dxa"/>
            <w:vAlign w:val="bottom"/>
          </w:tcPr>
          <w:p w14:paraId="015F21DE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Sureshbhai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Thakor</w:t>
            </w:r>
          </w:p>
        </w:tc>
        <w:tc>
          <w:tcPr>
            <w:tcW w:w="2023" w:type="dxa"/>
          </w:tcPr>
          <w:p w14:paraId="39A2F4FA" w14:textId="77777777" w:rsidR="00C7326B" w:rsidRPr="001F1210" w:rsidRDefault="00C7326B" w:rsidP="00C7326B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OPERATOR- POUCH</w:t>
            </w:r>
          </w:p>
        </w:tc>
        <w:tc>
          <w:tcPr>
            <w:tcW w:w="2021" w:type="dxa"/>
            <w:vAlign w:val="bottom"/>
          </w:tcPr>
          <w:p w14:paraId="3B9CDE8F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07/01/2026</w:t>
            </w:r>
          </w:p>
        </w:tc>
        <w:tc>
          <w:tcPr>
            <w:tcW w:w="1432" w:type="dxa"/>
          </w:tcPr>
          <w:p w14:paraId="0C12DAAF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4A5C3108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4DD1E85B" w14:textId="77777777" w:rsidR="00C7326B" w:rsidRPr="001F1210" w:rsidRDefault="00C7326B" w:rsidP="00C7326B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2447C" w:rsidRPr="001F1210" w14:paraId="51E7E81F" w14:textId="77777777" w:rsidTr="0052447C">
        <w:trPr>
          <w:trHeight w:val="747"/>
        </w:trPr>
        <w:tc>
          <w:tcPr>
            <w:tcW w:w="1964" w:type="dxa"/>
            <w:vAlign w:val="bottom"/>
          </w:tcPr>
          <w:p w14:paraId="0D7E2F85" w14:textId="77777777" w:rsidR="0052447C" w:rsidRPr="001F1210" w:rsidRDefault="0052447C" w:rsidP="0052447C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Jainam Modi</w:t>
            </w:r>
          </w:p>
        </w:tc>
        <w:tc>
          <w:tcPr>
            <w:tcW w:w="2023" w:type="dxa"/>
          </w:tcPr>
          <w:p w14:paraId="3CF1CBDF" w14:textId="77777777" w:rsidR="0052447C" w:rsidRPr="001F1210" w:rsidRDefault="0052447C" w:rsidP="0052447C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IT - ASSISTANT</w:t>
            </w:r>
          </w:p>
        </w:tc>
        <w:tc>
          <w:tcPr>
            <w:tcW w:w="2021" w:type="dxa"/>
          </w:tcPr>
          <w:p w14:paraId="2326F996" w14:textId="77777777" w:rsidR="0052447C" w:rsidRPr="001F1210" w:rsidRDefault="00C7326B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10/01/2026</w:t>
            </w:r>
          </w:p>
        </w:tc>
        <w:tc>
          <w:tcPr>
            <w:tcW w:w="1432" w:type="dxa"/>
          </w:tcPr>
          <w:p w14:paraId="2941C596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5B45DA04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21C9B315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2447C" w:rsidRPr="001F1210" w14:paraId="3CB7FF2D" w14:textId="77777777" w:rsidTr="0052447C">
        <w:trPr>
          <w:trHeight w:val="725"/>
        </w:trPr>
        <w:tc>
          <w:tcPr>
            <w:tcW w:w="1964" w:type="dxa"/>
            <w:vAlign w:val="bottom"/>
          </w:tcPr>
          <w:p w14:paraId="48C0CFA4" w14:textId="77777777" w:rsidR="0052447C" w:rsidRPr="001F1210" w:rsidRDefault="0052447C" w:rsidP="0052447C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Helsi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Patel</w:t>
            </w:r>
          </w:p>
        </w:tc>
        <w:tc>
          <w:tcPr>
            <w:tcW w:w="2023" w:type="dxa"/>
          </w:tcPr>
          <w:p w14:paraId="27EAB360" w14:textId="77777777" w:rsidR="0052447C" w:rsidRPr="001F1210" w:rsidRDefault="0052447C" w:rsidP="0052447C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BDE-TELE CALLER</w:t>
            </w:r>
          </w:p>
        </w:tc>
        <w:tc>
          <w:tcPr>
            <w:tcW w:w="2021" w:type="dxa"/>
          </w:tcPr>
          <w:p w14:paraId="71F039D2" w14:textId="77777777" w:rsidR="0052447C" w:rsidRPr="001F1210" w:rsidRDefault="00C7326B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10/01/2026</w:t>
            </w:r>
          </w:p>
        </w:tc>
        <w:tc>
          <w:tcPr>
            <w:tcW w:w="1432" w:type="dxa"/>
          </w:tcPr>
          <w:p w14:paraId="27E7263A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69B23923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7546EB26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</w:tbl>
    <w:p w14:paraId="79C52A40" w14:textId="77777777" w:rsidR="00EB2C3C" w:rsidRDefault="00EB2C3C">
      <w:pPr>
        <w:ind w:left="90"/>
        <w:rPr>
          <w:rFonts w:ascii="Calibri" w:hAnsi="Calibri" w:cs="Calibri"/>
          <w:sz w:val="20"/>
        </w:rPr>
      </w:pPr>
    </w:p>
    <w:p w14:paraId="1BF2CF57" w14:textId="77777777" w:rsidR="0052447C" w:rsidRDefault="0052447C">
      <w:pPr>
        <w:ind w:left="90"/>
        <w:rPr>
          <w:rFonts w:ascii="Calibri" w:hAnsi="Calibri" w:cs="Calibri"/>
          <w:sz w:val="20"/>
        </w:rPr>
      </w:pPr>
    </w:p>
    <w:p w14:paraId="4D08FA45" w14:textId="77777777" w:rsidR="000C1614" w:rsidRDefault="000C1614">
      <w:pPr>
        <w:ind w:left="90"/>
        <w:rPr>
          <w:rFonts w:ascii="Calibri" w:hAnsi="Calibri" w:cs="Calibri"/>
          <w:sz w:val="20"/>
        </w:rPr>
      </w:pPr>
    </w:p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9"/>
        <w:gridCol w:w="5050"/>
      </w:tblGrid>
      <w:tr w:rsidR="000C1614" w:rsidRPr="001F1210" w14:paraId="70C3EFA9" w14:textId="77777777">
        <w:trPr>
          <w:trHeight w:val="346"/>
        </w:trPr>
        <w:tc>
          <w:tcPr>
            <w:tcW w:w="5049" w:type="dxa"/>
          </w:tcPr>
          <w:p w14:paraId="6C7615B6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  <w:b/>
                <w:sz w:val="28"/>
              </w:rPr>
            </w:pPr>
            <w:r w:rsidRPr="001F1210">
              <w:rPr>
                <w:rFonts w:ascii="Calibri" w:hAnsi="Calibri" w:cs="Calibri"/>
                <w:b/>
                <w:sz w:val="28"/>
              </w:rPr>
              <w:t>Training Topics</w:t>
            </w:r>
          </w:p>
        </w:tc>
        <w:tc>
          <w:tcPr>
            <w:tcW w:w="5050" w:type="dxa"/>
          </w:tcPr>
          <w:p w14:paraId="092BCF7F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  <w:b/>
                <w:sz w:val="28"/>
              </w:rPr>
            </w:pPr>
            <w:r w:rsidRPr="001F1210">
              <w:rPr>
                <w:rFonts w:ascii="Calibri" w:hAnsi="Calibri" w:cs="Calibri"/>
                <w:b/>
                <w:sz w:val="28"/>
              </w:rPr>
              <w:t>Responsibility</w:t>
            </w:r>
          </w:p>
        </w:tc>
      </w:tr>
      <w:tr w:rsidR="000C1614" w:rsidRPr="001F1210" w14:paraId="51FEEF81" w14:textId="77777777">
        <w:trPr>
          <w:trHeight w:val="342"/>
        </w:trPr>
        <w:tc>
          <w:tcPr>
            <w:tcW w:w="5049" w:type="dxa"/>
          </w:tcPr>
          <w:p w14:paraId="27CE0CE6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Brief about Organization</w:t>
            </w:r>
          </w:p>
        </w:tc>
        <w:tc>
          <w:tcPr>
            <w:tcW w:w="5050" w:type="dxa"/>
          </w:tcPr>
          <w:p w14:paraId="26D1999D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HR&amp; Admin </w:t>
            </w:r>
          </w:p>
        </w:tc>
      </w:tr>
      <w:tr w:rsidR="000C1614" w:rsidRPr="001F1210" w14:paraId="2F8867BE" w14:textId="77777777">
        <w:trPr>
          <w:trHeight w:val="342"/>
        </w:trPr>
        <w:tc>
          <w:tcPr>
            <w:tcW w:w="5049" w:type="dxa"/>
          </w:tcPr>
          <w:p w14:paraId="3C370F0A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Brief about functional responsibility (Product / Manufacturing process / CCP if applicable)</w:t>
            </w:r>
          </w:p>
        </w:tc>
        <w:tc>
          <w:tcPr>
            <w:tcW w:w="5050" w:type="dxa"/>
          </w:tcPr>
          <w:p w14:paraId="2748D10B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Department - HOD</w:t>
            </w:r>
          </w:p>
        </w:tc>
      </w:tr>
      <w:tr w:rsidR="000C1614" w:rsidRPr="001F1210" w14:paraId="34FB3DFE" w14:textId="77777777">
        <w:trPr>
          <w:trHeight w:val="342"/>
        </w:trPr>
        <w:tc>
          <w:tcPr>
            <w:tcW w:w="5049" w:type="dxa"/>
          </w:tcPr>
          <w:p w14:paraId="1F00A836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GMP Practices, </w:t>
            </w:r>
            <w:r>
              <w:rPr>
                <w:rFonts w:ascii="Calibri" w:hAnsi="Calibri" w:cs="Calibri"/>
              </w:rPr>
              <w:t>Product</w:t>
            </w:r>
            <w:r w:rsidRPr="001F1210">
              <w:rPr>
                <w:rFonts w:ascii="Calibri" w:hAnsi="Calibri" w:cs="Calibri"/>
              </w:rPr>
              <w:t xml:space="preserve"> safety Incident scenario, Site security </w:t>
            </w:r>
            <w:r>
              <w:rPr>
                <w:rFonts w:ascii="Calibri" w:hAnsi="Calibri" w:cs="Calibri"/>
              </w:rPr>
              <w:t>&amp; Usage of PPEs</w:t>
            </w:r>
          </w:p>
        </w:tc>
        <w:tc>
          <w:tcPr>
            <w:tcW w:w="5050" w:type="dxa"/>
          </w:tcPr>
          <w:p w14:paraId="7741DE54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0C1614" w:rsidRPr="001F1210" w14:paraId="0A3E7EA5" w14:textId="77777777">
        <w:trPr>
          <w:trHeight w:val="342"/>
        </w:trPr>
        <w:tc>
          <w:tcPr>
            <w:tcW w:w="5049" w:type="dxa"/>
          </w:tcPr>
          <w:p w14:paraId="25860E52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Quality &amp; Product</w:t>
            </w:r>
            <w:r w:rsidRPr="001F1210">
              <w:rPr>
                <w:rFonts w:ascii="Calibri" w:hAnsi="Calibri" w:cs="Calibri"/>
              </w:rPr>
              <w:t xml:space="preserve"> safety polic</w:t>
            </w:r>
            <w:r>
              <w:rPr>
                <w:rFonts w:ascii="Calibri" w:hAnsi="Calibri" w:cs="Calibri"/>
              </w:rPr>
              <w:t xml:space="preserve">y including PRP Policies </w:t>
            </w:r>
          </w:p>
        </w:tc>
        <w:tc>
          <w:tcPr>
            <w:tcW w:w="5050" w:type="dxa"/>
          </w:tcPr>
          <w:p w14:paraId="22E0197C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0C1614" w:rsidRPr="001F1210" w14:paraId="51AA38D7" w14:textId="77777777">
        <w:trPr>
          <w:trHeight w:val="342"/>
        </w:trPr>
        <w:tc>
          <w:tcPr>
            <w:tcW w:w="5049" w:type="dxa"/>
          </w:tcPr>
          <w:p w14:paraId="1A8D3631" w14:textId="77777777" w:rsidR="000C1614" w:rsidRDefault="000C1614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Fire safety precautions </w:t>
            </w:r>
          </w:p>
        </w:tc>
        <w:tc>
          <w:tcPr>
            <w:tcW w:w="5050" w:type="dxa"/>
          </w:tcPr>
          <w:p w14:paraId="3664BCC2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0C1614" w:rsidRPr="001F1210" w14:paraId="3858CE9A" w14:textId="77777777">
        <w:trPr>
          <w:trHeight w:val="342"/>
        </w:trPr>
        <w:tc>
          <w:tcPr>
            <w:tcW w:w="5049" w:type="dxa"/>
          </w:tcPr>
          <w:p w14:paraId="0A536C32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COVID19 Protocol &amp; Precautions</w:t>
            </w:r>
          </w:p>
        </w:tc>
        <w:tc>
          <w:tcPr>
            <w:tcW w:w="5050" w:type="dxa"/>
          </w:tcPr>
          <w:p w14:paraId="3D6A76B5" w14:textId="77777777" w:rsidR="000C1614" w:rsidRPr="001F1210" w:rsidRDefault="000C1614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Head – HR &amp; Admin</w:t>
            </w:r>
          </w:p>
        </w:tc>
      </w:tr>
    </w:tbl>
    <w:p w14:paraId="41FAC369" w14:textId="77777777" w:rsidR="000C1614" w:rsidRDefault="000C1614" w:rsidP="000C1614"/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4"/>
        <w:gridCol w:w="1688"/>
        <w:gridCol w:w="2356"/>
        <w:gridCol w:w="1432"/>
        <w:gridCol w:w="1464"/>
        <w:gridCol w:w="1475"/>
      </w:tblGrid>
      <w:tr w:rsidR="000C1614" w:rsidRPr="001F1210" w14:paraId="4421C326" w14:textId="77777777">
        <w:trPr>
          <w:trHeight w:val="1496"/>
        </w:trPr>
        <w:tc>
          <w:tcPr>
            <w:tcW w:w="1964" w:type="dxa"/>
          </w:tcPr>
          <w:p w14:paraId="4C276856" w14:textId="77777777" w:rsidR="000C1614" w:rsidRPr="002A47EC" w:rsidRDefault="000C1614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Name of the Operator / Worker</w:t>
            </w:r>
          </w:p>
        </w:tc>
        <w:tc>
          <w:tcPr>
            <w:tcW w:w="1688" w:type="dxa"/>
          </w:tcPr>
          <w:p w14:paraId="1EDA993D" w14:textId="77777777" w:rsidR="000C1614" w:rsidRPr="002A47EC" w:rsidRDefault="000C1614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Joining department &amp; designation</w:t>
            </w:r>
          </w:p>
        </w:tc>
        <w:tc>
          <w:tcPr>
            <w:tcW w:w="2356" w:type="dxa"/>
          </w:tcPr>
          <w:p w14:paraId="43358583" w14:textId="77777777" w:rsidR="000C1614" w:rsidRPr="002A47EC" w:rsidRDefault="000C1614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Date of Joining &amp; Induction Training</w:t>
            </w:r>
          </w:p>
        </w:tc>
        <w:tc>
          <w:tcPr>
            <w:tcW w:w="1432" w:type="dxa"/>
          </w:tcPr>
          <w:p w14:paraId="774FCFF3" w14:textId="77777777" w:rsidR="000C1614" w:rsidRPr="002A47EC" w:rsidRDefault="000C1614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Sign – Department HOD</w:t>
            </w:r>
          </w:p>
        </w:tc>
        <w:tc>
          <w:tcPr>
            <w:tcW w:w="1464" w:type="dxa"/>
          </w:tcPr>
          <w:p w14:paraId="4BE9838E" w14:textId="77777777" w:rsidR="000C1614" w:rsidRPr="002A47EC" w:rsidRDefault="000C1614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Sign – Head HR &amp; Admin</w:t>
            </w:r>
          </w:p>
        </w:tc>
        <w:tc>
          <w:tcPr>
            <w:tcW w:w="1475" w:type="dxa"/>
          </w:tcPr>
          <w:p w14:paraId="5868B62D" w14:textId="77777777" w:rsidR="000C1614" w:rsidRPr="002A47EC" w:rsidRDefault="000C1614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 xml:space="preserve">Sign Operator / Worker </w:t>
            </w:r>
            <w:r>
              <w:rPr>
                <w:rFonts w:ascii="Calibri" w:hAnsi="Calibri" w:cs="Calibri"/>
                <w:b/>
                <w:szCs w:val="21"/>
              </w:rPr>
              <w:t>/manager</w:t>
            </w:r>
          </w:p>
        </w:tc>
      </w:tr>
      <w:tr w:rsidR="0052447C" w:rsidRPr="001F1210" w14:paraId="5984CB0A" w14:textId="77777777">
        <w:trPr>
          <w:trHeight w:val="725"/>
        </w:trPr>
        <w:tc>
          <w:tcPr>
            <w:tcW w:w="1964" w:type="dxa"/>
            <w:vAlign w:val="bottom"/>
          </w:tcPr>
          <w:p w14:paraId="5E486ABC" w14:textId="77777777" w:rsidR="0052447C" w:rsidRPr="001F1210" w:rsidRDefault="0052447C" w:rsidP="0052447C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Diya Chawla</w:t>
            </w:r>
          </w:p>
        </w:tc>
        <w:tc>
          <w:tcPr>
            <w:tcW w:w="1688" w:type="dxa"/>
          </w:tcPr>
          <w:p w14:paraId="1B3397A6" w14:textId="77777777" w:rsidR="0052447C" w:rsidRPr="001F1210" w:rsidRDefault="0052447C" w:rsidP="0052447C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Sales-EXUCUTIVE</w:t>
            </w:r>
          </w:p>
        </w:tc>
        <w:tc>
          <w:tcPr>
            <w:tcW w:w="2356" w:type="dxa"/>
          </w:tcPr>
          <w:p w14:paraId="254D7D9E" w14:textId="77777777" w:rsidR="0052447C" w:rsidRPr="001F1210" w:rsidRDefault="00C7326B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10/01/2026 </w:t>
            </w:r>
          </w:p>
        </w:tc>
        <w:tc>
          <w:tcPr>
            <w:tcW w:w="1432" w:type="dxa"/>
          </w:tcPr>
          <w:p w14:paraId="28D8E6B9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24181642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4B1AADA7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2447C" w:rsidRPr="001F1210" w14:paraId="56669326" w14:textId="77777777">
        <w:trPr>
          <w:trHeight w:val="747"/>
        </w:trPr>
        <w:tc>
          <w:tcPr>
            <w:tcW w:w="1964" w:type="dxa"/>
            <w:vAlign w:val="bottom"/>
          </w:tcPr>
          <w:p w14:paraId="566E23A3" w14:textId="77777777" w:rsidR="0052447C" w:rsidRPr="001F1210" w:rsidRDefault="0052447C" w:rsidP="0052447C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Neel Bhavsar</w:t>
            </w:r>
          </w:p>
        </w:tc>
        <w:tc>
          <w:tcPr>
            <w:tcW w:w="1688" w:type="dxa"/>
          </w:tcPr>
          <w:p w14:paraId="5A59F85C" w14:textId="77777777" w:rsidR="0052447C" w:rsidRPr="001F1210" w:rsidRDefault="0052447C" w:rsidP="0052447C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Sales-EXUCUTIVE</w:t>
            </w:r>
          </w:p>
        </w:tc>
        <w:tc>
          <w:tcPr>
            <w:tcW w:w="2356" w:type="dxa"/>
          </w:tcPr>
          <w:p w14:paraId="4899BA96" w14:textId="77777777" w:rsidR="0052447C" w:rsidRPr="001F1210" w:rsidRDefault="00C7326B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10/01/2026</w:t>
            </w:r>
          </w:p>
        </w:tc>
        <w:tc>
          <w:tcPr>
            <w:tcW w:w="1432" w:type="dxa"/>
          </w:tcPr>
          <w:p w14:paraId="4C97EC2D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7B4C5276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3A046A16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2447C" w:rsidRPr="001F1210" w14:paraId="2706A7FF" w14:textId="77777777">
        <w:trPr>
          <w:trHeight w:val="740"/>
        </w:trPr>
        <w:tc>
          <w:tcPr>
            <w:tcW w:w="1964" w:type="dxa"/>
            <w:vAlign w:val="bottom"/>
          </w:tcPr>
          <w:p w14:paraId="38280BBF" w14:textId="77777777" w:rsidR="0052447C" w:rsidRPr="001F1210" w:rsidRDefault="0052447C" w:rsidP="0052447C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Umang Shah</w:t>
            </w:r>
          </w:p>
        </w:tc>
        <w:tc>
          <w:tcPr>
            <w:tcW w:w="1688" w:type="dxa"/>
          </w:tcPr>
          <w:p w14:paraId="73576A49" w14:textId="77777777" w:rsidR="0052447C" w:rsidRPr="001F1210" w:rsidRDefault="0052447C" w:rsidP="0052447C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Sales-EXUCUTIVE</w:t>
            </w:r>
          </w:p>
        </w:tc>
        <w:tc>
          <w:tcPr>
            <w:tcW w:w="2356" w:type="dxa"/>
          </w:tcPr>
          <w:p w14:paraId="7B9572CB" w14:textId="77777777" w:rsidR="0052447C" w:rsidRPr="001F1210" w:rsidRDefault="00C7326B" w:rsidP="0052447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10/01/2026</w:t>
            </w:r>
          </w:p>
        </w:tc>
        <w:tc>
          <w:tcPr>
            <w:tcW w:w="1432" w:type="dxa"/>
          </w:tcPr>
          <w:p w14:paraId="2F61D4C0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572B9F18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3F83314A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52447C" w:rsidRPr="001F1210" w14:paraId="17C7F0E2" w14:textId="77777777">
        <w:trPr>
          <w:trHeight w:val="725"/>
        </w:trPr>
        <w:tc>
          <w:tcPr>
            <w:tcW w:w="1964" w:type="dxa"/>
            <w:vAlign w:val="bottom"/>
          </w:tcPr>
          <w:p w14:paraId="45679962" w14:textId="77777777" w:rsidR="0052447C" w:rsidRPr="001F1210" w:rsidRDefault="0052447C" w:rsidP="0052447C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Muskan Chauhan</w:t>
            </w:r>
          </w:p>
        </w:tc>
        <w:tc>
          <w:tcPr>
            <w:tcW w:w="1688" w:type="dxa"/>
          </w:tcPr>
          <w:p w14:paraId="327423D6" w14:textId="77777777" w:rsidR="0052447C" w:rsidRPr="001F1210" w:rsidRDefault="0052447C" w:rsidP="0052447C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PPC-Executive</w:t>
            </w:r>
          </w:p>
        </w:tc>
        <w:tc>
          <w:tcPr>
            <w:tcW w:w="2356" w:type="dxa"/>
          </w:tcPr>
          <w:p w14:paraId="2C8F9D6A" w14:textId="77777777" w:rsidR="0052447C" w:rsidRPr="001F1210" w:rsidRDefault="00C7326B" w:rsidP="0052447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17/01/2026</w:t>
            </w:r>
          </w:p>
        </w:tc>
        <w:tc>
          <w:tcPr>
            <w:tcW w:w="1432" w:type="dxa"/>
          </w:tcPr>
          <w:p w14:paraId="1C96A8BA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5AD3AA68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053D3286" w14:textId="77777777" w:rsidR="0052447C" w:rsidRPr="001F1210" w:rsidRDefault="0052447C" w:rsidP="0052447C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0C1614" w:rsidRPr="001F1210" w14:paraId="0106E700" w14:textId="77777777" w:rsidTr="000C1614">
        <w:trPr>
          <w:trHeight w:val="747"/>
        </w:trPr>
        <w:tc>
          <w:tcPr>
            <w:tcW w:w="1964" w:type="dxa"/>
            <w:vAlign w:val="center"/>
          </w:tcPr>
          <w:p w14:paraId="6C70DC66" w14:textId="77777777" w:rsidR="000C1614" w:rsidRPr="001F1210" w:rsidRDefault="000C1614" w:rsidP="000C1614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688" w:type="dxa"/>
          </w:tcPr>
          <w:p w14:paraId="40C42E24" w14:textId="77777777" w:rsidR="000C1614" w:rsidRPr="001F1210" w:rsidRDefault="000C1614" w:rsidP="000C1614">
            <w:pPr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356" w:type="dxa"/>
          </w:tcPr>
          <w:p w14:paraId="412AE2EF" w14:textId="77777777" w:rsidR="000C1614" w:rsidRPr="001F1210" w:rsidRDefault="000C1614" w:rsidP="000C1614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1432" w:type="dxa"/>
          </w:tcPr>
          <w:p w14:paraId="2550CC15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27B212A1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75816B86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0C1614" w:rsidRPr="001F1210" w14:paraId="493FE327" w14:textId="77777777">
        <w:trPr>
          <w:trHeight w:val="725"/>
        </w:trPr>
        <w:tc>
          <w:tcPr>
            <w:tcW w:w="1964" w:type="dxa"/>
            <w:vAlign w:val="center"/>
          </w:tcPr>
          <w:p w14:paraId="00D88D19" w14:textId="77777777" w:rsidR="000C1614" w:rsidRPr="001F1210" w:rsidRDefault="000C1614" w:rsidP="000C1614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688" w:type="dxa"/>
          </w:tcPr>
          <w:p w14:paraId="0EA99E00" w14:textId="77777777" w:rsidR="000C1614" w:rsidRPr="001F1210" w:rsidRDefault="000C1614" w:rsidP="000C1614">
            <w:pPr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356" w:type="dxa"/>
          </w:tcPr>
          <w:p w14:paraId="1C1F2188" w14:textId="77777777" w:rsidR="000C1614" w:rsidRPr="001F1210" w:rsidRDefault="000C1614" w:rsidP="000C1614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1432" w:type="dxa"/>
          </w:tcPr>
          <w:p w14:paraId="71561A15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0F339E9E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4A58BC62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0C1614" w:rsidRPr="001F1210" w14:paraId="08BF2B9B" w14:textId="77777777">
        <w:trPr>
          <w:trHeight w:val="747"/>
        </w:trPr>
        <w:tc>
          <w:tcPr>
            <w:tcW w:w="1964" w:type="dxa"/>
            <w:vAlign w:val="center"/>
          </w:tcPr>
          <w:p w14:paraId="32FA2A0F" w14:textId="77777777" w:rsidR="000C1614" w:rsidRPr="001F1210" w:rsidRDefault="000C1614" w:rsidP="000C1614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688" w:type="dxa"/>
          </w:tcPr>
          <w:p w14:paraId="422C4197" w14:textId="77777777" w:rsidR="000C1614" w:rsidRPr="001F1210" w:rsidRDefault="000C1614" w:rsidP="000C1614">
            <w:pPr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356" w:type="dxa"/>
          </w:tcPr>
          <w:p w14:paraId="36DD03EA" w14:textId="77777777" w:rsidR="000C1614" w:rsidRPr="001F1210" w:rsidRDefault="000C1614" w:rsidP="000C1614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1432" w:type="dxa"/>
          </w:tcPr>
          <w:p w14:paraId="57EBFB7A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131B5E80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1C050C8D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0C1614" w:rsidRPr="001F1210" w14:paraId="25FC7A52" w14:textId="77777777">
        <w:trPr>
          <w:trHeight w:val="725"/>
        </w:trPr>
        <w:tc>
          <w:tcPr>
            <w:tcW w:w="1964" w:type="dxa"/>
            <w:vAlign w:val="center"/>
          </w:tcPr>
          <w:p w14:paraId="28F89D7F" w14:textId="77777777" w:rsidR="000C1614" w:rsidRPr="001F1210" w:rsidRDefault="000C1614" w:rsidP="000C1614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688" w:type="dxa"/>
          </w:tcPr>
          <w:p w14:paraId="64BECFDA" w14:textId="77777777" w:rsidR="000C1614" w:rsidRPr="001F1210" w:rsidRDefault="000C1614" w:rsidP="000C1614">
            <w:pPr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356" w:type="dxa"/>
          </w:tcPr>
          <w:p w14:paraId="0738B950" w14:textId="77777777" w:rsidR="000C1614" w:rsidRPr="001F1210" w:rsidRDefault="000C1614" w:rsidP="000C1614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1432" w:type="dxa"/>
          </w:tcPr>
          <w:p w14:paraId="2629E0BF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2F9FB915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1D8C2F3A" w14:textId="77777777" w:rsidR="000C1614" w:rsidRPr="001F1210" w:rsidRDefault="000C1614" w:rsidP="000C1614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</w:tbl>
    <w:p w14:paraId="61ED62BF" w14:textId="77777777" w:rsidR="000C1614" w:rsidRDefault="000C1614">
      <w:pPr>
        <w:ind w:left="90"/>
        <w:rPr>
          <w:rFonts w:ascii="Calibri" w:hAnsi="Calibri" w:cs="Calibri"/>
          <w:sz w:val="20"/>
        </w:rPr>
      </w:pPr>
    </w:p>
    <w:p w14:paraId="6AF213BF" w14:textId="77777777" w:rsidR="008E6D6A" w:rsidRDefault="008E6D6A">
      <w:pPr>
        <w:ind w:left="90"/>
        <w:rPr>
          <w:rFonts w:ascii="Calibri" w:hAnsi="Calibri" w:cs="Calibri"/>
          <w:sz w:val="20"/>
        </w:rPr>
      </w:pPr>
    </w:p>
    <w:p w14:paraId="63EC88D6" w14:textId="77777777" w:rsidR="008E6D6A" w:rsidRDefault="008E6D6A">
      <w:pPr>
        <w:ind w:left="90"/>
        <w:rPr>
          <w:rFonts w:ascii="Calibri" w:hAnsi="Calibri" w:cs="Calibri"/>
          <w:sz w:val="20"/>
        </w:rPr>
      </w:pPr>
    </w:p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9"/>
        <w:gridCol w:w="5050"/>
      </w:tblGrid>
      <w:tr w:rsidR="008E6D6A" w:rsidRPr="001F1210" w14:paraId="669EA485" w14:textId="77777777">
        <w:trPr>
          <w:trHeight w:val="346"/>
        </w:trPr>
        <w:tc>
          <w:tcPr>
            <w:tcW w:w="5049" w:type="dxa"/>
          </w:tcPr>
          <w:p w14:paraId="044A5CBA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  <w:b/>
                <w:sz w:val="28"/>
              </w:rPr>
            </w:pPr>
            <w:r w:rsidRPr="001F1210">
              <w:rPr>
                <w:rFonts w:ascii="Calibri" w:hAnsi="Calibri" w:cs="Calibri"/>
                <w:b/>
                <w:sz w:val="28"/>
              </w:rPr>
              <w:t>Training Topics</w:t>
            </w:r>
          </w:p>
        </w:tc>
        <w:tc>
          <w:tcPr>
            <w:tcW w:w="5050" w:type="dxa"/>
          </w:tcPr>
          <w:p w14:paraId="33D3FD06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  <w:b/>
                <w:sz w:val="28"/>
              </w:rPr>
            </w:pPr>
            <w:r w:rsidRPr="001F1210">
              <w:rPr>
                <w:rFonts w:ascii="Calibri" w:hAnsi="Calibri" w:cs="Calibri"/>
                <w:b/>
                <w:sz w:val="28"/>
              </w:rPr>
              <w:t>Responsibility</w:t>
            </w:r>
          </w:p>
        </w:tc>
      </w:tr>
      <w:tr w:rsidR="008E6D6A" w:rsidRPr="001F1210" w14:paraId="108EA49C" w14:textId="77777777">
        <w:trPr>
          <w:trHeight w:val="342"/>
        </w:trPr>
        <w:tc>
          <w:tcPr>
            <w:tcW w:w="5049" w:type="dxa"/>
          </w:tcPr>
          <w:p w14:paraId="6F1A7E3F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Brief about Organization</w:t>
            </w:r>
          </w:p>
        </w:tc>
        <w:tc>
          <w:tcPr>
            <w:tcW w:w="5050" w:type="dxa"/>
          </w:tcPr>
          <w:p w14:paraId="666A215C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HR&amp; Admin </w:t>
            </w:r>
          </w:p>
        </w:tc>
      </w:tr>
      <w:tr w:rsidR="008E6D6A" w:rsidRPr="001F1210" w14:paraId="10ADE0AC" w14:textId="77777777">
        <w:trPr>
          <w:trHeight w:val="342"/>
        </w:trPr>
        <w:tc>
          <w:tcPr>
            <w:tcW w:w="5049" w:type="dxa"/>
          </w:tcPr>
          <w:p w14:paraId="4B4DB483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Brief about functional responsibility (Product / Manufacturing process / CCP if applicable)</w:t>
            </w:r>
          </w:p>
        </w:tc>
        <w:tc>
          <w:tcPr>
            <w:tcW w:w="5050" w:type="dxa"/>
          </w:tcPr>
          <w:p w14:paraId="7F12D622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Department - HOD</w:t>
            </w:r>
          </w:p>
        </w:tc>
      </w:tr>
      <w:tr w:rsidR="008E6D6A" w:rsidRPr="001F1210" w14:paraId="12067BAE" w14:textId="77777777">
        <w:trPr>
          <w:trHeight w:val="342"/>
        </w:trPr>
        <w:tc>
          <w:tcPr>
            <w:tcW w:w="5049" w:type="dxa"/>
          </w:tcPr>
          <w:p w14:paraId="7990E5F2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GMP Practices, </w:t>
            </w:r>
            <w:r>
              <w:rPr>
                <w:rFonts w:ascii="Calibri" w:hAnsi="Calibri" w:cs="Calibri"/>
              </w:rPr>
              <w:t>Product</w:t>
            </w:r>
            <w:r w:rsidRPr="001F1210">
              <w:rPr>
                <w:rFonts w:ascii="Calibri" w:hAnsi="Calibri" w:cs="Calibri"/>
              </w:rPr>
              <w:t xml:space="preserve"> safety Incident scenario, Site security </w:t>
            </w:r>
            <w:r>
              <w:rPr>
                <w:rFonts w:ascii="Calibri" w:hAnsi="Calibri" w:cs="Calibri"/>
              </w:rPr>
              <w:t>&amp; Usage of PPEs</w:t>
            </w:r>
          </w:p>
        </w:tc>
        <w:tc>
          <w:tcPr>
            <w:tcW w:w="5050" w:type="dxa"/>
          </w:tcPr>
          <w:p w14:paraId="46D26F59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8E6D6A" w:rsidRPr="001F1210" w14:paraId="2A3CD72F" w14:textId="77777777">
        <w:trPr>
          <w:trHeight w:val="342"/>
        </w:trPr>
        <w:tc>
          <w:tcPr>
            <w:tcW w:w="5049" w:type="dxa"/>
          </w:tcPr>
          <w:p w14:paraId="1DC38D97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Quality &amp; Product</w:t>
            </w:r>
            <w:r w:rsidRPr="001F1210">
              <w:rPr>
                <w:rFonts w:ascii="Calibri" w:hAnsi="Calibri" w:cs="Calibri"/>
              </w:rPr>
              <w:t xml:space="preserve"> safety polic</w:t>
            </w:r>
            <w:r>
              <w:rPr>
                <w:rFonts w:ascii="Calibri" w:hAnsi="Calibri" w:cs="Calibri"/>
              </w:rPr>
              <w:t xml:space="preserve">y including PRP Policies </w:t>
            </w:r>
          </w:p>
        </w:tc>
        <w:tc>
          <w:tcPr>
            <w:tcW w:w="5050" w:type="dxa"/>
          </w:tcPr>
          <w:p w14:paraId="721BA95A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8E6D6A" w:rsidRPr="001F1210" w14:paraId="5ACA883F" w14:textId="77777777">
        <w:trPr>
          <w:trHeight w:val="342"/>
        </w:trPr>
        <w:tc>
          <w:tcPr>
            <w:tcW w:w="5049" w:type="dxa"/>
          </w:tcPr>
          <w:p w14:paraId="7B17F8B8" w14:textId="77777777" w:rsidR="008E6D6A" w:rsidRDefault="008E6D6A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Fire safety precautions </w:t>
            </w:r>
          </w:p>
        </w:tc>
        <w:tc>
          <w:tcPr>
            <w:tcW w:w="5050" w:type="dxa"/>
          </w:tcPr>
          <w:p w14:paraId="61AD9218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 xml:space="preserve">Head – HR &amp; Admin </w:t>
            </w:r>
          </w:p>
        </w:tc>
      </w:tr>
      <w:tr w:rsidR="008E6D6A" w:rsidRPr="001F1210" w14:paraId="2DCF4207" w14:textId="77777777">
        <w:trPr>
          <w:trHeight w:val="342"/>
        </w:trPr>
        <w:tc>
          <w:tcPr>
            <w:tcW w:w="5049" w:type="dxa"/>
          </w:tcPr>
          <w:p w14:paraId="26D9B773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COVID19 Protocol &amp; Precautions</w:t>
            </w:r>
          </w:p>
        </w:tc>
        <w:tc>
          <w:tcPr>
            <w:tcW w:w="5050" w:type="dxa"/>
          </w:tcPr>
          <w:p w14:paraId="095F7319" w14:textId="77777777" w:rsidR="008E6D6A" w:rsidRPr="001F1210" w:rsidRDefault="008E6D6A">
            <w:pPr>
              <w:spacing w:line="360" w:lineRule="auto"/>
              <w:rPr>
                <w:rFonts w:ascii="Calibri" w:hAnsi="Calibri" w:cs="Calibri"/>
              </w:rPr>
            </w:pPr>
            <w:r w:rsidRPr="001F1210">
              <w:rPr>
                <w:rFonts w:ascii="Calibri" w:hAnsi="Calibri" w:cs="Calibri"/>
              </w:rPr>
              <w:t>Head – HR &amp; Admin</w:t>
            </w:r>
          </w:p>
        </w:tc>
      </w:tr>
    </w:tbl>
    <w:p w14:paraId="0324C603" w14:textId="77777777" w:rsidR="008E6D6A" w:rsidRDefault="008E6D6A" w:rsidP="008E6D6A"/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4"/>
        <w:gridCol w:w="1688"/>
        <w:gridCol w:w="2356"/>
        <w:gridCol w:w="1432"/>
        <w:gridCol w:w="1464"/>
        <w:gridCol w:w="1475"/>
      </w:tblGrid>
      <w:tr w:rsidR="008E6D6A" w:rsidRPr="001F1210" w14:paraId="1D8954CC" w14:textId="77777777">
        <w:trPr>
          <w:trHeight w:val="1496"/>
        </w:trPr>
        <w:tc>
          <w:tcPr>
            <w:tcW w:w="1964" w:type="dxa"/>
          </w:tcPr>
          <w:p w14:paraId="34CD0ECC" w14:textId="77777777" w:rsidR="008E6D6A" w:rsidRPr="002A47EC" w:rsidRDefault="008E6D6A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Name of the Operator / Worker</w:t>
            </w:r>
          </w:p>
        </w:tc>
        <w:tc>
          <w:tcPr>
            <w:tcW w:w="1688" w:type="dxa"/>
          </w:tcPr>
          <w:p w14:paraId="39BD7A4F" w14:textId="77777777" w:rsidR="008E6D6A" w:rsidRPr="002A47EC" w:rsidRDefault="008E6D6A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Joining department &amp; designation</w:t>
            </w:r>
          </w:p>
        </w:tc>
        <w:tc>
          <w:tcPr>
            <w:tcW w:w="2356" w:type="dxa"/>
          </w:tcPr>
          <w:p w14:paraId="3509FD25" w14:textId="77777777" w:rsidR="008E6D6A" w:rsidRPr="002A47EC" w:rsidRDefault="008E6D6A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Date of Joining &amp; Induction Training</w:t>
            </w:r>
          </w:p>
        </w:tc>
        <w:tc>
          <w:tcPr>
            <w:tcW w:w="1432" w:type="dxa"/>
          </w:tcPr>
          <w:p w14:paraId="5B41431D" w14:textId="77777777" w:rsidR="008E6D6A" w:rsidRPr="002A47EC" w:rsidRDefault="008E6D6A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Sign – Department HOD</w:t>
            </w:r>
          </w:p>
        </w:tc>
        <w:tc>
          <w:tcPr>
            <w:tcW w:w="1464" w:type="dxa"/>
          </w:tcPr>
          <w:p w14:paraId="71B8A518" w14:textId="77777777" w:rsidR="008E6D6A" w:rsidRPr="002A47EC" w:rsidRDefault="008E6D6A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>Sign – Head HR &amp; Admin</w:t>
            </w:r>
          </w:p>
        </w:tc>
        <w:tc>
          <w:tcPr>
            <w:tcW w:w="1475" w:type="dxa"/>
          </w:tcPr>
          <w:p w14:paraId="53A289B2" w14:textId="77777777" w:rsidR="008E6D6A" w:rsidRPr="002A47EC" w:rsidRDefault="008E6D6A">
            <w:pPr>
              <w:spacing w:line="276" w:lineRule="auto"/>
              <w:rPr>
                <w:rFonts w:ascii="Calibri" w:hAnsi="Calibri" w:cs="Calibri"/>
                <w:b/>
                <w:szCs w:val="21"/>
              </w:rPr>
            </w:pPr>
            <w:r w:rsidRPr="002A47EC">
              <w:rPr>
                <w:rFonts w:ascii="Calibri" w:hAnsi="Calibri" w:cs="Calibri"/>
                <w:b/>
                <w:szCs w:val="21"/>
              </w:rPr>
              <w:t xml:space="preserve">Sign Operator / Worker </w:t>
            </w:r>
          </w:p>
        </w:tc>
      </w:tr>
      <w:tr w:rsidR="008E6D6A" w:rsidRPr="001F1210" w14:paraId="699DB031" w14:textId="77777777">
        <w:trPr>
          <w:trHeight w:val="725"/>
        </w:trPr>
        <w:tc>
          <w:tcPr>
            <w:tcW w:w="1964" w:type="dxa"/>
            <w:vAlign w:val="center"/>
          </w:tcPr>
          <w:p w14:paraId="3886D580" w14:textId="77777777" w:rsidR="008E6D6A" w:rsidRPr="001F1210" w:rsidRDefault="008E6D6A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688" w:type="dxa"/>
          </w:tcPr>
          <w:p w14:paraId="27B95C9A" w14:textId="77777777" w:rsidR="008E6D6A" w:rsidRPr="001F1210" w:rsidRDefault="008E6D6A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356" w:type="dxa"/>
          </w:tcPr>
          <w:p w14:paraId="0D225644" w14:textId="77777777" w:rsidR="008E6D6A" w:rsidRPr="001F1210" w:rsidRDefault="008E6D6A" w:rsidP="00647BB8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1432" w:type="dxa"/>
          </w:tcPr>
          <w:p w14:paraId="79542BC4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2D1FFFD5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3FA64B25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8E6D6A" w:rsidRPr="001F1210" w14:paraId="744D4615" w14:textId="77777777">
        <w:trPr>
          <w:trHeight w:val="747"/>
        </w:trPr>
        <w:tc>
          <w:tcPr>
            <w:tcW w:w="1964" w:type="dxa"/>
            <w:vAlign w:val="center"/>
          </w:tcPr>
          <w:p w14:paraId="617D3B43" w14:textId="77777777" w:rsidR="008E6D6A" w:rsidRPr="001F1210" w:rsidRDefault="008E6D6A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688" w:type="dxa"/>
          </w:tcPr>
          <w:p w14:paraId="1C577606" w14:textId="77777777" w:rsidR="008E6D6A" w:rsidRPr="001F1210" w:rsidRDefault="008E6D6A" w:rsidP="008E6D6A">
            <w:pPr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356" w:type="dxa"/>
          </w:tcPr>
          <w:p w14:paraId="6257813F" w14:textId="77777777" w:rsidR="008E6D6A" w:rsidRPr="001F1210" w:rsidRDefault="008E6D6A" w:rsidP="00647BB8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1432" w:type="dxa"/>
          </w:tcPr>
          <w:p w14:paraId="52062926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516579C9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3CFDEBD6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8E6D6A" w:rsidRPr="001F1210" w14:paraId="6583E575" w14:textId="77777777">
        <w:trPr>
          <w:trHeight w:val="740"/>
        </w:trPr>
        <w:tc>
          <w:tcPr>
            <w:tcW w:w="1964" w:type="dxa"/>
            <w:vAlign w:val="center"/>
          </w:tcPr>
          <w:p w14:paraId="53868F8F" w14:textId="77777777" w:rsidR="008E6D6A" w:rsidRPr="001F1210" w:rsidRDefault="008E6D6A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688" w:type="dxa"/>
          </w:tcPr>
          <w:p w14:paraId="6C3E4B92" w14:textId="77777777" w:rsidR="008E6D6A" w:rsidRPr="001F1210" w:rsidRDefault="008E6D6A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356" w:type="dxa"/>
          </w:tcPr>
          <w:p w14:paraId="2CE60C16" w14:textId="77777777" w:rsidR="008E6D6A" w:rsidRPr="001F1210" w:rsidRDefault="008E6D6A" w:rsidP="00647BB8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1432" w:type="dxa"/>
          </w:tcPr>
          <w:p w14:paraId="106A7F23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609C1EB4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6052DA0C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8E6D6A" w:rsidRPr="001F1210" w14:paraId="0B1B862F" w14:textId="77777777">
        <w:trPr>
          <w:trHeight w:val="725"/>
        </w:trPr>
        <w:tc>
          <w:tcPr>
            <w:tcW w:w="1964" w:type="dxa"/>
            <w:vAlign w:val="center"/>
          </w:tcPr>
          <w:p w14:paraId="1006B750" w14:textId="77777777" w:rsidR="008E6D6A" w:rsidRPr="001F1210" w:rsidRDefault="008E6D6A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688" w:type="dxa"/>
          </w:tcPr>
          <w:p w14:paraId="6CB32A90" w14:textId="77777777" w:rsidR="008E6D6A" w:rsidRPr="001F1210" w:rsidRDefault="008E6D6A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356" w:type="dxa"/>
          </w:tcPr>
          <w:p w14:paraId="3074C07D" w14:textId="77777777" w:rsidR="008E6D6A" w:rsidRPr="001F1210" w:rsidRDefault="008E6D6A" w:rsidP="00647BB8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1432" w:type="dxa"/>
          </w:tcPr>
          <w:p w14:paraId="0A093DBA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1F91B288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337ADA75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8E6D6A" w:rsidRPr="001F1210" w14:paraId="1F67D629" w14:textId="77777777">
        <w:trPr>
          <w:trHeight w:val="747"/>
        </w:trPr>
        <w:tc>
          <w:tcPr>
            <w:tcW w:w="1964" w:type="dxa"/>
            <w:vAlign w:val="center"/>
          </w:tcPr>
          <w:p w14:paraId="39F77E15" w14:textId="77777777" w:rsidR="008E6D6A" w:rsidRPr="001F1210" w:rsidRDefault="008E6D6A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688" w:type="dxa"/>
          </w:tcPr>
          <w:p w14:paraId="66ACD0A1" w14:textId="77777777" w:rsidR="008E6D6A" w:rsidRPr="001F1210" w:rsidRDefault="008E6D6A" w:rsidP="008E6D6A">
            <w:pPr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356" w:type="dxa"/>
          </w:tcPr>
          <w:p w14:paraId="0ECCAB00" w14:textId="77777777" w:rsidR="008E6D6A" w:rsidRPr="001F1210" w:rsidRDefault="008E6D6A" w:rsidP="00647BB8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1432" w:type="dxa"/>
          </w:tcPr>
          <w:p w14:paraId="5CC8D1CD" w14:textId="77777777" w:rsidR="008E6D6A" w:rsidRPr="001F1210" w:rsidRDefault="00647BB8">
            <w:pPr>
              <w:spacing w:line="72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                                                                           </w:t>
            </w:r>
          </w:p>
        </w:tc>
        <w:tc>
          <w:tcPr>
            <w:tcW w:w="1464" w:type="dxa"/>
          </w:tcPr>
          <w:p w14:paraId="1F258529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7D7227A5" w14:textId="77777777" w:rsidR="008E6D6A" w:rsidRPr="001F1210" w:rsidRDefault="008E6D6A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  <w:tr w:rsidR="006E6E70" w:rsidRPr="001F1210" w14:paraId="60C3BAB6" w14:textId="77777777">
        <w:trPr>
          <w:trHeight w:val="747"/>
        </w:trPr>
        <w:tc>
          <w:tcPr>
            <w:tcW w:w="1964" w:type="dxa"/>
            <w:vAlign w:val="center"/>
          </w:tcPr>
          <w:p w14:paraId="6D8FA80D" w14:textId="77777777" w:rsidR="006E6E70" w:rsidRDefault="006E6E70">
            <w:pPr>
              <w:spacing w:line="72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688" w:type="dxa"/>
          </w:tcPr>
          <w:p w14:paraId="3B2EEDAA" w14:textId="77777777" w:rsidR="006E6E70" w:rsidRDefault="006E6E70" w:rsidP="008E6D6A">
            <w:pPr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2356" w:type="dxa"/>
          </w:tcPr>
          <w:p w14:paraId="12605ED0" w14:textId="77777777" w:rsidR="006E6E70" w:rsidRDefault="006E6E70" w:rsidP="00647BB8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1432" w:type="dxa"/>
          </w:tcPr>
          <w:p w14:paraId="1622130D" w14:textId="77777777" w:rsidR="006E6E70" w:rsidRDefault="006E6E70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64" w:type="dxa"/>
          </w:tcPr>
          <w:p w14:paraId="3441AA1F" w14:textId="77777777" w:rsidR="006E6E70" w:rsidRPr="001F1210" w:rsidRDefault="006E6E70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475" w:type="dxa"/>
          </w:tcPr>
          <w:p w14:paraId="56283D47" w14:textId="77777777" w:rsidR="006E6E70" w:rsidRPr="001F1210" w:rsidRDefault="006E6E70">
            <w:pPr>
              <w:spacing w:line="720" w:lineRule="auto"/>
              <w:rPr>
                <w:rFonts w:ascii="Calibri" w:hAnsi="Calibri" w:cs="Calibri"/>
                <w:sz w:val="20"/>
              </w:rPr>
            </w:pPr>
          </w:p>
        </w:tc>
      </w:tr>
    </w:tbl>
    <w:p w14:paraId="4FDEC3DD" w14:textId="77777777" w:rsidR="008E6D6A" w:rsidRDefault="008E6D6A" w:rsidP="008E6D6A">
      <w:pPr>
        <w:ind w:left="90"/>
        <w:rPr>
          <w:rFonts w:ascii="Calibri" w:hAnsi="Calibri" w:cs="Calibri"/>
          <w:sz w:val="20"/>
        </w:rPr>
      </w:pPr>
    </w:p>
    <w:p w14:paraId="300CD6C5" w14:textId="77777777" w:rsidR="008E6D6A" w:rsidRDefault="008E6D6A">
      <w:pPr>
        <w:ind w:left="90"/>
        <w:rPr>
          <w:rFonts w:ascii="Calibri" w:hAnsi="Calibri" w:cs="Calibri"/>
          <w:sz w:val="20"/>
        </w:rPr>
      </w:pPr>
    </w:p>
    <w:sectPr w:rsidR="008E6D6A">
      <w:headerReference w:type="default" r:id="rId7"/>
      <w:pgSz w:w="11909" w:h="16834"/>
      <w:pgMar w:top="720" w:right="850" w:bottom="490" w:left="806" w:header="720" w:footer="576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B13DA" w14:textId="77777777" w:rsidR="00A86F85" w:rsidRDefault="00A86F85">
      <w:r>
        <w:separator/>
      </w:r>
    </w:p>
  </w:endnote>
  <w:endnote w:type="continuationSeparator" w:id="0">
    <w:p w14:paraId="4D1B4281" w14:textId="77777777" w:rsidR="00A86F85" w:rsidRDefault="00A8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93008" w14:textId="77777777" w:rsidR="00A86F85" w:rsidRDefault="00A86F85">
      <w:r>
        <w:separator/>
      </w:r>
    </w:p>
  </w:footnote>
  <w:footnote w:type="continuationSeparator" w:id="0">
    <w:p w14:paraId="6A8BAFC1" w14:textId="77777777" w:rsidR="00A86F85" w:rsidRDefault="00A86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70"/>
      <w:gridCol w:w="2250"/>
      <w:gridCol w:w="2340"/>
      <w:gridCol w:w="2430"/>
    </w:tblGrid>
    <w:tr w:rsidR="00F560BE" w14:paraId="77F33F56" w14:textId="77777777">
      <w:trPr>
        <w:cantSplit/>
        <w:trHeight w:val="639"/>
        <w:jc w:val="center"/>
      </w:trPr>
      <w:tc>
        <w:tcPr>
          <w:tcW w:w="9990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6D4B2C66" w14:textId="77777777" w:rsidR="00F560BE" w:rsidRPr="00F560BE" w:rsidRDefault="00A8210F" w:rsidP="0094603D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</w:rPr>
          </w:pPr>
          <w:r w:rsidRPr="00A8210F">
            <w:rPr>
              <w:rFonts w:ascii="Calibri" w:hAnsi="Calibri" w:cs="Calibri"/>
              <w:b/>
              <w:sz w:val="36"/>
            </w:rPr>
            <w:t>GUJARAT PRINT PACK PUBLICATION PRIVATE LIMITED</w:t>
          </w:r>
        </w:p>
      </w:tc>
    </w:tr>
    <w:tr w:rsidR="00736B2E" w14:paraId="0C7AFA69" w14:textId="77777777">
      <w:trPr>
        <w:cantSplit/>
        <w:trHeight w:val="639"/>
        <w:jc w:val="center"/>
      </w:trPr>
      <w:tc>
        <w:tcPr>
          <w:tcW w:w="9990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49D1B0DD" w14:textId="77777777" w:rsidR="00736B2E" w:rsidRDefault="00736B2E" w:rsidP="0094603D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u w:val="single"/>
            </w:rPr>
          </w:pPr>
          <w:r>
            <w:rPr>
              <w:rFonts w:ascii="Calibri" w:hAnsi="Calibri" w:cs="Calibri"/>
              <w:b/>
              <w:u w:val="single"/>
            </w:rPr>
            <w:t xml:space="preserve">INDUCTION TRAINING RECORD </w:t>
          </w:r>
        </w:p>
      </w:tc>
    </w:tr>
    <w:tr w:rsidR="000B78D3" w14:paraId="14D41FCE" w14:textId="77777777">
      <w:trPr>
        <w:cantSplit/>
        <w:trHeight w:val="380"/>
        <w:jc w:val="center"/>
      </w:trPr>
      <w:tc>
        <w:tcPr>
          <w:tcW w:w="2970" w:type="dxa"/>
          <w:vAlign w:val="center"/>
        </w:tcPr>
        <w:p w14:paraId="64E545BD" w14:textId="77777777" w:rsidR="000B78D3" w:rsidRDefault="000B78D3" w:rsidP="0069693A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Format No.: </w:t>
          </w:r>
          <w:r w:rsidR="00064E52">
            <w:rPr>
              <w:rFonts w:ascii="Calibri" w:hAnsi="Calibri" w:cs="Calibri"/>
            </w:rPr>
            <w:t>F/HR/06</w:t>
          </w:r>
        </w:p>
      </w:tc>
      <w:tc>
        <w:tcPr>
          <w:tcW w:w="2250" w:type="dxa"/>
          <w:vAlign w:val="center"/>
        </w:tcPr>
        <w:p w14:paraId="4AB15B52" w14:textId="77777777" w:rsidR="000B78D3" w:rsidRDefault="00FC1444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t>Rev No: 00</w:t>
          </w:r>
        </w:p>
      </w:tc>
      <w:tc>
        <w:tcPr>
          <w:tcW w:w="2340" w:type="dxa"/>
        </w:tcPr>
        <w:p w14:paraId="110935B4" w14:textId="77777777" w:rsidR="000B78D3" w:rsidRDefault="00270B2A" w:rsidP="00FA3568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t xml:space="preserve">Date: </w:t>
          </w:r>
          <w:r w:rsidR="00064E52">
            <w:rPr>
              <w:rFonts w:ascii="Calibri" w:hAnsi="Calibri" w:cs="Calibri"/>
            </w:rPr>
            <w:t>01.12.2021</w:t>
          </w:r>
        </w:p>
      </w:tc>
      <w:tc>
        <w:tcPr>
          <w:tcW w:w="2430" w:type="dxa"/>
        </w:tcPr>
        <w:p w14:paraId="295DF6DC" w14:textId="77777777" w:rsidR="000B78D3" w:rsidRDefault="000B78D3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Page </w:t>
          </w:r>
          <w:r w:rsidR="0094603D">
            <w:rPr>
              <w:rFonts w:ascii="Calibri" w:hAnsi="Calibri" w:cs="Calibri"/>
            </w:rPr>
            <w:t>No.:</w:t>
          </w:r>
          <w:r>
            <w:rPr>
              <w:rFonts w:ascii="Calibri" w:hAnsi="Calibri" w:cs="Calibri"/>
            </w:rPr>
            <w:t xml:space="preserve"> </w:t>
          </w:r>
          <w:r>
            <w:rPr>
              <w:rFonts w:ascii="Calibri" w:hAnsi="Calibri" w:cs="Calibri"/>
            </w:rPr>
            <w:fldChar w:fldCharType="begin"/>
          </w:r>
          <w:r>
            <w:rPr>
              <w:rStyle w:val="PageNumber"/>
              <w:rFonts w:ascii="Calibri" w:hAnsi="Calibri" w:cs="Calibri"/>
            </w:rPr>
            <w:instrText xml:space="preserve"> PAGE </w:instrText>
          </w:r>
          <w:r>
            <w:rPr>
              <w:rFonts w:ascii="Calibri" w:hAnsi="Calibri" w:cs="Calibri"/>
            </w:rPr>
            <w:fldChar w:fldCharType="separate"/>
          </w:r>
          <w:r w:rsidR="00203597">
            <w:rPr>
              <w:rStyle w:val="PageNumber"/>
              <w:rFonts w:ascii="Calibri" w:hAnsi="Calibri" w:cs="Calibri"/>
              <w:noProof/>
            </w:rPr>
            <w:t>1</w:t>
          </w:r>
          <w:r>
            <w:rPr>
              <w:rFonts w:ascii="Calibri" w:hAnsi="Calibri" w:cs="Calibri"/>
            </w:rPr>
            <w:fldChar w:fldCharType="end"/>
          </w:r>
          <w:r>
            <w:rPr>
              <w:rFonts w:ascii="Calibri" w:hAnsi="Calibri" w:cs="Calibri"/>
            </w:rPr>
            <w:t xml:space="preserve"> Of </w:t>
          </w:r>
          <w:r>
            <w:rPr>
              <w:rFonts w:ascii="Calibri" w:hAnsi="Calibri" w:cs="Calibri"/>
            </w:rPr>
            <w:fldChar w:fldCharType="begin"/>
          </w:r>
          <w:r>
            <w:rPr>
              <w:rStyle w:val="PageNumber"/>
              <w:rFonts w:ascii="Calibri" w:hAnsi="Calibri" w:cs="Calibri"/>
            </w:rPr>
            <w:instrText xml:space="preserve"> NUMPAGES </w:instrText>
          </w:r>
          <w:r>
            <w:rPr>
              <w:rFonts w:ascii="Calibri" w:hAnsi="Calibri" w:cs="Calibri"/>
            </w:rPr>
            <w:fldChar w:fldCharType="separate"/>
          </w:r>
          <w:r w:rsidR="00203597">
            <w:rPr>
              <w:rStyle w:val="PageNumber"/>
              <w:rFonts w:ascii="Calibri" w:hAnsi="Calibri" w:cs="Calibri"/>
              <w:noProof/>
            </w:rPr>
            <w:t>1</w:t>
          </w:r>
          <w:r>
            <w:rPr>
              <w:rFonts w:ascii="Calibri" w:hAnsi="Calibri" w:cs="Calibri"/>
            </w:rPr>
            <w:fldChar w:fldCharType="end"/>
          </w:r>
        </w:p>
      </w:tc>
    </w:tr>
  </w:tbl>
  <w:p w14:paraId="28D4D90F" w14:textId="77777777" w:rsidR="00736B2E" w:rsidRDefault="00736B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D582B4C"/>
    <w:multiLevelType w:val="hybridMultilevel"/>
    <w:tmpl w:val="76A63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717520">
    <w:abstractNumId w:val="0"/>
  </w:num>
  <w:num w:numId="2" w16cid:durableId="459614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56281"/>
    <w:rsid w:val="00064E52"/>
    <w:rsid w:val="00074276"/>
    <w:rsid w:val="00096923"/>
    <w:rsid w:val="000B78D3"/>
    <w:rsid w:val="000C1614"/>
    <w:rsid w:val="0014173B"/>
    <w:rsid w:val="00143C34"/>
    <w:rsid w:val="001C17E0"/>
    <w:rsid w:val="001F1210"/>
    <w:rsid w:val="00203597"/>
    <w:rsid w:val="002071FC"/>
    <w:rsid w:val="00270B2A"/>
    <w:rsid w:val="002A47EC"/>
    <w:rsid w:val="002D29A6"/>
    <w:rsid w:val="002F057D"/>
    <w:rsid w:val="00310A55"/>
    <w:rsid w:val="00317638"/>
    <w:rsid w:val="00335244"/>
    <w:rsid w:val="003C36DA"/>
    <w:rsid w:val="003E7AE0"/>
    <w:rsid w:val="00470D4D"/>
    <w:rsid w:val="004E7A56"/>
    <w:rsid w:val="0052447C"/>
    <w:rsid w:val="00535B56"/>
    <w:rsid w:val="00556DD2"/>
    <w:rsid w:val="005A2EE9"/>
    <w:rsid w:val="005D32C6"/>
    <w:rsid w:val="00636040"/>
    <w:rsid w:val="00647BB8"/>
    <w:rsid w:val="00655473"/>
    <w:rsid w:val="00695561"/>
    <w:rsid w:val="0069693A"/>
    <w:rsid w:val="006A403C"/>
    <w:rsid w:val="006E6E70"/>
    <w:rsid w:val="006F397D"/>
    <w:rsid w:val="007242EB"/>
    <w:rsid w:val="00736B2E"/>
    <w:rsid w:val="00737B39"/>
    <w:rsid w:val="007B39DC"/>
    <w:rsid w:val="007B5B05"/>
    <w:rsid w:val="007E527D"/>
    <w:rsid w:val="007E59D4"/>
    <w:rsid w:val="008256C7"/>
    <w:rsid w:val="00890BDE"/>
    <w:rsid w:val="008A54DD"/>
    <w:rsid w:val="008D5108"/>
    <w:rsid w:val="008E6D6A"/>
    <w:rsid w:val="0094603D"/>
    <w:rsid w:val="00954043"/>
    <w:rsid w:val="009A2BB5"/>
    <w:rsid w:val="00A8210F"/>
    <w:rsid w:val="00A86F85"/>
    <w:rsid w:val="00AD30B5"/>
    <w:rsid w:val="00AF2B9F"/>
    <w:rsid w:val="00B87825"/>
    <w:rsid w:val="00C41039"/>
    <w:rsid w:val="00C72A84"/>
    <w:rsid w:val="00C7326B"/>
    <w:rsid w:val="00D1753D"/>
    <w:rsid w:val="00D5697C"/>
    <w:rsid w:val="00D92E4A"/>
    <w:rsid w:val="00DC6CD4"/>
    <w:rsid w:val="00DF3A58"/>
    <w:rsid w:val="00E51E43"/>
    <w:rsid w:val="00E74BCB"/>
    <w:rsid w:val="00EB2236"/>
    <w:rsid w:val="00EB2C3C"/>
    <w:rsid w:val="00EC3665"/>
    <w:rsid w:val="00EF20E3"/>
    <w:rsid w:val="00EF5F8B"/>
    <w:rsid w:val="00F560BE"/>
    <w:rsid w:val="00F70ABB"/>
    <w:rsid w:val="00F76DC1"/>
    <w:rsid w:val="00FA3568"/>
    <w:rsid w:val="00FC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A64C8"/>
  <w15:chartTrackingRefBased/>
  <w15:docId w15:val="{7DCBA851-5D77-4DD7-BBA4-5F3F3605A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  <w:sz w:val="24"/>
      <w:szCs w:val="24"/>
      <w:lang w:val="en-GB" w:eastAsia="en-US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Pr>
      <w:sz w:val="20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cs="Shruti"/>
      <w:lang w:eastAsia="x-none" w:bidi="gu-IN"/>
    </w:rPr>
  </w:style>
  <w:style w:type="character" w:customStyle="1" w:styleId="FooterChar">
    <w:name w:val="Footer Char"/>
    <w:link w:val="Footer"/>
    <w:uiPriority w:val="99"/>
    <w:rsid w:val="00270B2A"/>
    <w:rPr>
      <w:rFonts w:ascii="Bookman Old Style" w:hAnsi="Bookman Old Style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2F05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F76DC1"/>
    <w:pPr>
      <w:spacing w:line="360" w:lineRule="auto"/>
      <w:ind w:left="387"/>
      <w:jc w:val="both"/>
    </w:pPr>
    <w:rPr>
      <w:rFonts w:ascii="Arial" w:hAnsi="Arial" w:cs="Shruti"/>
      <w:sz w:val="20"/>
      <w:szCs w:val="20"/>
      <w:lang w:val="en-US" w:bidi="gu-IN"/>
    </w:rPr>
  </w:style>
  <w:style w:type="character" w:customStyle="1" w:styleId="BodyTextIndent2Char">
    <w:name w:val="Body Text Indent 2 Char"/>
    <w:link w:val="BodyTextIndent2"/>
    <w:rsid w:val="00F76DC1"/>
    <w:rPr>
      <w:rFonts w:ascii="Arial" w:hAnsi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0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3846</Characters>
  <Application>Microsoft Office Word</Application>
  <DocSecurity>4</DocSecurity>
  <PresentationFormat/>
  <Lines>549</Lines>
  <Paragraphs>265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International tubular services (India) Pvt. Ltd.</Company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G.V.Anand</dc:creator>
  <cp:keywords/>
  <dc:description/>
  <cp:lastModifiedBy>Parth Raval</cp:lastModifiedBy>
  <cp:revision>2</cp:revision>
  <cp:lastPrinted>2026-07-10T08:30:00Z</cp:lastPrinted>
  <dcterms:created xsi:type="dcterms:W3CDTF">2026-10-20T11:27:00Z</dcterms:created>
  <dcterms:modified xsi:type="dcterms:W3CDTF">2026-10-20T11:27:00Z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1033-8.1.0.3036</vt:lpwstr>
  </property>
</Properties>
</file>