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1134"/>
        <w:gridCol w:w="1276"/>
        <w:gridCol w:w="1559"/>
        <w:gridCol w:w="709"/>
        <w:gridCol w:w="992"/>
        <w:gridCol w:w="2977"/>
      </w:tblGrid>
      <w:tr w:rsidR="001241AD" w:rsidRPr="00A7263B" w14:paraId="539E2D74" w14:textId="77777777" w:rsidTr="00C10022">
        <w:tc>
          <w:tcPr>
            <w:tcW w:w="1276" w:type="dxa"/>
          </w:tcPr>
          <w:p w14:paraId="4F611654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Report No.</w:t>
            </w:r>
          </w:p>
        </w:tc>
        <w:tc>
          <w:tcPr>
            <w:tcW w:w="1134" w:type="dxa"/>
            <w:shd w:val="clear" w:color="auto" w:fill="F7F7F7"/>
          </w:tcPr>
          <w:p w14:paraId="5AA26FDA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1276" w:type="dxa"/>
          </w:tcPr>
          <w:p w14:paraId="24A9E825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Report Date</w:t>
            </w:r>
          </w:p>
        </w:tc>
        <w:tc>
          <w:tcPr>
            <w:tcW w:w="1559" w:type="dxa"/>
            <w:shd w:val="clear" w:color="auto" w:fill="F7F7F7"/>
          </w:tcPr>
          <w:p w14:paraId="253BA723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  <w:gridSpan w:val="2"/>
          </w:tcPr>
          <w:p w14:paraId="7C87BF6E" w14:textId="77777777" w:rsidR="001241AD" w:rsidRPr="00A7263B" w:rsidRDefault="00633E87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Auditor</w:t>
            </w:r>
            <w:r w:rsidR="001241AD" w:rsidRPr="00A7263B">
              <w:rPr>
                <w:rFonts w:ascii="Calibri" w:hAnsi="Calibri" w:cs="Calibri"/>
                <w:b/>
              </w:rPr>
              <w:t>’s Name</w:t>
            </w:r>
          </w:p>
        </w:tc>
        <w:tc>
          <w:tcPr>
            <w:tcW w:w="2977" w:type="dxa"/>
            <w:shd w:val="clear" w:color="auto" w:fill="F7F7F7"/>
          </w:tcPr>
          <w:p w14:paraId="7EC7D75E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</w:tr>
      <w:tr w:rsidR="001A61D9" w:rsidRPr="00A7263B" w14:paraId="7D3C2001" w14:textId="77777777" w:rsidTr="00067F1E">
        <w:trPr>
          <w:trHeight w:val="92"/>
        </w:trPr>
        <w:tc>
          <w:tcPr>
            <w:tcW w:w="2410" w:type="dxa"/>
            <w:gridSpan w:val="2"/>
          </w:tcPr>
          <w:p w14:paraId="7642A22A" w14:textId="77777777" w:rsidR="001A61D9" w:rsidRPr="00A7263B" w:rsidRDefault="001A61D9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Dept. / Area / Function</w:t>
            </w:r>
          </w:p>
        </w:tc>
        <w:tc>
          <w:tcPr>
            <w:tcW w:w="3544" w:type="dxa"/>
            <w:gridSpan w:val="3"/>
            <w:shd w:val="clear" w:color="auto" w:fill="F7F7F7"/>
          </w:tcPr>
          <w:p w14:paraId="75541C17" w14:textId="77777777" w:rsidR="001A61D9" w:rsidRPr="00A7263B" w:rsidRDefault="001A61D9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3969" w:type="dxa"/>
            <w:gridSpan w:val="2"/>
            <w:shd w:val="clear" w:color="auto" w:fill="F7F7F7"/>
            <w:vAlign w:val="center"/>
          </w:tcPr>
          <w:p w14:paraId="36C6A1DB" w14:textId="77777777" w:rsidR="001A61D9" w:rsidRPr="00A7263B" w:rsidRDefault="001A61D9" w:rsidP="00C10022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  <w:r w:rsidRPr="00A7263B">
              <w:rPr>
                <w:rFonts w:ascii="Calibri" w:hAnsi="Calibri" w:cs="Calibri"/>
                <w:b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A7263B">
              <w:rPr>
                <w:rFonts w:ascii="Calibri" w:hAnsi="Calibri" w:cs="Calibri"/>
                <w:b/>
                <w:sz w:val="18"/>
                <w:szCs w:val="18"/>
              </w:rPr>
              <w:instrText xml:space="preserve"> FORMCHECKBOX </w:instrText>
            </w:r>
            <w:r w:rsidRPr="00A7263B">
              <w:rPr>
                <w:rFonts w:ascii="Calibri" w:hAnsi="Calibri" w:cs="Calibri"/>
                <w:b/>
                <w:sz w:val="18"/>
                <w:szCs w:val="18"/>
              </w:rPr>
            </w:r>
            <w:r w:rsidRPr="00A7263B">
              <w:rPr>
                <w:rFonts w:ascii="Calibri" w:hAnsi="Calibri" w:cs="Calibri"/>
                <w:b/>
                <w:sz w:val="18"/>
                <w:szCs w:val="18"/>
              </w:rPr>
              <w:fldChar w:fldCharType="end"/>
            </w:r>
            <w:bookmarkEnd w:id="0"/>
            <w:r w:rsidRPr="00A7263B">
              <w:rPr>
                <w:rFonts w:ascii="Calibri" w:hAnsi="Calibri" w:cs="Calibri"/>
                <w:b/>
                <w:sz w:val="18"/>
                <w:szCs w:val="18"/>
              </w:rPr>
              <w:t xml:space="preserve"> Non-Conformance</w:t>
            </w:r>
          </w:p>
        </w:tc>
      </w:tr>
    </w:tbl>
    <w:p w14:paraId="06A4B137" w14:textId="77777777" w:rsidR="001E0906" w:rsidRPr="00A7263B" w:rsidRDefault="001E0906" w:rsidP="00486C65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</w:rPr>
      </w:pPr>
      <w:r w:rsidRPr="00A7263B">
        <w:rPr>
          <w:rFonts w:ascii="Calibri" w:hAnsi="Calibri" w:cs="Calibri"/>
        </w:rPr>
        <w:t xml:space="preserve"> </w:t>
      </w:r>
      <w:r w:rsidR="000741E1" w:rsidRPr="00A7263B">
        <w:rPr>
          <w:rFonts w:ascii="Calibri" w:hAnsi="Calibri" w:cs="Calibri"/>
        </w:rPr>
        <w:t xml:space="preserve">   </w:t>
      </w:r>
      <w:r w:rsidRPr="00A7263B">
        <w:rPr>
          <w:rFonts w:ascii="Calibri" w:hAnsi="Calibri" w:cs="Calibri"/>
        </w:rPr>
        <w:t xml:space="preserve">   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7F7F7"/>
        <w:tblLayout w:type="fixed"/>
        <w:tblLook w:val="0000" w:firstRow="0" w:lastRow="0" w:firstColumn="0" w:lastColumn="0" w:noHBand="0" w:noVBand="0"/>
      </w:tblPr>
      <w:tblGrid>
        <w:gridCol w:w="2977"/>
        <w:gridCol w:w="3402"/>
        <w:gridCol w:w="1559"/>
        <w:gridCol w:w="567"/>
        <w:gridCol w:w="1418"/>
      </w:tblGrid>
      <w:tr w:rsidR="001E0906" w:rsidRPr="00A7263B" w14:paraId="58A0EE93" w14:textId="77777777">
        <w:tblPrEx>
          <w:tblCellMar>
            <w:top w:w="0" w:type="dxa"/>
            <w:bottom w:w="0" w:type="dxa"/>
          </w:tblCellMar>
        </w:tblPrEx>
        <w:trPr>
          <w:cantSplit/>
          <w:trHeight w:val="177"/>
        </w:trPr>
        <w:tc>
          <w:tcPr>
            <w:tcW w:w="6379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shd w:val="clear" w:color="auto" w:fill="F7F7F7"/>
            <w:vAlign w:val="center"/>
          </w:tcPr>
          <w:p w14:paraId="772F3F5A" w14:textId="77777777" w:rsidR="001E0906" w:rsidRPr="00A7263B" w:rsidRDefault="009F2278" w:rsidP="00A7450C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 xml:space="preserve">NC </w:t>
            </w:r>
            <w:r w:rsidR="000741E1" w:rsidRPr="00A7263B">
              <w:rPr>
                <w:rFonts w:ascii="Calibri" w:hAnsi="Calibri" w:cs="Calibri"/>
                <w:b/>
                <w:u w:val="single"/>
              </w:rPr>
              <w:t>FINDING STATEMENT</w:t>
            </w:r>
            <w:r w:rsidR="000741E1" w:rsidRPr="00A7263B">
              <w:rPr>
                <w:rFonts w:ascii="Calibri" w:hAnsi="Calibri" w:cs="Calibri"/>
                <w:b/>
              </w:rPr>
              <w:t xml:space="preserve"> </w:t>
            </w:r>
            <w:r w:rsidR="00323426" w:rsidRPr="00A7263B">
              <w:rPr>
                <w:rFonts w:ascii="Calibri" w:hAnsi="Calibri" w:cs="Calibri"/>
              </w:rPr>
              <w:t>(Mention details of detected / potential problem)</w:t>
            </w:r>
          </w:p>
        </w:tc>
        <w:tc>
          <w:tcPr>
            <w:tcW w:w="3544" w:type="dxa"/>
            <w:gridSpan w:val="3"/>
            <w:tcBorders>
              <w:top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F7F7F7"/>
            <w:vAlign w:val="center"/>
          </w:tcPr>
          <w:p w14:paraId="6A9E5E9F" w14:textId="77777777" w:rsidR="001E0906" w:rsidRPr="00A7263B" w:rsidRDefault="001E0906" w:rsidP="001E090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u w:val="single"/>
              </w:rPr>
            </w:pPr>
            <w:r w:rsidRPr="00A7263B">
              <w:rPr>
                <w:rFonts w:ascii="Calibri" w:hAnsi="Calibri" w:cs="Calibri"/>
                <w:b/>
                <w:sz w:val="18"/>
                <w:szCs w:val="18"/>
                <w:u w:val="single"/>
              </w:rPr>
              <w:t>Objective Evidence(s), if any</w:t>
            </w:r>
          </w:p>
        </w:tc>
      </w:tr>
      <w:tr w:rsidR="00BF3EC0" w:rsidRPr="00A7263B" w14:paraId="421F08F8" w14:textId="77777777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6379" w:type="dxa"/>
            <w:gridSpan w:val="2"/>
            <w:tcBorders>
              <w:top w:val="nil"/>
              <w:left w:val="double" w:sz="4" w:space="0" w:color="auto"/>
              <w:bottom w:val="nil"/>
            </w:tcBorders>
            <w:shd w:val="clear" w:color="auto" w:fill="F7F7F7"/>
          </w:tcPr>
          <w:p w14:paraId="30ED5E10" w14:textId="77777777" w:rsidR="00A7450C" w:rsidRPr="00A7263B" w:rsidRDefault="00A7450C" w:rsidP="00A7450C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</w:p>
          <w:p w14:paraId="1D3E4B6E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F7F7F7"/>
            <w:vAlign w:val="center"/>
          </w:tcPr>
          <w:p w14:paraId="79E0769A" w14:textId="77777777" w:rsidR="001E0906" w:rsidRPr="00A7263B" w:rsidRDefault="00A7450C" w:rsidP="000741E1">
            <w:pPr>
              <w:pStyle w:val="Heading8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A7263B">
              <w:rPr>
                <w:rFonts w:ascii="Calibri" w:hAnsi="Calibri" w:cs="Calibri"/>
                <w:b w:val="0"/>
                <w:sz w:val="20"/>
                <w:u w:val="none"/>
              </w:rPr>
              <w:t xml:space="preserve">Reference </w:t>
            </w:r>
            <w:r w:rsidR="001E0906" w:rsidRPr="00A7263B">
              <w:rPr>
                <w:rFonts w:ascii="Calibri" w:hAnsi="Calibri" w:cs="Calibri"/>
                <w:b w:val="0"/>
                <w:sz w:val="20"/>
                <w:u w:val="none"/>
              </w:rPr>
              <w:t>Record(s)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7F7F7"/>
          </w:tcPr>
          <w:p w14:paraId="3332E244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BF3EC0" w:rsidRPr="00A7263B" w14:paraId="04C23DDA" w14:textId="77777777">
        <w:tblPrEx>
          <w:tblCellMar>
            <w:top w:w="0" w:type="dxa"/>
            <w:bottom w:w="0" w:type="dxa"/>
          </w:tblCellMar>
        </w:tblPrEx>
        <w:trPr>
          <w:cantSplit/>
          <w:trHeight w:val="387"/>
        </w:trPr>
        <w:tc>
          <w:tcPr>
            <w:tcW w:w="6379" w:type="dxa"/>
            <w:gridSpan w:val="2"/>
            <w:tcBorders>
              <w:top w:val="nil"/>
              <w:left w:val="double" w:sz="4" w:space="0" w:color="auto"/>
              <w:bottom w:val="nil"/>
            </w:tcBorders>
            <w:shd w:val="clear" w:color="auto" w:fill="F7F7F7"/>
          </w:tcPr>
          <w:p w14:paraId="3BA7E9C3" w14:textId="77777777" w:rsidR="001E0906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  <w:p w14:paraId="33BFA53F" w14:textId="77777777" w:rsidR="0087734A" w:rsidRDefault="008773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  <w:p w14:paraId="5A333FB2" w14:textId="77777777" w:rsidR="0087734A" w:rsidRDefault="008773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  <w:p w14:paraId="7B1F7962" w14:textId="77777777" w:rsidR="0087734A" w:rsidRPr="00A7263B" w:rsidRDefault="008773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single" w:sz="8" w:space="0" w:color="auto"/>
            </w:tcBorders>
            <w:shd w:val="clear" w:color="auto" w:fill="F7F7F7"/>
            <w:vAlign w:val="center"/>
          </w:tcPr>
          <w:p w14:paraId="0180B01F" w14:textId="77777777" w:rsidR="001E0906" w:rsidRPr="00A7263B" w:rsidRDefault="001E0906" w:rsidP="000741E1">
            <w:pPr>
              <w:rPr>
                <w:rFonts w:ascii="Calibri" w:hAnsi="Calibri" w:cs="Calibri"/>
              </w:rPr>
            </w:pPr>
            <w:r w:rsidRPr="00A7263B">
              <w:rPr>
                <w:rFonts w:ascii="Calibri" w:hAnsi="Calibri" w:cs="Calibri"/>
              </w:rPr>
              <w:t>Procedure / Flow Chart</w:t>
            </w:r>
            <w:r w:rsidR="00BF3EC0" w:rsidRPr="00A7263B">
              <w:rPr>
                <w:rFonts w:ascii="Calibri" w:hAnsi="Calibri" w:cs="Calibri"/>
              </w:rPr>
              <w:t xml:space="preserve"> No.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bottom w:val="single" w:sz="8" w:space="0" w:color="auto"/>
              <w:right w:val="double" w:sz="4" w:space="0" w:color="auto"/>
            </w:tcBorders>
            <w:shd w:val="clear" w:color="auto" w:fill="F7F7F7"/>
          </w:tcPr>
          <w:p w14:paraId="40F15121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BF3EC0" w:rsidRPr="00A7263B" w14:paraId="40F64C86" w14:textId="77777777">
        <w:tblPrEx>
          <w:tblCellMar>
            <w:top w:w="0" w:type="dxa"/>
            <w:bottom w:w="0" w:type="dxa"/>
          </w:tblCellMar>
        </w:tblPrEx>
        <w:trPr>
          <w:cantSplit/>
          <w:trHeight w:val="273"/>
        </w:trPr>
        <w:tc>
          <w:tcPr>
            <w:tcW w:w="6379" w:type="dxa"/>
            <w:gridSpan w:val="2"/>
            <w:tcBorders>
              <w:top w:val="nil"/>
              <w:left w:val="double" w:sz="4" w:space="0" w:color="auto"/>
              <w:bottom w:val="nil"/>
            </w:tcBorders>
            <w:shd w:val="clear" w:color="auto" w:fill="F7F7F7"/>
          </w:tcPr>
          <w:p w14:paraId="2ACB917D" w14:textId="77777777" w:rsidR="00BF3EC0" w:rsidRPr="00A7263B" w:rsidRDefault="00BF3EC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shd w:val="clear" w:color="auto" w:fill="F7F7F7"/>
            <w:vAlign w:val="center"/>
          </w:tcPr>
          <w:p w14:paraId="5E993237" w14:textId="77777777" w:rsidR="00BF3EC0" w:rsidRPr="00A7263B" w:rsidRDefault="00BF3EC0" w:rsidP="000741E1">
            <w:pPr>
              <w:rPr>
                <w:rFonts w:ascii="Calibri" w:hAnsi="Calibri" w:cs="Calibri"/>
              </w:rPr>
            </w:pPr>
            <w:r w:rsidRPr="00A7263B">
              <w:rPr>
                <w:rFonts w:ascii="Calibri" w:hAnsi="Calibri" w:cs="Calibri"/>
              </w:rPr>
              <w:t xml:space="preserve"> Clause No.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shd w:val="clear" w:color="auto" w:fill="F7F7F7"/>
          </w:tcPr>
          <w:p w14:paraId="36283E99" w14:textId="77777777" w:rsidR="00BF3EC0" w:rsidRPr="00A7263B" w:rsidRDefault="00BF3EC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E94C63" w:rsidRPr="00A7263B" w14:paraId="08D9CF1E" w14:textId="77777777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2977" w:type="dxa"/>
            <w:tcBorders>
              <w:left w:val="double" w:sz="4" w:space="0" w:color="auto"/>
              <w:bottom w:val="double" w:sz="4" w:space="0" w:color="auto"/>
            </w:tcBorders>
            <w:shd w:val="clear" w:color="auto" w:fill="F7F7F7"/>
            <w:vAlign w:val="center"/>
          </w:tcPr>
          <w:p w14:paraId="43E27B75" w14:textId="77777777" w:rsidR="00E94C63" w:rsidRPr="00A7263B" w:rsidRDefault="00E94C63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Auditor’s Sign.</w:t>
            </w:r>
          </w:p>
        </w:tc>
        <w:tc>
          <w:tcPr>
            <w:tcW w:w="3402" w:type="dxa"/>
            <w:tcBorders>
              <w:bottom w:val="double" w:sz="4" w:space="0" w:color="auto"/>
            </w:tcBorders>
            <w:vAlign w:val="center"/>
          </w:tcPr>
          <w:p w14:paraId="62A71BFB" w14:textId="77777777" w:rsidR="00E94C63" w:rsidRPr="00A7263B" w:rsidRDefault="00E94C63" w:rsidP="00633E8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Auditee’s Sign.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FE95C47" w14:textId="77777777" w:rsidR="00E94C63" w:rsidRPr="00A7263B" w:rsidRDefault="00E94C63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Planned Closing Date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85DF70" w14:textId="77777777" w:rsidR="00E94C63" w:rsidRPr="00A7263B" w:rsidRDefault="00E94C63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</w:tc>
      </w:tr>
    </w:tbl>
    <w:p w14:paraId="26EB5617" w14:textId="77777777" w:rsidR="000D354D" w:rsidRPr="00A7263B" w:rsidRDefault="000D354D" w:rsidP="00716BC5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</w:rPr>
      </w:pPr>
    </w:p>
    <w:p w14:paraId="2D527FEE" w14:textId="77777777" w:rsidR="003D7D18" w:rsidRPr="00A7263B" w:rsidRDefault="00E97B5E" w:rsidP="003D7D18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i/>
        </w:rPr>
      </w:pPr>
      <w:r w:rsidRPr="00A7263B">
        <w:rPr>
          <w:rFonts w:ascii="Calibri" w:hAnsi="Calibri" w:cs="Calibri"/>
          <w:i/>
          <w:u w:val="single"/>
        </w:rPr>
        <w:t>Note</w:t>
      </w:r>
      <w:r w:rsidRPr="00A7263B">
        <w:rPr>
          <w:rFonts w:ascii="Calibri" w:hAnsi="Calibri" w:cs="Calibri"/>
          <w:i/>
        </w:rPr>
        <w:t>:</w:t>
      </w:r>
      <w:r w:rsidR="003D7D18" w:rsidRPr="00A7263B">
        <w:rPr>
          <w:rFonts w:ascii="Calibri" w:hAnsi="Calibri" w:cs="Calibri"/>
          <w:i/>
        </w:rPr>
        <w:t xml:space="preserve"> The following Root Cause Analysis shall be done by the Auditee for the Detected Non-Conformance only.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268"/>
        <w:gridCol w:w="3331"/>
        <w:gridCol w:w="2481"/>
      </w:tblGrid>
      <w:tr w:rsidR="000C1B09" w:rsidRPr="00A7263B" w14:paraId="6D494D1C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923" w:type="dxa"/>
            <w:gridSpan w:val="4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</w:tcPr>
          <w:p w14:paraId="5102A38E" w14:textId="77777777" w:rsidR="000C1B09" w:rsidRPr="00A7263B" w:rsidRDefault="000741E1" w:rsidP="001B52D3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>ROOT CAUSE(S)</w:t>
            </w:r>
            <w:r w:rsidRPr="00A7263B">
              <w:rPr>
                <w:rFonts w:ascii="Calibri" w:hAnsi="Calibri" w:cs="Calibri"/>
              </w:rPr>
              <w:t xml:space="preserve"> </w:t>
            </w:r>
            <w:r w:rsidR="000C1B09" w:rsidRPr="00A7263B">
              <w:rPr>
                <w:rFonts w:ascii="Calibri" w:hAnsi="Calibri" w:cs="Calibri"/>
                <w:sz w:val="18"/>
                <w:szCs w:val="18"/>
              </w:rPr>
              <w:t xml:space="preserve">(Carryout a Root Cause Analysis in terms of </w:t>
            </w:r>
            <w:r w:rsidR="00CE3875" w:rsidRPr="00A7263B">
              <w:rPr>
                <w:rFonts w:ascii="Calibri" w:hAnsi="Calibri" w:cs="Calibri"/>
                <w:b/>
                <w:sz w:val="18"/>
                <w:szCs w:val="18"/>
              </w:rPr>
              <w:t>WHY</w:t>
            </w:r>
            <w:r w:rsidR="00CE3875" w:rsidRPr="00A7263B">
              <w:rPr>
                <w:rFonts w:ascii="Calibri" w:hAnsi="Calibri" w:cs="Calibri"/>
                <w:sz w:val="18"/>
                <w:szCs w:val="18"/>
              </w:rPr>
              <w:t xml:space="preserve"> attributing to </w:t>
            </w:r>
            <w:r w:rsidR="000C1B09" w:rsidRPr="00A7263B">
              <w:rPr>
                <w:rFonts w:ascii="Calibri" w:hAnsi="Calibri" w:cs="Calibri"/>
                <w:sz w:val="18"/>
                <w:szCs w:val="18"/>
              </w:rPr>
              <w:t>as follows,</w:t>
            </w:r>
          </w:p>
        </w:tc>
      </w:tr>
      <w:tr w:rsidR="001A61D9" w:rsidRPr="00A7263B" w14:paraId="7D43B73E" w14:textId="77777777" w:rsidTr="00067F1E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9923" w:type="dxa"/>
            <w:gridSpan w:val="4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02012CD" w14:textId="77777777" w:rsidR="001A61D9" w:rsidRDefault="001A61D9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597DFE0A" w14:textId="77777777" w:rsidR="001A61D9" w:rsidRDefault="001A61D9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5187AEFB" w14:textId="77777777" w:rsidR="001A61D9" w:rsidRDefault="001A61D9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5D50BBDB" w14:textId="77777777" w:rsidR="001A61D9" w:rsidRPr="00A7263B" w:rsidRDefault="001A61D9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</w:tc>
      </w:tr>
      <w:tr w:rsidR="001F646B" w:rsidRPr="00A7263B" w14:paraId="36BFBC9E" w14:textId="77777777" w:rsidTr="00C84E14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1843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9D9BAF0" w14:textId="77777777" w:rsidR="001F646B" w:rsidRPr="00A7263B" w:rsidRDefault="001F646B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  <w:r w:rsidRPr="00A7263B">
              <w:rPr>
                <w:rFonts w:ascii="Calibri" w:hAnsi="Calibri" w:cs="Calibri"/>
                <w:b/>
              </w:rPr>
              <w:t>Auditee’s Sign.</w:t>
            </w:r>
          </w:p>
        </w:tc>
        <w:tc>
          <w:tcPr>
            <w:tcW w:w="2268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0E554F1" w14:textId="77777777" w:rsidR="001F646B" w:rsidRPr="00A7263B" w:rsidRDefault="001F646B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</w:tc>
        <w:tc>
          <w:tcPr>
            <w:tcW w:w="3331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8F86D88" w14:textId="77777777" w:rsidR="001F646B" w:rsidRPr="00A7263B" w:rsidRDefault="00C84E14" w:rsidP="00C84E1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  <w:r>
              <w:rPr>
                <w:rFonts w:ascii="Calibri" w:hAnsi="Calibri" w:cs="Calibri"/>
                <w:b/>
              </w:rPr>
              <w:t>Auditor’s Sign for acceptance</w:t>
            </w:r>
          </w:p>
        </w:tc>
        <w:tc>
          <w:tcPr>
            <w:tcW w:w="2481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D8EB4EE" w14:textId="77777777" w:rsidR="001F646B" w:rsidRPr="00A7263B" w:rsidRDefault="001F646B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</w:tc>
      </w:tr>
    </w:tbl>
    <w:p w14:paraId="74B3CF0A" w14:textId="77777777" w:rsidR="0037714E" w:rsidRPr="00A7263B" w:rsidRDefault="0037714E" w:rsidP="00716BC5">
      <w:pPr>
        <w:pStyle w:val="Header"/>
        <w:tabs>
          <w:tab w:val="clear" w:pos="4320"/>
          <w:tab w:val="clear" w:pos="8640"/>
          <w:tab w:val="right" w:pos="1526"/>
        </w:tabs>
        <w:spacing w:line="48" w:lineRule="auto"/>
        <w:ind w:left="108"/>
        <w:rPr>
          <w:rFonts w:ascii="Calibri" w:hAnsi="Calibri" w:cs="Calibri"/>
        </w:rPr>
      </w:pPr>
      <w:r w:rsidRPr="00A7263B">
        <w:rPr>
          <w:rFonts w:ascii="Calibri" w:hAnsi="Calibri" w:cs="Calibri"/>
          <w:b/>
        </w:rPr>
        <w:tab/>
      </w:r>
    </w:p>
    <w:p w14:paraId="311AA413" w14:textId="77777777" w:rsidR="004E7D4F" w:rsidRPr="00A7263B" w:rsidRDefault="004E7D4F" w:rsidP="004E7D4F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  <w:b/>
          <w:u w:val="single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6"/>
        <w:gridCol w:w="2977"/>
      </w:tblGrid>
      <w:tr w:rsidR="0037714E" w:rsidRPr="00A7263B" w14:paraId="286CDF4B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923" w:type="dxa"/>
            <w:gridSpan w:val="2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</w:tcPr>
          <w:p w14:paraId="6615470A" w14:textId="77777777" w:rsidR="001A61D9" w:rsidRDefault="001A61D9" w:rsidP="001A61D9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>CORRECTI</w:t>
            </w:r>
            <w:r>
              <w:rPr>
                <w:rFonts w:ascii="Calibri" w:hAnsi="Calibri" w:cs="Calibri"/>
                <w:b/>
                <w:u w:val="single"/>
              </w:rPr>
              <w:t>ON</w:t>
            </w:r>
            <w:r w:rsidRPr="00A7263B">
              <w:rPr>
                <w:rFonts w:ascii="Calibri" w:hAnsi="Calibri" w:cs="Calibri"/>
                <w:b/>
                <w:u w:val="single"/>
              </w:rPr>
              <w:t xml:space="preserve"> ACTION</w:t>
            </w:r>
          </w:p>
          <w:p w14:paraId="5953382D" w14:textId="77777777" w:rsidR="001A61D9" w:rsidRDefault="001A61D9" w:rsidP="001A61D9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  <w:p w14:paraId="689F059D" w14:textId="77777777" w:rsidR="001A61D9" w:rsidRPr="00A7263B" w:rsidRDefault="001A61D9" w:rsidP="001A61D9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  <w:p w14:paraId="37A74E1F" w14:textId="77777777" w:rsidR="0037714E" w:rsidRPr="00A7263B" w:rsidRDefault="0037714E" w:rsidP="001A61D9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</w:tc>
      </w:tr>
      <w:tr w:rsidR="009C3CA0" w:rsidRPr="00A7263B" w14:paraId="43C250C2" w14:textId="77777777" w:rsidTr="001A61D9">
        <w:tblPrEx>
          <w:tblCellMar>
            <w:top w:w="0" w:type="dxa"/>
            <w:bottom w:w="0" w:type="dxa"/>
          </w:tblCellMar>
        </w:tblPrEx>
        <w:trPr>
          <w:cantSplit/>
          <w:trHeight w:val="1343"/>
        </w:trPr>
        <w:tc>
          <w:tcPr>
            <w:tcW w:w="9923" w:type="dxa"/>
            <w:gridSpan w:val="2"/>
            <w:tcBorders>
              <w:top w:val="single" w:sz="8" w:space="0" w:color="auto"/>
              <w:left w:val="double" w:sz="4" w:space="0" w:color="auto"/>
              <w:right w:val="double" w:sz="4" w:space="0" w:color="auto"/>
            </w:tcBorders>
          </w:tcPr>
          <w:p w14:paraId="73BF0687" w14:textId="77777777" w:rsidR="001A61D9" w:rsidRPr="00A7263B" w:rsidRDefault="001A61D9" w:rsidP="001A61D9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>CORRECTIVE ACTION</w:t>
            </w:r>
          </w:p>
          <w:p w14:paraId="026A516C" w14:textId="77777777" w:rsidR="009C3CA0" w:rsidRPr="00A7263B" w:rsidRDefault="009C3CA0" w:rsidP="00616AE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Calibri" w:hAnsi="Calibri" w:cs="Calibri"/>
                <w:b/>
              </w:rPr>
            </w:pPr>
          </w:p>
        </w:tc>
      </w:tr>
      <w:tr w:rsidR="004E7D4F" w:rsidRPr="00A7263B" w14:paraId="63DFD54A" w14:textId="77777777">
        <w:tblPrEx>
          <w:tblCellMar>
            <w:top w:w="0" w:type="dxa"/>
            <w:bottom w:w="0" w:type="dxa"/>
          </w:tblCellMar>
        </w:tblPrEx>
        <w:trPr>
          <w:cantSplit/>
          <w:trHeight w:val="317"/>
        </w:trPr>
        <w:tc>
          <w:tcPr>
            <w:tcW w:w="69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0A108FC" w14:textId="77777777" w:rsidR="004E7D4F" w:rsidRPr="00A7263B" w:rsidRDefault="004E7D4F" w:rsidP="00633E8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 xml:space="preserve">Auditee’s Sign.                                                                                     </w:t>
            </w:r>
          </w:p>
        </w:tc>
        <w:tc>
          <w:tcPr>
            <w:tcW w:w="297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CE2623F" w14:textId="77777777" w:rsidR="004E7D4F" w:rsidRPr="00A7263B" w:rsidRDefault="004E7D4F" w:rsidP="004E7D4F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Date</w:t>
            </w:r>
          </w:p>
        </w:tc>
      </w:tr>
    </w:tbl>
    <w:p w14:paraId="1D065FE3" w14:textId="77777777" w:rsidR="004E7D4F" w:rsidRPr="00A7263B" w:rsidRDefault="004E7D4F" w:rsidP="004E7D4F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</w:rPr>
      </w:pPr>
    </w:p>
    <w:p w14:paraId="18993F70" w14:textId="77777777" w:rsidR="009674C6" w:rsidRPr="00A7263B" w:rsidRDefault="009674C6" w:rsidP="00716BC5">
      <w:pPr>
        <w:pStyle w:val="Header"/>
        <w:tabs>
          <w:tab w:val="clear" w:pos="4320"/>
          <w:tab w:val="clear" w:pos="8640"/>
          <w:tab w:val="right" w:pos="5495"/>
        </w:tabs>
        <w:spacing w:line="48" w:lineRule="auto"/>
        <w:ind w:left="108"/>
        <w:rPr>
          <w:rFonts w:ascii="Calibri" w:hAnsi="Calibri" w:cs="Calibri"/>
        </w:rPr>
      </w:pPr>
      <w:r w:rsidRPr="00A7263B">
        <w:rPr>
          <w:rFonts w:ascii="Calibri" w:hAnsi="Calibri" w:cs="Calibri"/>
        </w:rPr>
        <w:tab/>
      </w:r>
    </w:p>
    <w:tbl>
      <w:tblPr>
        <w:tblW w:w="992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auto"/>
          <w:insideV w:val="single" w:sz="8" w:space="0" w:color="auto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5387"/>
        <w:gridCol w:w="4536"/>
      </w:tblGrid>
      <w:tr w:rsidR="0087734A" w:rsidRPr="00A7263B" w14:paraId="63463081" w14:textId="77777777" w:rsidTr="00E25C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2"/>
            <w:shd w:val="clear" w:color="auto" w:fill="F5F5F5"/>
          </w:tcPr>
          <w:p w14:paraId="4A237976" w14:textId="77777777" w:rsidR="0087734A" w:rsidRPr="00E25C4D" w:rsidRDefault="0087734A" w:rsidP="0087734A">
            <w:pPr>
              <w:spacing w:line="360" w:lineRule="auto"/>
              <w:rPr>
                <w:rFonts w:ascii="Calibri" w:hAnsi="Calibri" w:cs="Tahoma"/>
                <w:u w:val="single"/>
              </w:rPr>
            </w:pPr>
            <w:r w:rsidRPr="0087734A">
              <w:rPr>
                <w:rFonts w:ascii="Calibri" w:hAnsi="Calibri" w:cs="Calibri"/>
                <w:b/>
                <w:u w:val="single"/>
              </w:rPr>
              <w:t xml:space="preserve">Follow–up </w:t>
            </w:r>
            <w:r w:rsidR="00E97B5E" w:rsidRPr="0087734A">
              <w:rPr>
                <w:rFonts w:ascii="Calibri" w:hAnsi="Calibri" w:cs="Calibri"/>
                <w:b/>
                <w:u w:val="single"/>
              </w:rPr>
              <w:t>audit</w:t>
            </w:r>
            <w:r w:rsidR="00E97B5E" w:rsidRPr="001D124A">
              <w:rPr>
                <w:rFonts w:ascii="Tahoma" w:hAnsi="Tahoma" w:cs="Tahoma"/>
                <w:u w:val="single"/>
              </w:rPr>
              <w:t>:</w:t>
            </w:r>
            <w:r w:rsidRPr="00E25C4D">
              <w:rPr>
                <w:rFonts w:ascii="Calibri" w:hAnsi="Calibri" w:cs="Tahoma"/>
                <w:u w:val="single"/>
              </w:rPr>
              <w:t xml:space="preserve"> (</w:t>
            </w:r>
            <w:r w:rsidRPr="00E25C4D">
              <w:rPr>
                <w:rFonts w:ascii="Calibri" w:hAnsi="Calibri" w:cs="Tahoma"/>
              </w:rPr>
              <w:t>Verification and effectiveness of action taken)</w:t>
            </w:r>
          </w:p>
          <w:p w14:paraId="4DF79289" w14:textId="77777777" w:rsidR="0087734A" w:rsidRDefault="0087734A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b/>
              </w:rPr>
            </w:pPr>
          </w:p>
          <w:p w14:paraId="2DBD7679" w14:textId="77777777" w:rsidR="0087734A" w:rsidRDefault="0087734A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b/>
              </w:rPr>
            </w:pPr>
          </w:p>
          <w:p w14:paraId="5876DE97" w14:textId="77777777" w:rsidR="0087734A" w:rsidRPr="00A7263B" w:rsidRDefault="0087734A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b/>
              </w:rPr>
            </w:pPr>
          </w:p>
        </w:tc>
      </w:tr>
      <w:tr w:rsidR="00616AEB" w:rsidRPr="00A7263B" w14:paraId="6B61D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7" w:type="dxa"/>
            <w:shd w:val="clear" w:color="auto" w:fill="F5F5F5"/>
          </w:tcPr>
          <w:p w14:paraId="16BFA30D" w14:textId="77777777" w:rsidR="001A61D9" w:rsidRDefault="0087734A" w:rsidP="00616A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u w:val="single"/>
              </w:rPr>
              <w:t>C</w:t>
            </w:r>
            <w:r w:rsidR="000741E1" w:rsidRPr="00A7263B">
              <w:rPr>
                <w:rFonts w:ascii="Calibri" w:hAnsi="Calibri" w:cs="Calibri"/>
                <w:b/>
                <w:u w:val="single"/>
              </w:rPr>
              <w:t>AR CLOSING VERIFICATION</w:t>
            </w:r>
            <w:r w:rsidR="000741E1" w:rsidRPr="00A7263B">
              <w:rPr>
                <w:rFonts w:ascii="Calibri" w:hAnsi="Calibri" w:cs="Calibri"/>
                <w:b/>
              </w:rPr>
              <w:t xml:space="preserve"> </w:t>
            </w:r>
          </w:p>
          <w:p w14:paraId="50DEE990" w14:textId="77777777" w:rsidR="00616AEB" w:rsidRPr="00A7263B" w:rsidRDefault="009674C6" w:rsidP="00616A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</w:rPr>
              <w:t>Date</w:t>
            </w:r>
            <w:r w:rsidRPr="00A7263B">
              <w:rPr>
                <w:rFonts w:ascii="Calibri" w:hAnsi="Calibri" w:cs="Calibri"/>
                <w:b/>
              </w:rPr>
              <w:t xml:space="preserve"> </w:t>
            </w:r>
            <w:r w:rsidR="00A90CF8" w:rsidRPr="00A7263B">
              <w:rPr>
                <w:rFonts w:ascii="Calibri" w:hAnsi="Calibri" w:cs="Calibri"/>
                <w:b/>
              </w:rPr>
              <w:t>__</w:t>
            </w:r>
            <w:r w:rsidR="000741E1" w:rsidRPr="00A7263B">
              <w:rPr>
                <w:rFonts w:ascii="Calibri" w:hAnsi="Calibri" w:cs="Calibri"/>
                <w:b/>
              </w:rPr>
              <w:t>_______</w:t>
            </w:r>
            <w:r w:rsidR="00A90CF8" w:rsidRPr="00A7263B">
              <w:rPr>
                <w:rFonts w:ascii="Calibri" w:hAnsi="Calibri" w:cs="Calibri"/>
                <w:b/>
              </w:rPr>
              <w:t>_______</w:t>
            </w:r>
            <w:r w:rsidRPr="00A7263B">
              <w:rPr>
                <w:rFonts w:ascii="Calibri" w:hAnsi="Calibri" w:cs="Calibri"/>
                <w:b/>
              </w:rPr>
              <w:t xml:space="preserve">                             </w:t>
            </w:r>
          </w:p>
          <w:p w14:paraId="12B309DD" w14:textId="77777777" w:rsidR="001A61D9" w:rsidRDefault="00616AEB" w:rsidP="00616A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</w:rPr>
              <w:t xml:space="preserve">Verified </w:t>
            </w:r>
            <w:r w:rsidR="00E97B5E" w:rsidRPr="00A7263B">
              <w:rPr>
                <w:rFonts w:ascii="Calibri" w:hAnsi="Calibri" w:cs="Calibri"/>
              </w:rPr>
              <w:t>by</w:t>
            </w:r>
            <w:r w:rsidRPr="00A7263B">
              <w:rPr>
                <w:rFonts w:ascii="Calibri" w:hAnsi="Calibri" w:cs="Calibri"/>
                <w:b/>
              </w:rPr>
              <w:t xml:space="preserve"> </w:t>
            </w:r>
            <w:r w:rsidR="00A90CF8" w:rsidRPr="00A7263B">
              <w:rPr>
                <w:rFonts w:ascii="Calibri" w:hAnsi="Calibri" w:cs="Calibri"/>
                <w:b/>
              </w:rPr>
              <w:t>_____________________</w:t>
            </w:r>
            <w:r w:rsidR="009674C6" w:rsidRPr="00A7263B">
              <w:rPr>
                <w:rFonts w:ascii="Calibri" w:hAnsi="Calibri" w:cs="Calibri"/>
                <w:b/>
              </w:rPr>
              <w:t xml:space="preserve"> </w:t>
            </w:r>
          </w:p>
          <w:p w14:paraId="798E20DF" w14:textId="77777777" w:rsidR="00616AEB" w:rsidRPr="00A7263B" w:rsidRDefault="009674C6" w:rsidP="00616A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</w:rPr>
              <w:t>Sign.</w:t>
            </w:r>
            <w:r w:rsidR="000741E1" w:rsidRPr="00A7263B">
              <w:rPr>
                <w:rFonts w:ascii="Calibri" w:hAnsi="Calibri" w:cs="Calibri"/>
              </w:rPr>
              <w:t xml:space="preserve"> ________________</w:t>
            </w:r>
          </w:p>
        </w:tc>
        <w:tc>
          <w:tcPr>
            <w:tcW w:w="4536" w:type="dxa"/>
            <w:shd w:val="clear" w:color="auto" w:fill="F5F5F5"/>
          </w:tcPr>
          <w:p w14:paraId="5C90170D" w14:textId="77777777" w:rsidR="001A61D9" w:rsidRDefault="00616AEB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</w:rPr>
            </w:pPr>
            <w:r w:rsidRPr="00A7263B">
              <w:rPr>
                <w:rFonts w:ascii="Calibri" w:hAnsi="Calibri" w:cs="Calibri"/>
                <w:b/>
              </w:rPr>
              <w:t xml:space="preserve">Actions Found </w:t>
            </w:r>
            <w:r w:rsidR="009674C6" w:rsidRPr="00A7263B">
              <w:rPr>
                <w:rFonts w:ascii="Calibri" w:hAnsi="Calibri" w:cs="Calibri"/>
                <w:b/>
              </w:rPr>
              <w:t xml:space="preserve">  </w:t>
            </w:r>
            <w:r w:rsidRPr="00A7263B">
              <w:rPr>
                <w:rFonts w:ascii="Calibri" w:hAnsi="Calibri" w:cs="Calibri"/>
                <w:b/>
              </w:rPr>
              <w:t xml:space="preserve"> </w:t>
            </w:r>
            <w:r w:rsidR="00D813D0">
              <w:rPr>
                <w:rFonts w:ascii="Calibri" w:hAnsi="Calibri" w:cs="Calibri"/>
              </w:rPr>
              <w:t xml:space="preserve">- </w:t>
            </w:r>
          </w:p>
          <w:p w14:paraId="1ED13A4C" w14:textId="77777777" w:rsidR="001A61D9" w:rsidRDefault="00E97B5E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</w:rPr>
              <w:t>Satisfactory /</w:t>
            </w:r>
            <w:r w:rsidR="00616AEB" w:rsidRPr="00A7263B">
              <w:rPr>
                <w:rFonts w:ascii="Calibri" w:hAnsi="Calibri" w:cs="Calibri"/>
              </w:rPr>
              <w:t xml:space="preserve">  </w:t>
            </w:r>
            <w:r w:rsidR="009674C6" w:rsidRPr="00A7263B">
              <w:rPr>
                <w:rFonts w:ascii="Calibri" w:hAnsi="Calibri" w:cs="Calibri"/>
              </w:rPr>
              <w:t xml:space="preserve">  </w:t>
            </w:r>
            <w:r w:rsidR="00616AEB" w:rsidRPr="00A7263B">
              <w:rPr>
                <w:rFonts w:ascii="Calibri" w:hAnsi="Calibri" w:cs="Calibri"/>
              </w:rPr>
              <w:t>Unsatisfactory</w:t>
            </w:r>
            <w:r w:rsidR="00616AEB" w:rsidRPr="00A7263B">
              <w:rPr>
                <w:rFonts w:ascii="Calibri" w:hAnsi="Calibri" w:cs="Calibri"/>
                <w:b/>
              </w:rPr>
              <w:t xml:space="preserve">            </w:t>
            </w:r>
          </w:p>
          <w:p w14:paraId="5BB630A7" w14:textId="77777777" w:rsidR="001A61D9" w:rsidRDefault="0087734A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</w:t>
            </w:r>
            <w:r w:rsidR="00616AEB" w:rsidRPr="00A7263B">
              <w:rPr>
                <w:rFonts w:ascii="Calibri" w:hAnsi="Calibri" w:cs="Calibri"/>
                <w:b/>
              </w:rPr>
              <w:t xml:space="preserve">AR  </w:t>
            </w:r>
            <w:r w:rsidR="009674C6" w:rsidRPr="00A7263B">
              <w:rPr>
                <w:rFonts w:ascii="Calibri" w:hAnsi="Calibri" w:cs="Calibri"/>
                <w:b/>
              </w:rPr>
              <w:t xml:space="preserve">                 </w:t>
            </w:r>
            <w:r w:rsidR="00616AEB" w:rsidRPr="00A7263B">
              <w:rPr>
                <w:rFonts w:ascii="Calibri" w:hAnsi="Calibri" w:cs="Calibri"/>
              </w:rPr>
              <w:t>-</w:t>
            </w:r>
            <w:r w:rsidR="00616AEB" w:rsidRPr="00A7263B">
              <w:rPr>
                <w:rFonts w:ascii="Calibri" w:hAnsi="Calibri" w:cs="Calibri"/>
                <w:b/>
              </w:rPr>
              <w:t xml:space="preserve">   </w:t>
            </w:r>
          </w:p>
          <w:p w14:paraId="77755599" w14:textId="77777777" w:rsidR="00616AEB" w:rsidRPr="00A7263B" w:rsidRDefault="00616AEB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u w:val="single"/>
              </w:rPr>
            </w:pPr>
            <w:r w:rsidRPr="00A7263B">
              <w:rPr>
                <w:rFonts w:ascii="Calibri" w:hAnsi="Calibri" w:cs="Calibri"/>
              </w:rPr>
              <w:t xml:space="preserve">Closed  </w:t>
            </w:r>
            <w:r w:rsidR="009674C6" w:rsidRPr="00A7263B">
              <w:rPr>
                <w:rFonts w:ascii="Calibri" w:hAnsi="Calibri" w:cs="Calibri"/>
              </w:rPr>
              <w:t xml:space="preserve">      </w:t>
            </w:r>
            <w:r w:rsidRPr="00A7263B">
              <w:rPr>
                <w:rFonts w:ascii="Calibri" w:hAnsi="Calibri" w:cs="Calibri"/>
              </w:rPr>
              <w:t xml:space="preserve">/  </w:t>
            </w:r>
            <w:r w:rsidR="009674C6" w:rsidRPr="00A7263B">
              <w:rPr>
                <w:rFonts w:ascii="Calibri" w:hAnsi="Calibri" w:cs="Calibri"/>
              </w:rPr>
              <w:t xml:space="preserve">   </w:t>
            </w:r>
            <w:r w:rsidRPr="00A7263B">
              <w:rPr>
                <w:rFonts w:ascii="Calibri" w:hAnsi="Calibri" w:cs="Calibri"/>
              </w:rPr>
              <w:t>Not Closed</w:t>
            </w:r>
            <w:r w:rsidRPr="00A7263B">
              <w:rPr>
                <w:rFonts w:ascii="Calibri" w:hAnsi="Calibri" w:cs="Calibri"/>
                <w:b/>
              </w:rPr>
              <w:t xml:space="preserve">              </w:t>
            </w:r>
          </w:p>
        </w:tc>
      </w:tr>
    </w:tbl>
    <w:p w14:paraId="2312DDA9" w14:textId="77777777" w:rsidR="00E94C63" w:rsidRPr="00A7263B" w:rsidRDefault="00E94C63" w:rsidP="00362A3B">
      <w:pPr>
        <w:pStyle w:val="Header"/>
        <w:tabs>
          <w:tab w:val="clear" w:pos="4320"/>
          <w:tab w:val="clear" w:pos="8640"/>
          <w:tab w:val="right" w:pos="7479"/>
        </w:tabs>
        <w:spacing w:line="48" w:lineRule="auto"/>
        <w:ind w:left="108"/>
        <w:rPr>
          <w:rFonts w:ascii="Calibri" w:hAnsi="Calibri" w:cs="Calibri"/>
          <w:b/>
        </w:rPr>
      </w:pPr>
      <w:r w:rsidRPr="00A7263B">
        <w:rPr>
          <w:rFonts w:ascii="Calibri" w:hAnsi="Calibri" w:cs="Calibri"/>
          <w:b/>
        </w:rPr>
        <w:tab/>
      </w:r>
    </w:p>
    <w:p w14:paraId="25CE6BBF" w14:textId="77777777" w:rsidR="000D354D" w:rsidRPr="00A7263B" w:rsidRDefault="000D354D" w:rsidP="003D7D18">
      <w:pPr>
        <w:pStyle w:val="Footer"/>
        <w:tabs>
          <w:tab w:val="clear" w:pos="4320"/>
          <w:tab w:val="clear" w:pos="8640"/>
          <w:tab w:val="center" w:pos="4927"/>
          <w:tab w:val="right" w:pos="9747"/>
        </w:tabs>
        <w:rPr>
          <w:rFonts w:ascii="Calibri" w:hAnsi="Calibri" w:cs="Calibri"/>
          <w:u w:val="single"/>
        </w:rPr>
        <w:sectPr w:rsidR="000D354D" w:rsidRPr="00A7263B" w:rsidSect="007F676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9" w:h="16834" w:code="9"/>
          <w:pgMar w:top="284" w:right="569" w:bottom="142" w:left="1418" w:header="420" w:footer="0" w:gutter="0"/>
          <w:cols w:space="720"/>
        </w:sectPr>
      </w:pPr>
    </w:p>
    <w:p w14:paraId="7B083F92" w14:textId="77777777" w:rsidR="000D354D" w:rsidRPr="00A7263B" w:rsidRDefault="000D354D" w:rsidP="00362A3B">
      <w:pPr>
        <w:pStyle w:val="Header"/>
        <w:tabs>
          <w:tab w:val="clear" w:pos="4320"/>
          <w:tab w:val="clear" w:pos="8640"/>
        </w:tabs>
        <w:spacing w:line="14" w:lineRule="auto"/>
        <w:rPr>
          <w:rFonts w:ascii="Calibri" w:hAnsi="Calibri" w:cs="Calibri"/>
          <w:sz w:val="22"/>
        </w:rPr>
      </w:pPr>
    </w:p>
    <w:sectPr w:rsidR="000D354D" w:rsidRPr="00A7263B" w:rsidSect="007F6768">
      <w:headerReference w:type="default" r:id="rId13"/>
      <w:footerReference w:type="default" r:id="rId14"/>
      <w:type w:val="continuous"/>
      <w:pgSz w:w="11909" w:h="16834" w:code="9"/>
      <w:pgMar w:top="425" w:right="709" w:bottom="567" w:left="1701" w:header="42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2DD9" w14:textId="77777777" w:rsidR="00E536A4" w:rsidRDefault="00E536A4" w:rsidP="00624A82">
      <w:pPr>
        <w:pStyle w:val="BodyText"/>
      </w:pPr>
      <w:r>
        <w:separator/>
      </w:r>
    </w:p>
  </w:endnote>
  <w:endnote w:type="continuationSeparator" w:id="0">
    <w:p w14:paraId="1461CEC3" w14:textId="77777777" w:rsidR="00E536A4" w:rsidRDefault="00E536A4" w:rsidP="00624A8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693C" w14:textId="77777777" w:rsidR="00BA22D9" w:rsidRDefault="00BA22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72C8" w14:textId="77777777" w:rsidR="000D354D" w:rsidRDefault="000D354D">
    <w:pPr>
      <w:pStyle w:val="Footer"/>
      <w:spacing w:line="14" w:lineRule="auto"/>
    </w:pPr>
  </w:p>
  <w:p w14:paraId="7DAD0485" w14:textId="77777777" w:rsidR="000D354D" w:rsidRPr="00555B0E" w:rsidRDefault="000D354D" w:rsidP="004C6B00">
    <w:pPr>
      <w:pStyle w:val="Footer"/>
      <w:ind w:left="142"/>
      <w:jc w:val="center"/>
      <w:rPr>
        <w:rFonts w:ascii="Calibri" w:hAnsi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EA481" w14:textId="77777777" w:rsidR="00BA22D9" w:rsidRDefault="00BA22D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68CC2" w14:textId="77777777" w:rsidR="000D354D" w:rsidRDefault="000D354D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C1A09" w14:textId="77777777" w:rsidR="00E536A4" w:rsidRDefault="00E536A4" w:rsidP="00624A82">
      <w:pPr>
        <w:pStyle w:val="BodyText"/>
      </w:pPr>
      <w:r>
        <w:separator/>
      </w:r>
    </w:p>
  </w:footnote>
  <w:footnote w:type="continuationSeparator" w:id="0">
    <w:p w14:paraId="5A7C11FB" w14:textId="77777777" w:rsidR="00E536A4" w:rsidRDefault="00E536A4" w:rsidP="00624A8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25AE" w14:textId="77777777" w:rsidR="00BA22D9" w:rsidRDefault="00BA22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1A61D9" w:rsidRPr="00F57020" w14:paraId="303FD0BF" w14:textId="77777777" w:rsidTr="00A7263B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0B3CA2D7" w14:textId="77777777" w:rsidR="001A61D9" w:rsidRDefault="00BA22D9" w:rsidP="001B52D3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BA22D9">
            <w:rPr>
              <w:rFonts w:ascii="Calibri" w:hAnsi="Calibri" w:cs="Calibri"/>
              <w:b/>
              <w:sz w:val="24"/>
              <w:szCs w:val="24"/>
              <w:u w:val="single"/>
            </w:rPr>
            <w:t xml:space="preserve">GUJARAT PRINT PACK PUBLICATION PRIVATE </w:t>
          </w:r>
          <w:r w:rsidRPr="00BA22D9">
            <w:rPr>
              <w:rFonts w:ascii="Calibri" w:hAnsi="Calibri" w:cs="Calibri"/>
              <w:b/>
              <w:sz w:val="24"/>
              <w:szCs w:val="24"/>
              <w:u w:val="single"/>
            </w:rPr>
            <w:t>LIMITED</w:t>
          </w:r>
        </w:p>
      </w:tc>
    </w:tr>
    <w:tr w:rsidR="001B52D3" w:rsidRPr="00F57020" w14:paraId="4EEC5192" w14:textId="77777777" w:rsidTr="00A7263B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1B380389" w14:textId="77777777" w:rsidR="001B52D3" w:rsidRPr="001B52D3" w:rsidRDefault="00633E87" w:rsidP="001B52D3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  <w:u w:val="single"/>
            </w:rPr>
            <w:t>INTERNAL AUDIT NC REPORT</w:t>
          </w:r>
        </w:p>
      </w:tc>
    </w:tr>
    <w:tr w:rsidR="00DF71FA" w:rsidRPr="00F57020" w14:paraId="54C6E30A" w14:textId="77777777" w:rsidTr="00A7263B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5B022DB9" w14:textId="77777777" w:rsidR="00DF71FA" w:rsidRPr="00F57020" w:rsidRDefault="00DF71FA" w:rsidP="00920949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2250" w:type="dxa"/>
          <w:vAlign w:val="center"/>
        </w:tcPr>
        <w:p w14:paraId="7DA0EA52" w14:textId="77777777" w:rsidR="00DF71FA" w:rsidRPr="00F57020" w:rsidRDefault="004C6B00" w:rsidP="00B91788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</w:t>
          </w:r>
          <w:r w:rsidR="001A61D9">
            <w:rPr>
              <w:rFonts w:ascii="Calibri" w:hAnsi="Calibri" w:cs="Calibri"/>
            </w:rPr>
            <w:t>1</w:t>
          </w:r>
        </w:p>
      </w:tc>
      <w:tc>
        <w:tcPr>
          <w:tcW w:w="2340" w:type="dxa"/>
        </w:tcPr>
        <w:p w14:paraId="214A3D02" w14:textId="77777777" w:rsidR="00DF71FA" w:rsidRPr="00F57020" w:rsidRDefault="00DF71FA" w:rsidP="00553C3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Date: </w:t>
          </w:r>
          <w:r w:rsidR="001A61D9">
            <w:rPr>
              <w:rFonts w:ascii="Calibri" w:hAnsi="Calibri" w:cs="Calibri"/>
            </w:rPr>
            <w:t>01.12.2021</w:t>
          </w:r>
        </w:p>
      </w:tc>
      <w:tc>
        <w:tcPr>
          <w:tcW w:w="2430" w:type="dxa"/>
        </w:tcPr>
        <w:p w14:paraId="38133AE3" w14:textId="77777777" w:rsidR="00DF71FA" w:rsidRPr="00F57020" w:rsidRDefault="00DF71FA" w:rsidP="00A7263B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CB676B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553C39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553C39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6D00E8E5" w14:textId="77777777" w:rsidR="001B52D3" w:rsidRDefault="001B52D3" w:rsidP="001B52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D357" w14:textId="77777777" w:rsidR="00BA22D9" w:rsidRDefault="00BA22D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9639"/>
    </w:tblGrid>
    <w:tr w:rsidR="000D354D" w14:paraId="38987061" w14:textId="77777777">
      <w:tblPrEx>
        <w:tblCellMar>
          <w:top w:w="0" w:type="dxa"/>
          <w:bottom w:w="0" w:type="dxa"/>
        </w:tblCellMar>
      </w:tblPrEx>
      <w:trPr>
        <w:trHeight w:val="500"/>
      </w:trPr>
      <w:tc>
        <w:tcPr>
          <w:tcW w:w="9639" w:type="dxa"/>
        </w:tcPr>
        <w:p w14:paraId="394094D7" w14:textId="77777777" w:rsidR="000D354D" w:rsidRDefault="000D354D">
          <w:pPr>
            <w:pStyle w:val="Header"/>
            <w:jc w:val="center"/>
            <w:outlineLvl w:val="0"/>
            <w:rPr>
              <w:rFonts w:ascii="Arial" w:hAnsi="Arial"/>
              <w:b/>
              <w:shadow/>
              <w:sz w:val="44"/>
            </w:rPr>
          </w:pPr>
          <w:r>
            <w:rPr>
              <w:rFonts w:ascii="Arial" w:hAnsi="Arial"/>
              <w:b/>
              <w:shadow/>
              <w:sz w:val="44"/>
            </w:rPr>
            <w:t>DIVYESH DESAI &amp; ASSOCIATES</w:t>
          </w:r>
        </w:p>
        <w:p w14:paraId="7D9AD98A" w14:textId="77777777" w:rsidR="000D354D" w:rsidRDefault="000D354D">
          <w:pPr>
            <w:pStyle w:val="Header"/>
            <w:jc w:val="center"/>
            <w:outlineLvl w:val="0"/>
            <w:rPr>
              <w:rFonts w:ascii="Arial" w:hAnsi="Arial"/>
              <w:b/>
              <w:shadow/>
              <w:sz w:val="32"/>
            </w:rPr>
          </w:pPr>
          <w:r>
            <w:rPr>
              <w:rFonts w:ascii="Arial" w:hAnsi="Arial"/>
              <w:b/>
              <w:shadow/>
              <w:sz w:val="32"/>
            </w:rPr>
            <w:t>AHMEDABAD</w:t>
          </w:r>
        </w:p>
      </w:tc>
    </w:tr>
  </w:tbl>
  <w:p w14:paraId="4B1C0CC8" w14:textId="77777777" w:rsidR="000D354D" w:rsidRDefault="000D35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A6665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3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521550835">
    <w:abstractNumId w:val="4"/>
  </w:num>
  <w:num w:numId="2" w16cid:durableId="1665549006">
    <w:abstractNumId w:val="1"/>
  </w:num>
  <w:num w:numId="3" w16cid:durableId="186258985">
    <w:abstractNumId w:val="3"/>
  </w:num>
  <w:num w:numId="4" w16cid:durableId="1684669118">
    <w:abstractNumId w:val="2"/>
  </w:num>
  <w:num w:numId="5" w16cid:durableId="166261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6D9"/>
    <w:rsid w:val="00016657"/>
    <w:rsid w:val="00067F1E"/>
    <w:rsid w:val="000741E1"/>
    <w:rsid w:val="000C1B09"/>
    <w:rsid w:val="000D354D"/>
    <w:rsid w:val="001061A0"/>
    <w:rsid w:val="001241AD"/>
    <w:rsid w:val="0014246C"/>
    <w:rsid w:val="001462DE"/>
    <w:rsid w:val="0015074A"/>
    <w:rsid w:val="00163BC0"/>
    <w:rsid w:val="001A61D9"/>
    <w:rsid w:val="001B52D3"/>
    <w:rsid w:val="001E0906"/>
    <w:rsid w:val="001F646B"/>
    <w:rsid w:val="002A40E4"/>
    <w:rsid w:val="002B0658"/>
    <w:rsid w:val="00323426"/>
    <w:rsid w:val="00326F80"/>
    <w:rsid w:val="00362A3B"/>
    <w:rsid w:val="0037714E"/>
    <w:rsid w:val="003A0D15"/>
    <w:rsid w:val="003C0455"/>
    <w:rsid w:val="003D7D18"/>
    <w:rsid w:val="003E41BA"/>
    <w:rsid w:val="004456D9"/>
    <w:rsid w:val="00451CA4"/>
    <w:rsid w:val="00480B59"/>
    <w:rsid w:val="00486C65"/>
    <w:rsid w:val="00486C70"/>
    <w:rsid w:val="004C6B00"/>
    <w:rsid w:val="004E7D4F"/>
    <w:rsid w:val="00516350"/>
    <w:rsid w:val="00551551"/>
    <w:rsid w:val="00553C39"/>
    <w:rsid w:val="0055449D"/>
    <w:rsid w:val="00555B0E"/>
    <w:rsid w:val="005675B4"/>
    <w:rsid w:val="005933DD"/>
    <w:rsid w:val="005B1295"/>
    <w:rsid w:val="005B2B16"/>
    <w:rsid w:val="005C10F0"/>
    <w:rsid w:val="005D5527"/>
    <w:rsid w:val="005E75E6"/>
    <w:rsid w:val="00603696"/>
    <w:rsid w:val="0060639E"/>
    <w:rsid w:val="006073E8"/>
    <w:rsid w:val="00616AEB"/>
    <w:rsid w:val="00624A82"/>
    <w:rsid w:val="00633E87"/>
    <w:rsid w:val="006359E2"/>
    <w:rsid w:val="006972D3"/>
    <w:rsid w:val="006A38CE"/>
    <w:rsid w:val="006D1FD3"/>
    <w:rsid w:val="00716BC5"/>
    <w:rsid w:val="00745899"/>
    <w:rsid w:val="00755E9F"/>
    <w:rsid w:val="007B0BC2"/>
    <w:rsid w:val="007E11F7"/>
    <w:rsid w:val="007F6768"/>
    <w:rsid w:val="00811DD5"/>
    <w:rsid w:val="00812EC4"/>
    <w:rsid w:val="0081325E"/>
    <w:rsid w:val="008473CB"/>
    <w:rsid w:val="008558BB"/>
    <w:rsid w:val="0087734A"/>
    <w:rsid w:val="00893D67"/>
    <w:rsid w:val="008E61D7"/>
    <w:rsid w:val="00917A2E"/>
    <w:rsid w:val="00920949"/>
    <w:rsid w:val="009674C6"/>
    <w:rsid w:val="00993EF6"/>
    <w:rsid w:val="009A1C63"/>
    <w:rsid w:val="009C3CA0"/>
    <w:rsid w:val="009F2278"/>
    <w:rsid w:val="00A45D0F"/>
    <w:rsid w:val="00A7263B"/>
    <w:rsid w:val="00A7450C"/>
    <w:rsid w:val="00A90CF8"/>
    <w:rsid w:val="00AE1CBF"/>
    <w:rsid w:val="00AF0B50"/>
    <w:rsid w:val="00B545EC"/>
    <w:rsid w:val="00B65D06"/>
    <w:rsid w:val="00B91788"/>
    <w:rsid w:val="00BA22D9"/>
    <w:rsid w:val="00BA7D3B"/>
    <w:rsid w:val="00BB45C7"/>
    <w:rsid w:val="00BC7E77"/>
    <w:rsid w:val="00BE0A20"/>
    <w:rsid w:val="00BF3EC0"/>
    <w:rsid w:val="00C10022"/>
    <w:rsid w:val="00C17355"/>
    <w:rsid w:val="00C41432"/>
    <w:rsid w:val="00C71C4A"/>
    <w:rsid w:val="00C84E14"/>
    <w:rsid w:val="00CB3ACB"/>
    <w:rsid w:val="00CB676B"/>
    <w:rsid w:val="00CE3875"/>
    <w:rsid w:val="00CE79AB"/>
    <w:rsid w:val="00CF0DD4"/>
    <w:rsid w:val="00D35E35"/>
    <w:rsid w:val="00D64DC8"/>
    <w:rsid w:val="00D813D0"/>
    <w:rsid w:val="00DF71FA"/>
    <w:rsid w:val="00E23EC8"/>
    <w:rsid w:val="00E25C4D"/>
    <w:rsid w:val="00E269BD"/>
    <w:rsid w:val="00E4001C"/>
    <w:rsid w:val="00E4509D"/>
    <w:rsid w:val="00E536A4"/>
    <w:rsid w:val="00E66CF1"/>
    <w:rsid w:val="00E83329"/>
    <w:rsid w:val="00E94C63"/>
    <w:rsid w:val="00E97B5E"/>
    <w:rsid w:val="00ED26A2"/>
    <w:rsid w:val="00F224D0"/>
    <w:rsid w:val="00F84A51"/>
    <w:rsid w:val="00F85E81"/>
    <w:rsid w:val="00F9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443CFC"/>
  <w15:chartTrackingRefBased/>
  <w15:docId w15:val="{A703EB5B-3FF9-4173-AEF2-35853453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 Narrow" w:hAnsi="Arial Narrow"/>
      <w:b/>
      <w:sz w:val="22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C173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24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52D3"/>
    <w:rPr>
      <w:color w:val="0000FF"/>
      <w:u w:val="single"/>
    </w:rPr>
  </w:style>
  <w:style w:type="paragraph" w:customStyle="1" w:styleId="DefaultText">
    <w:name w:val="Default Text"/>
    <w:basedOn w:val="Normal"/>
    <w:rsid w:val="007E11F7"/>
    <w:rPr>
      <w:snapToGrid w:val="0"/>
      <w:sz w:val="24"/>
    </w:rPr>
  </w:style>
  <w:style w:type="character" w:customStyle="1" w:styleId="FooterChar">
    <w:name w:val="Footer Char"/>
    <w:link w:val="Footer"/>
    <w:uiPriority w:val="99"/>
    <w:rsid w:val="004C6B00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SSPL%20ISO%20Documents\ISO%20Final%201\Management%20Representative\Formats%20-%20MR\ISO%20Forma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Formats.dot</Template>
  <TotalTime>0</TotalTime>
  <Pages>1</Pages>
  <Words>170</Words>
  <Characters>924</Characters>
  <Application>Microsoft Office Word</Application>
  <DocSecurity>4</DocSecurity>
  <Lines>92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Ravi Iyer</dc:creator>
  <cp:keywords/>
  <cp:lastModifiedBy>Parth Raval</cp:lastModifiedBy>
  <cp:revision>2</cp:revision>
  <cp:lastPrinted>2005-01-02T15:23:00Z</cp:lastPrinted>
  <dcterms:created xsi:type="dcterms:W3CDTF">2026-10-20T11:31:00Z</dcterms:created>
  <dcterms:modified xsi:type="dcterms:W3CDTF">2026-10-20T11:31:00Z</dcterms:modified>
  <cp:category>MR</cp:category>
</cp:coreProperties>
</file>