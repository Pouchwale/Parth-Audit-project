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750" w:type="dxa"/>
        <w:tblInd w:w="-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50"/>
      </w:tblGrid>
      <w:tr w:rsidR="00F93C60" w:rsidRPr="00F57020" w:rsidTr="00DF69DE">
        <w:trPr>
          <w:cantSplit/>
          <w:trHeight w:val="134"/>
        </w:trPr>
        <w:tc>
          <w:tcPr>
            <w:tcW w:w="15750" w:type="dxa"/>
          </w:tcPr>
          <w:p w:rsidR="00F93C60" w:rsidRDefault="00F93C60" w:rsidP="001F09D5">
            <w:pPr>
              <w:spacing w:before="120" w:line="360" w:lineRule="auto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Protocol for Cleaning of Company Owned Vehicle as mentioned below. </w:t>
            </w:r>
          </w:p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69"/>
              <w:gridCol w:w="3770"/>
              <w:gridCol w:w="3769"/>
              <w:gridCol w:w="3770"/>
            </w:tblGrid>
            <w:tr w:rsidR="008D6D48" w:rsidRPr="001F09D5" w:rsidTr="007568E0">
              <w:tc>
                <w:tcPr>
                  <w:tcW w:w="3769" w:type="dxa"/>
                  <w:shd w:val="clear" w:color="auto" w:fill="auto"/>
                </w:tcPr>
                <w:p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GJ02ZZ6403</w:t>
                  </w:r>
                  <w:r w:rsidRPr="001F09D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– </w:t>
                  </w: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ECHO</w:t>
                  </w:r>
                </w:p>
              </w:tc>
              <w:tc>
                <w:tcPr>
                  <w:tcW w:w="3770" w:type="dxa"/>
                  <w:shd w:val="clear" w:color="auto" w:fill="auto"/>
                </w:tcPr>
                <w:p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GJ02AT4947 – BOLERO PICK UP</w:t>
                  </w:r>
                </w:p>
              </w:tc>
              <w:tc>
                <w:tcPr>
                  <w:tcW w:w="3769" w:type="dxa"/>
                  <w:shd w:val="clear" w:color="auto" w:fill="auto"/>
                </w:tcPr>
                <w:p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GJ02AT2070 – EICHER TRUCK</w:t>
                  </w:r>
                </w:p>
              </w:tc>
              <w:tc>
                <w:tcPr>
                  <w:tcW w:w="3770" w:type="dxa"/>
                  <w:shd w:val="clear" w:color="auto" w:fill="auto"/>
                </w:tcPr>
                <w:p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</w:t>
                  </w: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5340 </w:t>
                  </w: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– EICHER TRUCK</w:t>
                  </w:r>
                </w:p>
              </w:tc>
            </w:tr>
          </w:tbl>
          <w:p w:rsidR="00F93C60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Company owned vehicles shall be exclusively used for transportation of Finish products to customers or Transporters. </w:t>
            </w:r>
          </w:p>
          <w:p w:rsidR="00F93C60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Each vehicle shall be Daily cleaned with dry mopping &amp; wet mopping with </w:t>
            </w:r>
            <w:r w:rsidRPr="00CF64B1">
              <w:rPr>
                <w:rFonts w:ascii="Calibri" w:hAnsi="Calibri" w:cs="Tahoma"/>
                <w:b/>
                <w:sz w:val="24"/>
                <w:szCs w:val="24"/>
              </w:rPr>
              <w:t>on weekly basis. Record</w:t>
            </w:r>
            <w:r>
              <w:rPr>
                <w:rFonts w:ascii="Calibri" w:hAnsi="Calibri" w:cs="Tahoma"/>
                <w:b/>
                <w:sz w:val="24"/>
                <w:szCs w:val="24"/>
              </w:rPr>
              <w:t xml:space="preserve"> of cleaning shall be maintained as below.</w:t>
            </w:r>
          </w:p>
          <w:p w:rsidR="00F93C60" w:rsidRPr="002D4DD4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Each vehicle shall be checked for any objectionable material, </w:t>
            </w:r>
            <w:r w:rsidR="00DF69DE">
              <w:rPr>
                <w:rFonts w:ascii="Calibri" w:hAnsi="Calibri" w:cs="Tahoma"/>
                <w:b/>
                <w:sz w:val="24"/>
                <w:szCs w:val="24"/>
              </w:rPr>
              <w:t>Odour</w:t>
            </w:r>
            <w:r>
              <w:rPr>
                <w:rFonts w:ascii="Calibri" w:hAnsi="Calibri" w:cs="Tahoma"/>
                <w:b/>
                <w:sz w:val="24"/>
                <w:szCs w:val="24"/>
              </w:rPr>
              <w:t>, sign of pest or foreign matter &amp; to be effectively cleaned to remove any sign or trace of such material.</w:t>
            </w:r>
          </w:p>
        </w:tc>
      </w:tr>
    </w:tbl>
    <w:p w:rsidR="00F61970" w:rsidRDefault="00F6197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tbl>
      <w:tblPr>
        <w:tblW w:w="0" w:type="auto"/>
        <w:tblInd w:w="-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5"/>
        <w:gridCol w:w="1985"/>
        <w:gridCol w:w="1985"/>
        <w:gridCol w:w="1985"/>
      </w:tblGrid>
      <w:tr w:rsidR="00BA3F0A" w:rsidRPr="001F09D5" w:rsidTr="001F09D5">
        <w:tc>
          <w:tcPr>
            <w:tcW w:w="1984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Date</w:t>
            </w:r>
          </w:p>
        </w:tc>
        <w:tc>
          <w:tcPr>
            <w:tcW w:w="1984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 xml:space="preserve">Type of cleaning </w:t>
            </w:r>
          </w:p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(Dry / Wet)</w:t>
            </w:r>
          </w:p>
        </w:tc>
        <w:tc>
          <w:tcPr>
            <w:tcW w:w="1984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Driver </w:t>
            </w:r>
            <w:r w:rsidRPr="001F09D5">
              <w:rPr>
                <w:rFonts w:ascii="Calibri" w:hAnsi="Calibri" w:cs="Calibri"/>
                <w:b/>
                <w:szCs w:val="22"/>
              </w:rPr>
              <w:t>sign</w:t>
            </w:r>
          </w:p>
        </w:tc>
        <w:tc>
          <w:tcPr>
            <w:tcW w:w="1984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Dispatch In-charge</w:t>
            </w:r>
            <w:r w:rsidRPr="001F09D5">
              <w:rPr>
                <w:rFonts w:ascii="Calibri" w:hAnsi="Calibri" w:cs="Calibri"/>
                <w:b/>
                <w:szCs w:val="22"/>
              </w:rPr>
              <w:t xml:space="preserve"> (Random verification)</w:t>
            </w:r>
          </w:p>
        </w:tc>
        <w:tc>
          <w:tcPr>
            <w:tcW w:w="1985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Date</w:t>
            </w:r>
          </w:p>
        </w:tc>
        <w:tc>
          <w:tcPr>
            <w:tcW w:w="1985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 xml:space="preserve">Type of cleaning </w:t>
            </w:r>
          </w:p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(Dry / Wet)</w:t>
            </w:r>
          </w:p>
        </w:tc>
        <w:tc>
          <w:tcPr>
            <w:tcW w:w="1985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Driver </w:t>
            </w:r>
            <w:r w:rsidRPr="001F09D5">
              <w:rPr>
                <w:rFonts w:ascii="Calibri" w:hAnsi="Calibri" w:cs="Calibri"/>
                <w:b/>
                <w:szCs w:val="22"/>
              </w:rPr>
              <w:t>sign</w:t>
            </w:r>
          </w:p>
        </w:tc>
        <w:tc>
          <w:tcPr>
            <w:tcW w:w="1985" w:type="dxa"/>
            <w:shd w:val="clear" w:color="auto" w:fill="auto"/>
          </w:tcPr>
          <w:p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Dispatch In-charge</w:t>
            </w:r>
            <w:r w:rsidRPr="001F09D5">
              <w:rPr>
                <w:rFonts w:ascii="Calibri" w:hAnsi="Calibri" w:cs="Calibri"/>
                <w:b/>
                <w:szCs w:val="22"/>
              </w:rPr>
              <w:t xml:space="preserve"> (Random verification)</w:t>
            </w: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:rsidTr="001F09D5">
        <w:trPr>
          <w:trHeight w:hRule="exact" w:val="397"/>
        </w:trPr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</w:tbl>
    <w:p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:rsidR="00F93C60" w:rsidRPr="00E21C92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sectPr w:rsidR="00F93C60" w:rsidRPr="00E21C92" w:rsidSect="002219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709" w:right="181" w:bottom="709" w:left="993" w:header="707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04DB" w:rsidRDefault="006204DB" w:rsidP="00EB21FD">
      <w:pPr>
        <w:pStyle w:val="BodyText"/>
      </w:pPr>
      <w:r>
        <w:separator/>
      </w:r>
    </w:p>
  </w:endnote>
  <w:endnote w:type="continuationSeparator" w:id="0">
    <w:p w:rsidR="006204DB" w:rsidRDefault="006204DB" w:rsidP="00EB21F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6D48" w:rsidRDefault="008D6D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428" w:rsidRPr="002D4DD4" w:rsidRDefault="00B26428" w:rsidP="00221903">
    <w:pPr>
      <w:pStyle w:val="Footer"/>
      <w:jc w:val="center"/>
      <w:rPr>
        <w:rFonts w:ascii="Garamond" w:hAnsi="Garamond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6D48" w:rsidRDefault="008D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04DB" w:rsidRDefault="006204DB" w:rsidP="00EB21FD">
      <w:pPr>
        <w:pStyle w:val="BodyText"/>
      </w:pPr>
      <w:r>
        <w:separator/>
      </w:r>
    </w:p>
  </w:footnote>
  <w:footnote w:type="continuationSeparator" w:id="0">
    <w:p w:rsidR="006204DB" w:rsidRDefault="006204DB" w:rsidP="00EB21F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6D48" w:rsidRDefault="008D6D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40" w:type="dxa"/>
      <w:tblInd w:w="-375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5103"/>
      <w:gridCol w:w="5103"/>
      <w:gridCol w:w="5634"/>
    </w:tblGrid>
    <w:tr w:rsidR="00F93C60" w:rsidRPr="00F57020" w:rsidTr="00DF69DE">
      <w:trPr>
        <w:cantSplit/>
        <w:trHeight w:val="673"/>
      </w:trPr>
      <w:tc>
        <w:tcPr>
          <w:tcW w:w="15840" w:type="dxa"/>
          <w:gridSpan w:val="3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F93C60" w:rsidRDefault="00DF69DE" w:rsidP="00DD5C8D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DF69DE">
            <w:rPr>
              <w:rFonts w:ascii="Calibri" w:hAnsi="Calibri" w:cs="Tahoma"/>
              <w:b/>
              <w:sz w:val="28"/>
              <w:szCs w:val="28"/>
              <w:u w:val="single"/>
            </w:rPr>
            <w:t>GUJARAT PRINT PACK PUBLICATION PRIVATE LIMITED</w:t>
          </w:r>
        </w:p>
      </w:tc>
    </w:tr>
    <w:tr w:rsidR="00F61970" w:rsidRPr="00F57020" w:rsidTr="00DF69DE">
      <w:trPr>
        <w:cantSplit/>
        <w:trHeight w:val="673"/>
      </w:trPr>
      <w:tc>
        <w:tcPr>
          <w:tcW w:w="15840" w:type="dxa"/>
          <w:gridSpan w:val="3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F61970" w:rsidRPr="002D4DD4" w:rsidRDefault="00F93C60" w:rsidP="00411EED">
          <w:pPr>
            <w:tabs>
              <w:tab w:val="left" w:pos="882"/>
              <w:tab w:val="left" w:pos="1152"/>
            </w:tabs>
            <w:spacing w:before="60" w:after="60"/>
            <w:ind w:left="35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>
            <w:rPr>
              <w:rFonts w:ascii="Calibri" w:hAnsi="Calibri" w:cs="Calibri"/>
              <w:b/>
              <w:sz w:val="32"/>
              <w:szCs w:val="32"/>
              <w:u w:val="single"/>
            </w:rPr>
            <w:t>VEHICLE (COMPANY OWNED) CLEANING PROTOCOL &amp;</w:t>
          </w:r>
          <w:r w:rsidR="002D4DD4" w:rsidRPr="002D4DD4">
            <w:rPr>
              <w:rFonts w:ascii="Calibri" w:hAnsi="Calibri" w:cs="Calibri"/>
              <w:b/>
              <w:sz w:val="32"/>
              <w:szCs w:val="32"/>
              <w:u w:val="single"/>
            </w:rPr>
            <w:t xml:space="preserve"> RECORD</w:t>
          </w:r>
          <w:r w:rsidR="00411EED">
            <w:rPr>
              <w:rFonts w:ascii="Calibri" w:hAnsi="Calibri" w:cs="Calibri"/>
              <w:b/>
              <w:sz w:val="32"/>
              <w:szCs w:val="32"/>
              <w:u w:val="single"/>
            </w:rPr>
            <w:t xml:space="preserve"> [ Vehicle number:                                                     ]</w:t>
          </w:r>
        </w:p>
      </w:tc>
    </w:tr>
    <w:tr w:rsidR="002D4DD4" w:rsidRPr="00F57020" w:rsidTr="00DF69DE">
      <w:trPr>
        <w:cantSplit/>
        <w:trHeight w:val="400"/>
      </w:trPr>
      <w:tc>
        <w:tcPr>
          <w:tcW w:w="5103" w:type="dxa"/>
          <w:vAlign w:val="center"/>
        </w:tcPr>
        <w:p w:rsidR="002D4DD4" w:rsidRPr="002D4DD4" w:rsidRDefault="002D4DD4" w:rsidP="00F93C6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Format No.: </w:t>
          </w:r>
          <w:r>
            <w:rPr>
              <w:rFonts w:ascii="Calibri" w:hAnsi="Calibri" w:cs="Calibri"/>
              <w:b/>
              <w:sz w:val="28"/>
              <w:szCs w:val="24"/>
            </w:rPr>
            <w:t xml:space="preserve">F / </w:t>
          </w:r>
          <w:r w:rsidR="00F93C60">
            <w:rPr>
              <w:rFonts w:ascii="Calibri" w:hAnsi="Calibri" w:cs="Calibri"/>
              <w:b/>
              <w:sz w:val="28"/>
              <w:szCs w:val="24"/>
            </w:rPr>
            <w:t>DISP / 0</w:t>
          </w:r>
          <w:r w:rsidR="00DF69DE">
            <w:rPr>
              <w:rFonts w:ascii="Calibri" w:hAnsi="Calibri" w:cs="Calibri"/>
              <w:b/>
              <w:sz w:val="28"/>
              <w:szCs w:val="24"/>
            </w:rPr>
            <w:t>4</w:t>
          </w:r>
        </w:p>
      </w:tc>
      <w:tc>
        <w:tcPr>
          <w:tcW w:w="5103" w:type="dxa"/>
          <w:vAlign w:val="center"/>
        </w:tcPr>
        <w:p w:rsidR="002D4DD4" w:rsidRPr="002D4DD4" w:rsidRDefault="002D4DD4" w:rsidP="002D4DD4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Rev. no. </w:t>
          </w:r>
          <w:r w:rsidRPr="002D4DD4">
            <w:rPr>
              <w:rFonts w:ascii="Helvetica" w:eastAsia="Helvetica" w:hAnsi="Helvetica" w:cs="Helvetica"/>
              <w:b/>
              <w:sz w:val="28"/>
              <w:szCs w:val="24"/>
            </w:rPr>
            <w:t>–</w:t>
          </w: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 0</w:t>
          </w:r>
          <w:r w:rsidR="008D6D48">
            <w:rPr>
              <w:rFonts w:ascii="Calibri" w:hAnsi="Calibri" w:cs="Calibri"/>
              <w:b/>
              <w:sz w:val="28"/>
              <w:szCs w:val="24"/>
            </w:rPr>
            <w:t>1</w:t>
          </w:r>
        </w:p>
      </w:tc>
      <w:tc>
        <w:tcPr>
          <w:tcW w:w="5634" w:type="dxa"/>
          <w:vAlign w:val="center"/>
        </w:tcPr>
        <w:p w:rsidR="002D4DD4" w:rsidRPr="002D4DD4" w:rsidRDefault="002D4DD4" w:rsidP="00F93C6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Effective date: - </w:t>
          </w:r>
          <w:r w:rsidR="008D6D48">
            <w:rPr>
              <w:rFonts w:ascii="Calibri" w:hAnsi="Calibri" w:cs="Calibri"/>
              <w:b/>
              <w:sz w:val="28"/>
              <w:szCs w:val="24"/>
            </w:rPr>
            <w:t>01-11-2023</w:t>
          </w:r>
        </w:p>
      </w:tc>
    </w:tr>
  </w:tbl>
  <w:p w:rsidR="00F61970" w:rsidRDefault="00F61970" w:rsidP="00F61970">
    <w:pPr>
      <w:pStyle w:val="Header"/>
      <w:spacing w:line="120" w:lineRule="auto"/>
      <w:jc w:val="center"/>
      <w:rPr>
        <w:rFonts w:ascii="Garamond" w:hAnsi="Garamond"/>
        <w:b/>
        <w:sz w:val="16"/>
        <w:szCs w:val="16"/>
        <w:u w:val="single"/>
      </w:rPr>
    </w:pPr>
  </w:p>
  <w:p w:rsidR="004D3A12" w:rsidRDefault="004D3A12" w:rsidP="004D3A12">
    <w:pPr>
      <w:pStyle w:val="Header"/>
      <w:spacing w:line="120" w:lineRule="auto"/>
      <w:jc w:val="center"/>
      <w:rPr>
        <w:rFonts w:ascii="Garamond" w:hAnsi="Garamond"/>
        <w:b/>
        <w:sz w:val="16"/>
        <w:szCs w:val="1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6D48" w:rsidRDefault="008D6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F855E24"/>
    <w:multiLevelType w:val="hybridMultilevel"/>
    <w:tmpl w:val="4C26CA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4C248C"/>
    <w:multiLevelType w:val="hybridMultilevel"/>
    <w:tmpl w:val="A30EDC52"/>
    <w:lvl w:ilvl="0" w:tplc="3F88CC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4B262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6A28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1A8E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662A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8AA1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7644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D054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F2B3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5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942C1E"/>
    <w:multiLevelType w:val="hybridMultilevel"/>
    <w:tmpl w:val="5E1CB702"/>
    <w:lvl w:ilvl="0" w:tplc="74E01B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302D9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8E74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A495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EE349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FFC98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640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56C7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8ABE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46D2886"/>
    <w:multiLevelType w:val="hybridMultilevel"/>
    <w:tmpl w:val="C172A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2" w15:restartNumberingAfterBreak="0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733F0897"/>
    <w:multiLevelType w:val="hybridMultilevel"/>
    <w:tmpl w:val="6C628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F4C5DB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6674971">
    <w:abstractNumId w:val="6"/>
  </w:num>
  <w:num w:numId="2" w16cid:durableId="752432100">
    <w:abstractNumId w:val="0"/>
  </w:num>
  <w:num w:numId="3" w16cid:durableId="688218812">
    <w:abstractNumId w:val="5"/>
  </w:num>
  <w:num w:numId="4" w16cid:durableId="282423086">
    <w:abstractNumId w:val="4"/>
  </w:num>
  <w:num w:numId="5" w16cid:durableId="2126343202">
    <w:abstractNumId w:val="11"/>
  </w:num>
  <w:num w:numId="6" w16cid:durableId="801383386">
    <w:abstractNumId w:val="9"/>
  </w:num>
  <w:num w:numId="7" w16cid:durableId="1999847386">
    <w:abstractNumId w:val="12"/>
  </w:num>
  <w:num w:numId="8" w16cid:durableId="426970246">
    <w:abstractNumId w:val="7"/>
  </w:num>
  <w:num w:numId="9" w16cid:durableId="957838739">
    <w:abstractNumId w:val="14"/>
  </w:num>
  <w:num w:numId="10" w16cid:durableId="1820422144">
    <w:abstractNumId w:val="1"/>
  </w:num>
  <w:num w:numId="11" w16cid:durableId="399406534">
    <w:abstractNumId w:val="8"/>
  </w:num>
  <w:num w:numId="12" w16cid:durableId="2059166240">
    <w:abstractNumId w:val="15"/>
  </w:num>
  <w:num w:numId="13" w16cid:durableId="1840148787">
    <w:abstractNumId w:val="3"/>
  </w:num>
  <w:num w:numId="14" w16cid:durableId="1230382183">
    <w:abstractNumId w:val="2"/>
  </w:num>
  <w:num w:numId="15" w16cid:durableId="1277565423">
    <w:abstractNumId w:val="10"/>
  </w:num>
  <w:num w:numId="16" w16cid:durableId="138309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FF"/>
    <w:rsid w:val="00034521"/>
    <w:rsid w:val="000434DE"/>
    <w:rsid w:val="00052564"/>
    <w:rsid w:val="00064005"/>
    <w:rsid w:val="000722B1"/>
    <w:rsid w:val="000A6C8B"/>
    <w:rsid w:val="000B4CA9"/>
    <w:rsid w:val="000B52B3"/>
    <w:rsid w:val="000F4816"/>
    <w:rsid w:val="0011151A"/>
    <w:rsid w:val="00113F2C"/>
    <w:rsid w:val="00130A8B"/>
    <w:rsid w:val="001428B0"/>
    <w:rsid w:val="00180B32"/>
    <w:rsid w:val="00197C7F"/>
    <w:rsid w:val="001B4AD2"/>
    <w:rsid w:val="001B75C3"/>
    <w:rsid w:val="001D41C0"/>
    <w:rsid w:val="001F09D5"/>
    <w:rsid w:val="00221903"/>
    <w:rsid w:val="002266B0"/>
    <w:rsid w:val="00237C49"/>
    <w:rsid w:val="0024223B"/>
    <w:rsid w:val="00246745"/>
    <w:rsid w:val="002608EB"/>
    <w:rsid w:val="002703A4"/>
    <w:rsid w:val="002817C3"/>
    <w:rsid w:val="0029759B"/>
    <w:rsid w:val="002C292E"/>
    <w:rsid w:val="002D4DD4"/>
    <w:rsid w:val="0035457D"/>
    <w:rsid w:val="00355FA2"/>
    <w:rsid w:val="00370B39"/>
    <w:rsid w:val="00383053"/>
    <w:rsid w:val="0038334B"/>
    <w:rsid w:val="00392AC0"/>
    <w:rsid w:val="003D24AA"/>
    <w:rsid w:val="003F5AB0"/>
    <w:rsid w:val="00411EED"/>
    <w:rsid w:val="004207F0"/>
    <w:rsid w:val="004331BA"/>
    <w:rsid w:val="00437273"/>
    <w:rsid w:val="00453DF2"/>
    <w:rsid w:val="00460AAD"/>
    <w:rsid w:val="004716CD"/>
    <w:rsid w:val="00480152"/>
    <w:rsid w:val="0049044A"/>
    <w:rsid w:val="004B1D1A"/>
    <w:rsid w:val="004D3A12"/>
    <w:rsid w:val="0050057E"/>
    <w:rsid w:val="00505644"/>
    <w:rsid w:val="005311A6"/>
    <w:rsid w:val="005363DC"/>
    <w:rsid w:val="00560BC3"/>
    <w:rsid w:val="005A0739"/>
    <w:rsid w:val="005A55B9"/>
    <w:rsid w:val="005D6331"/>
    <w:rsid w:val="005F649A"/>
    <w:rsid w:val="00604CAF"/>
    <w:rsid w:val="00605A6A"/>
    <w:rsid w:val="006204DB"/>
    <w:rsid w:val="00623F96"/>
    <w:rsid w:val="006567F4"/>
    <w:rsid w:val="00656BFA"/>
    <w:rsid w:val="0068360E"/>
    <w:rsid w:val="006B6C0A"/>
    <w:rsid w:val="006E2F5F"/>
    <w:rsid w:val="006F5ABF"/>
    <w:rsid w:val="007057D7"/>
    <w:rsid w:val="00753FDE"/>
    <w:rsid w:val="0076579B"/>
    <w:rsid w:val="007703BB"/>
    <w:rsid w:val="00774EFF"/>
    <w:rsid w:val="00782521"/>
    <w:rsid w:val="00787DBD"/>
    <w:rsid w:val="007A2F7F"/>
    <w:rsid w:val="00840396"/>
    <w:rsid w:val="00845A32"/>
    <w:rsid w:val="00850198"/>
    <w:rsid w:val="00851731"/>
    <w:rsid w:val="00875AA1"/>
    <w:rsid w:val="008839F9"/>
    <w:rsid w:val="0089194E"/>
    <w:rsid w:val="008A60B4"/>
    <w:rsid w:val="008B523B"/>
    <w:rsid w:val="008C3282"/>
    <w:rsid w:val="008D6D48"/>
    <w:rsid w:val="008E1B0B"/>
    <w:rsid w:val="00903D5B"/>
    <w:rsid w:val="00903E4B"/>
    <w:rsid w:val="00913822"/>
    <w:rsid w:val="009138C6"/>
    <w:rsid w:val="00932854"/>
    <w:rsid w:val="00945834"/>
    <w:rsid w:val="00966159"/>
    <w:rsid w:val="009678E9"/>
    <w:rsid w:val="00980775"/>
    <w:rsid w:val="00986C5B"/>
    <w:rsid w:val="00994310"/>
    <w:rsid w:val="009B4523"/>
    <w:rsid w:val="009B6DF9"/>
    <w:rsid w:val="009C29A1"/>
    <w:rsid w:val="009C4410"/>
    <w:rsid w:val="00A36123"/>
    <w:rsid w:val="00A6664E"/>
    <w:rsid w:val="00A84970"/>
    <w:rsid w:val="00AA441A"/>
    <w:rsid w:val="00AD17D8"/>
    <w:rsid w:val="00AD3745"/>
    <w:rsid w:val="00AE114C"/>
    <w:rsid w:val="00B16F4B"/>
    <w:rsid w:val="00B26428"/>
    <w:rsid w:val="00B767A1"/>
    <w:rsid w:val="00B81DDC"/>
    <w:rsid w:val="00BA041D"/>
    <w:rsid w:val="00BA3F0A"/>
    <w:rsid w:val="00BC7107"/>
    <w:rsid w:val="00BE1298"/>
    <w:rsid w:val="00C02352"/>
    <w:rsid w:val="00C43AD7"/>
    <w:rsid w:val="00C47BDF"/>
    <w:rsid w:val="00C525F5"/>
    <w:rsid w:val="00C77E15"/>
    <w:rsid w:val="00C94741"/>
    <w:rsid w:val="00C94E04"/>
    <w:rsid w:val="00CA6AD7"/>
    <w:rsid w:val="00CD5261"/>
    <w:rsid w:val="00CF2232"/>
    <w:rsid w:val="00CF64B1"/>
    <w:rsid w:val="00D043DB"/>
    <w:rsid w:val="00D117EC"/>
    <w:rsid w:val="00D13973"/>
    <w:rsid w:val="00D14DD3"/>
    <w:rsid w:val="00D27598"/>
    <w:rsid w:val="00D31885"/>
    <w:rsid w:val="00D44850"/>
    <w:rsid w:val="00D72B8C"/>
    <w:rsid w:val="00D749B9"/>
    <w:rsid w:val="00D80666"/>
    <w:rsid w:val="00DB3B40"/>
    <w:rsid w:val="00DD5C8D"/>
    <w:rsid w:val="00DF491D"/>
    <w:rsid w:val="00DF69DE"/>
    <w:rsid w:val="00E20400"/>
    <w:rsid w:val="00E21C92"/>
    <w:rsid w:val="00E2352A"/>
    <w:rsid w:val="00E277E4"/>
    <w:rsid w:val="00E41EEC"/>
    <w:rsid w:val="00E437CB"/>
    <w:rsid w:val="00E554CB"/>
    <w:rsid w:val="00E675C7"/>
    <w:rsid w:val="00EA573B"/>
    <w:rsid w:val="00EB21FD"/>
    <w:rsid w:val="00EB552E"/>
    <w:rsid w:val="00EB7FBB"/>
    <w:rsid w:val="00EC4E09"/>
    <w:rsid w:val="00ED04AF"/>
    <w:rsid w:val="00ED3BE6"/>
    <w:rsid w:val="00EF5779"/>
    <w:rsid w:val="00F0252A"/>
    <w:rsid w:val="00F36D89"/>
    <w:rsid w:val="00F425ED"/>
    <w:rsid w:val="00F458BD"/>
    <w:rsid w:val="00F61970"/>
    <w:rsid w:val="00F70A62"/>
    <w:rsid w:val="00F70B26"/>
    <w:rsid w:val="00F75B71"/>
    <w:rsid w:val="00F93C60"/>
    <w:rsid w:val="00FB1759"/>
    <w:rsid w:val="00FB54B6"/>
    <w:rsid w:val="00FD670C"/>
    <w:rsid w:val="00F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90BA9D"/>
  <w15:chartTrackingRefBased/>
  <w15:docId w15:val="{467C2394-A572-4C83-812B-4CB1A55E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customStyle="1" w:styleId="TxBrp3">
    <w:name w:val="TxBr_p3"/>
    <w:basedOn w:val="Normal"/>
    <w:pPr>
      <w:widowControl w:val="0"/>
      <w:tabs>
        <w:tab w:val="left" w:pos="204"/>
      </w:tabs>
      <w:spacing w:line="413" w:lineRule="atLeast"/>
    </w:pPr>
    <w:rPr>
      <w:snapToGrid w:val="0"/>
      <w:sz w:val="24"/>
    </w:rPr>
  </w:style>
  <w:style w:type="paragraph" w:styleId="BalloonText">
    <w:name w:val="Balloon Text"/>
    <w:basedOn w:val="Normal"/>
    <w:semiHidden/>
    <w:rsid w:val="005D6331"/>
    <w:rPr>
      <w:rFonts w:ascii="Tahoma" w:hAnsi="Tahoma" w:cs="Tahoma"/>
      <w:sz w:val="16"/>
      <w:szCs w:val="16"/>
    </w:rPr>
  </w:style>
  <w:style w:type="character" w:styleId="Hyperlink">
    <w:name w:val="Hyperlink"/>
    <w:rsid w:val="00787DBD"/>
    <w:rPr>
      <w:color w:val="0000FF"/>
      <w:u w:val="single"/>
    </w:rPr>
  </w:style>
  <w:style w:type="table" w:styleId="TableGrid">
    <w:name w:val="Table Grid"/>
    <w:basedOn w:val="TableNormal"/>
    <w:rsid w:val="00F619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5311A6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C:\My Documents\SSPL ISO Documents\ISO Final 1\Management Representative\Formats - MR\ISO Formats.dot</Template>
  <TotalTime>8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shashank</cp:lastModifiedBy>
  <cp:revision>7</cp:revision>
  <cp:lastPrinted>2005-04-13T02:27:00Z</cp:lastPrinted>
  <dcterms:created xsi:type="dcterms:W3CDTF">2022-02-05T13:33:00Z</dcterms:created>
  <dcterms:modified xsi:type="dcterms:W3CDTF">2024-01-13T09:47:00Z</dcterms:modified>
  <cp:category>MR</cp:category>
</cp:coreProperties>
</file>